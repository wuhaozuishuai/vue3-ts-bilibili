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00815e2714da42da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 xml:space="preserve" xml:embedTrueTypeFonts="1">
  <w:body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566" w:lineRule="exact"/>
        <w:ind w:left="990" w:right="0" w:firstLine="0"/>
      </w:pPr>
      <w:r/>
      <w:r>
        <w:rPr sz="42" baseline="0" dirty="0">
          <w:jc w:val="left"/>
          <w:rFonts w:ascii="微软雅黑" w:hAnsi="微软雅黑" w:cs="微软雅黑"/>
          <w:color w:val="34495E"/>
          <w:sz w:val="42"/>
          <w:szCs w:val="42"/>
        </w:rPr>
        <w:t>哔哩哔哩移动端</w:t>
      </w:r>
      <w:r>
        <w:rPr sz="42" baseline="0" dirty="0">
          <w:jc w:val="left"/>
          <w:rFonts w:ascii="Arial" w:hAnsi="Arial" w:cs="Arial"/>
          <w:color w:val="34495E"/>
          <w:sz w:val="42"/>
          <w:szCs w:val="42"/>
        </w:rPr>
        <w:t> </w:t>
      </w:r>
      <w:r>
        <w:rPr sz="42" baseline="0" dirty="0">
          <w:jc w:val="left"/>
          <w:rFonts w:ascii="Arial" w:hAnsi="Arial" w:cs="Arial"/>
          <w:color w:val="34495E"/>
          <w:sz w:val="42"/>
          <w:szCs w:val="42"/>
        </w:rPr>
        <w:t>-</w:t>
      </w:r>
      <w:r>
        <w:rPr sz="42" baseline="0" dirty="0">
          <w:jc w:val="left"/>
          <w:rFonts w:ascii="Arial" w:hAnsi="Arial" w:cs="Arial"/>
          <w:color w:val="34495E"/>
          <w:sz w:val="42"/>
          <w:szCs w:val="42"/>
        </w:rPr>
        <w:t> </w:t>
      </w:r>
      <w:r>
        <w:rPr sz="42" baseline="0" dirty="0">
          <w:jc w:val="left"/>
          <w:rFonts w:ascii="微软雅黑" w:hAnsi="微软雅黑" w:cs="微软雅黑"/>
          <w:color w:val="34495E"/>
          <w:sz w:val="42"/>
          <w:szCs w:val="42"/>
        </w:rPr>
        <w:t>项目实战	</w:t>
      </w:r>
      <w:hyperlink r:id="rId100" w:history="1">
        <w:r>
          <w:rPr sz="42" baseline="0" dirty="0">
            <w:jc w:val="left"/>
            <w:rFonts w:ascii="Arial" w:hAnsi="Arial" w:cs="Arial"/>
            <w:color w:val="42B983"/>
            <w:sz w:val="42"/>
            <w:szCs w:val="42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8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前言	</w:t>
      </w:r>
      <w:hyperlink r:id="rId101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344" w:after="0" w:line="300" w:lineRule="exact"/>
        <w:ind w:left="990" w:right="862" w:firstLine="0"/>
      </w:pPr>
      <w:r>
        <w:drawing>
          <wp:anchor simplePos="0" relativeHeight="251658258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76968</wp:posOffset>
            </wp:positionV>
            <wp:extent cx="5650950" cy="9529"/>
            <wp:effectExtent l="0" t="0" r="0" b="0"/>
            <wp:wrapNone/>
            <wp:docPr id="107" name="Freeform 1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4" behindDoc="1" locked="0" layoutInCell="1" allowOverlap="1">
            <wp:simplePos x="0" y="0"/>
            <wp:positionH relativeFrom="page">
              <wp:posOffset>1511831</wp:posOffset>
            </wp:positionH>
            <wp:positionV relativeFrom="line">
              <wp:posOffset>229439</wp:posOffset>
            </wp:positionV>
            <wp:extent cx="495530" cy="190588"/>
            <wp:effectExtent l="0" t="0" r="0" b="0"/>
            <wp:wrapNone/>
            <wp:docPr id="108" name="Freeform 1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95530" cy="190588"/>
                    </a:xfrm>
                    <a:custGeom>
                      <a:rect l="l" t="t" r="r" b="b"/>
                      <a:pathLst>
                        <a:path w="6604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4" y="238321"/>
                          </a:cubicBezTo>
                          <a:cubicBezTo>
                            <a:pt x="3223" y="241433"/>
                            <a:pt x="5058" y="244179"/>
                            <a:pt x="7440" y="246561"/>
                          </a:cubicBezTo>
                          <a:cubicBezTo>
                            <a:pt x="9822" y="248943"/>
                            <a:pt x="12568" y="250778"/>
                            <a:pt x="15680" y="252067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635001" y="254000"/>
                          </a:lnTo>
                          <a:cubicBezTo>
                            <a:pt x="638369" y="254000"/>
                            <a:pt x="641609" y="253356"/>
                            <a:pt x="644720" y="252067"/>
                          </a:cubicBezTo>
                          <a:cubicBezTo>
                            <a:pt x="647832" y="250778"/>
                            <a:pt x="650579" y="248943"/>
                            <a:pt x="652961" y="246561"/>
                          </a:cubicBezTo>
                          <a:cubicBezTo>
                            <a:pt x="655343" y="244179"/>
                            <a:pt x="657178" y="241433"/>
                            <a:pt x="658467" y="238321"/>
                          </a:cubicBezTo>
                          <a:cubicBezTo>
                            <a:pt x="659756" y="235209"/>
                            <a:pt x="660400" y="231969"/>
                            <a:pt x="660401" y="228600"/>
                          </a:cubicBezTo>
                          <a:lnTo>
                            <a:pt x="660401" y="25400"/>
                          </a:lnTo>
                          <a:cubicBezTo>
                            <a:pt x="660400" y="22032"/>
                            <a:pt x="659756" y="18792"/>
                            <a:pt x="658467" y="15681"/>
                          </a:cubicBezTo>
                          <a:cubicBezTo>
                            <a:pt x="657178" y="12569"/>
                            <a:pt x="655343" y="9822"/>
                            <a:pt x="652961" y="7440"/>
                          </a:cubicBezTo>
                          <a:cubicBezTo>
                            <a:pt x="650579" y="5059"/>
                            <a:pt x="647832" y="3223"/>
                            <a:pt x="644720" y="1934"/>
                          </a:cubicBezTo>
                          <a:cubicBezTo>
                            <a:pt x="641609" y="645"/>
                            <a:pt x="638369" y="1"/>
                            <a:pt x="635001" y="0"/>
                          </a:cubicBezTo>
                          <a:lnTo>
                            <a:pt x="25401" y="0"/>
                          </a:lnTo>
                          <a:cubicBezTo>
                            <a:pt x="22032" y="1"/>
                            <a:pt x="18792" y="645"/>
                            <a:pt x="15680" y="1934"/>
                          </a:cubicBezTo>
                          <a:cubicBezTo>
                            <a:pt x="12568" y="3223"/>
                            <a:pt x="9822" y="5059"/>
                            <a:pt x="7440" y="7440"/>
                          </a:cubicBezTo>
                          <a:cubicBezTo>
                            <a:pt x="5058" y="9822"/>
                            <a:pt x="3223" y="12569"/>
                            <a:pt x="1934" y="15681"/>
                          </a:cubicBezTo>
                          <a:cubicBezTo>
                            <a:pt x="645" y="18792"/>
                            <a:pt x="0" y="2203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4" behindDoc="1" locked="0" layoutInCell="1" allowOverlap="1">
            <wp:simplePos x="0" y="0"/>
            <wp:positionH relativeFrom="page">
              <wp:posOffset>2683950</wp:posOffset>
            </wp:positionH>
            <wp:positionV relativeFrom="line">
              <wp:posOffset>229439</wp:posOffset>
            </wp:positionV>
            <wp:extent cx="1038708" cy="190588"/>
            <wp:effectExtent l="0" t="0" r="0" b="0"/>
            <wp:wrapNone/>
            <wp:docPr id="109" name="Freeform 1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038708" cy="190588"/>
                    </a:xfrm>
                    <a:custGeom>
                      <a:rect l="l" t="t" r="r" b="b"/>
                      <a:pathLst>
                        <a:path w="1384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4" y="238321"/>
                          </a:cubicBezTo>
                          <a:cubicBezTo>
                            <a:pt x="3223" y="241433"/>
                            <a:pt x="5058" y="244179"/>
                            <a:pt x="7440" y="246561"/>
                          </a:cubicBezTo>
                          <a:cubicBezTo>
                            <a:pt x="9821" y="248943"/>
                            <a:pt x="12568" y="250778"/>
                            <a:pt x="15680" y="252067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358901" y="254000"/>
                          </a:lnTo>
                          <a:cubicBezTo>
                            <a:pt x="1362269" y="254000"/>
                            <a:pt x="1365509" y="253356"/>
                            <a:pt x="1368620" y="252067"/>
                          </a:cubicBezTo>
                          <a:cubicBezTo>
                            <a:pt x="1371732" y="250778"/>
                            <a:pt x="1374479" y="248943"/>
                            <a:pt x="1376861" y="246561"/>
                          </a:cubicBezTo>
                          <a:cubicBezTo>
                            <a:pt x="1379243" y="244179"/>
                            <a:pt x="1381078" y="241433"/>
                            <a:pt x="1382367" y="238321"/>
                          </a:cubicBezTo>
                          <a:cubicBezTo>
                            <a:pt x="1383656" y="235209"/>
                            <a:pt x="1384300" y="231969"/>
                            <a:pt x="1384301" y="228600"/>
                          </a:cubicBezTo>
                          <a:lnTo>
                            <a:pt x="1384301" y="25400"/>
                          </a:lnTo>
                          <a:cubicBezTo>
                            <a:pt x="1384300" y="22032"/>
                            <a:pt x="1383656" y="18792"/>
                            <a:pt x="1382367" y="15681"/>
                          </a:cubicBezTo>
                          <a:cubicBezTo>
                            <a:pt x="1381078" y="12569"/>
                            <a:pt x="1379243" y="9822"/>
                            <a:pt x="1376861" y="7440"/>
                          </a:cubicBezTo>
                          <a:cubicBezTo>
                            <a:pt x="1374479" y="5059"/>
                            <a:pt x="1371732" y="3223"/>
                            <a:pt x="1368620" y="1934"/>
                          </a:cubicBezTo>
                          <a:cubicBezTo>
                            <a:pt x="1365509" y="645"/>
                            <a:pt x="1362269" y="1"/>
                            <a:pt x="1358901" y="0"/>
                          </a:cubicBezTo>
                          <a:lnTo>
                            <a:pt x="25401" y="0"/>
                          </a:lnTo>
                          <a:cubicBezTo>
                            <a:pt x="22032" y="1"/>
                            <a:pt x="18792" y="645"/>
                            <a:pt x="15680" y="1934"/>
                          </a:cubicBezTo>
                          <a:cubicBezTo>
                            <a:pt x="12568" y="3223"/>
                            <a:pt x="9821" y="5059"/>
                            <a:pt x="7440" y="7440"/>
                          </a:cubicBezTo>
                          <a:cubicBezTo>
                            <a:pt x="5058" y="9822"/>
                            <a:pt x="3223" y="12569"/>
                            <a:pt x="1934" y="15681"/>
                          </a:cubicBezTo>
                          <a:cubicBezTo>
                            <a:pt x="645" y="18792"/>
                            <a:pt x="0" y="2203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1" behindDoc="1" locked="0" layoutInCell="1" allowOverlap="1">
            <wp:simplePos x="0" y="0"/>
            <wp:positionH relativeFrom="page">
              <wp:posOffset>5495132</wp:posOffset>
            </wp:positionH>
            <wp:positionV relativeFrom="line">
              <wp:posOffset>229439</wp:posOffset>
            </wp:positionV>
            <wp:extent cx="1048237" cy="190588"/>
            <wp:effectExtent l="0" t="0" r="0" b="0"/>
            <wp:wrapNone/>
            <wp:docPr id="110" name="Freeform 1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048237" cy="190588"/>
                    </a:xfrm>
                    <a:custGeom>
                      <a:rect l="l" t="t" r="r" b="b"/>
                      <a:pathLst>
                        <a:path w="13970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69"/>
                            <a:pt x="644" y="235209"/>
                            <a:pt x="1933" y="238321"/>
                          </a:cubicBezTo>
                          <a:cubicBezTo>
                            <a:pt x="3222" y="241433"/>
                            <a:pt x="5057" y="244179"/>
                            <a:pt x="7439" y="246561"/>
                          </a:cubicBezTo>
                          <a:cubicBezTo>
                            <a:pt x="9820" y="248943"/>
                            <a:pt x="12567" y="250778"/>
                            <a:pt x="15679" y="252067"/>
                          </a:cubicBezTo>
                          <a:cubicBezTo>
                            <a:pt x="18791" y="253356"/>
                            <a:pt x="22031" y="254000"/>
                            <a:pt x="25400" y="254000"/>
                          </a:cubicBezTo>
                          <a:lnTo>
                            <a:pt x="1371600" y="254000"/>
                          </a:lnTo>
                          <a:cubicBezTo>
                            <a:pt x="1374968" y="254000"/>
                            <a:pt x="1378207" y="253356"/>
                            <a:pt x="1381318" y="252067"/>
                          </a:cubicBezTo>
                          <a:cubicBezTo>
                            <a:pt x="1384430" y="250778"/>
                            <a:pt x="1387177" y="248943"/>
                            <a:pt x="1389560" y="246561"/>
                          </a:cubicBezTo>
                          <a:cubicBezTo>
                            <a:pt x="1391941" y="244179"/>
                            <a:pt x="1393776" y="241433"/>
                            <a:pt x="1395065" y="238321"/>
                          </a:cubicBezTo>
                          <a:cubicBezTo>
                            <a:pt x="1396354" y="235209"/>
                            <a:pt x="1396999" y="231969"/>
                            <a:pt x="1397000" y="228600"/>
                          </a:cubicBezTo>
                          <a:lnTo>
                            <a:pt x="1397000" y="25400"/>
                          </a:lnTo>
                          <a:cubicBezTo>
                            <a:pt x="1396999" y="22032"/>
                            <a:pt x="1396354" y="18792"/>
                            <a:pt x="1395065" y="15681"/>
                          </a:cubicBezTo>
                          <a:cubicBezTo>
                            <a:pt x="1393776" y="12569"/>
                            <a:pt x="1391941" y="9822"/>
                            <a:pt x="1389560" y="7440"/>
                          </a:cubicBezTo>
                          <a:cubicBezTo>
                            <a:pt x="1387177" y="5059"/>
                            <a:pt x="1384430" y="3223"/>
                            <a:pt x="1381318" y="1934"/>
                          </a:cubicBezTo>
                          <a:cubicBezTo>
                            <a:pt x="1378207" y="645"/>
                            <a:pt x="1374968" y="1"/>
                            <a:pt x="1371600" y="0"/>
                          </a:cubicBezTo>
                          <a:lnTo>
                            <a:pt x="25400" y="0"/>
                          </a:lnTo>
                          <a:cubicBezTo>
                            <a:pt x="22031" y="1"/>
                            <a:pt x="18791" y="645"/>
                            <a:pt x="15679" y="1934"/>
                          </a:cubicBezTo>
                          <a:cubicBezTo>
                            <a:pt x="12567" y="3223"/>
                            <a:pt x="9820" y="5059"/>
                            <a:pt x="7439" y="7440"/>
                          </a:cubicBezTo>
                          <a:cubicBezTo>
                            <a:pt x="5057" y="9822"/>
                            <a:pt x="3222" y="12569"/>
                            <a:pt x="1933" y="15681"/>
                          </a:cubicBezTo>
                          <a:cubicBezTo>
                            <a:pt x="644" y="18792"/>
                            <a:pt x="0" y="22032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2" behindDoc="1" locked="0" layoutInCell="1" allowOverlap="1">
            <wp:simplePos x="0" y="0"/>
            <wp:positionH relativeFrom="page">
              <wp:posOffset>5532398</wp:posOffset>
            </wp:positionH>
            <wp:positionV relativeFrom="line">
              <wp:posOffset>275815</wp:posOffset>
            </wp:positionV>
            <wp:extent cx="973864" cy="134196"/>
            <wp:effectExtent l="0" t="0" r="0" b="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0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73864" cy="134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今年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8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月</w:t>
      </w:r>
      <w:r>
        <w:rPr sz="19" baseline="0" dirty="0">
          <w:jc w:val="left"/>
          <w:rFonts w:ascii="微软雅黑" w:hAnsi="微软雅黑" w:cs="微软雅黑"/>
          <w:color w:val="34495E"/>
          <w:spacing w:val="3"/>
          <w:sz w:val="19"/>
          <w:szCs w:val="19"/>
        </w:rPr>
        <w:t>，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Vue3.</w:t>
      </w:r>
      <w:r>
        <w:rPr sz="17" baseline="0" dirty="0">
          <w:jc w:val="left"/>
          <w:rFonts w:ascii="Arial" w:hAnsi="Arial" w:cs="Arial"/>
          <w:color w:val="E96900"/>
          <w:spacing w:val="17"/>
          <w:sz w:val="17"/>
          <w:szCs w:val="17"/>
        </w:rPr>
        <w:t>2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终于定稿了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&lt;script setup</w:t>
      </w:r>
      <w:r>
        <w:rPr sz="17" baseline="0" dirty="0">
          <w:jc w:val="left"/>
          <w:rFonts w:ascii="Arial" w:hAnsi="Arial" w:cs="Arial"/>
          <w:color w:val="E96900"/>
          <w:spacing w:val="15"/>
          <w:sz w:val="17"/>
          <w:szCs w:val="17"/>
        </w:rPr>
        <w:t>&gt;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语法糖，作者尤雨溪自信放话</w:t>
      </w:r>
      <w:r>
        <w:rPr sz="19" baseline="0" dirty="0">
          <w:jc w:val="left"/>
          <w:rFonts w:ascii="微软雅黑" w:hAnsi="微软雅黑" w:cs="微软雅黑"/>
          <w:color w:val="34495E"/>
          <w:spacing w:val="19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&lt;script setup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&gt;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/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T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pacing w:val="-4"/>
          <w:sz w:val="19"/>
          <w:szCs w:val="19"/>
        </w:rPr>
        <w:t>V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olar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=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真香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50" w:lineRule="exact"/>
        <w:ind w:left="990" w:right="862" w:firstLine="0"/>
      </w:pPr>
      <w:r>
        <w:drawing>
          <wp:anchor simplePos="0" relativeHeight="251658328" behindDoc="1" locked="0" layoutInCell="1" allowOverlap="1">
            <wp:simplePos x="0" y="0"/>
            <wp:positionH relativeFrom="page">
              <wp:posOffset>2359950</wp:posOffset>
            </wp:positionH>
            <wp:positionV relativeFrom="line">
              <wp:posOffset>93550</wp:posOffset>
            </wp:positionV>
            <wp:extent cx="486001" cy="190588"/>
            <wp:effectExtent l="0" t="0" r="0" b="0"/>
            <wp:wrapNone/>
            <wp:docPr id="112" name="Freeform 1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1" cy="190588"/>
                    </a:xfrm>
                    <a:custGeom>
                      <a:rect l="l" t="t" r="r" b="b"/>
                      <a:pathLst>
                        <a:path w="647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4" y="238321"/>
                          </a:cubicBezTo>
                          <a:cubicBezTo>
                            <a:pt x="3222" y="241433"/>
                            <a:pt x="5058" y="244180"/>
                            <a:pt x="7440" y="246561"/>
                          </a:cubicBezTo>
                          <a:cubicBezTo>
                            <a:pt x="9821" y="248943"/>
                            <a:pt x="12568" y="250778"/>
                            <a:pt x="15680" y="252067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622301" y="254000"/>
                          </a:lnTo>
                          <a:cubicBezTo>
                            <a:pt x="625669" y="254000"/>
                            <a:pt x="628908" y="253356"/>
                            <a:pt x="632020" y="252067"/>
                          </a:cubicBezTo>
                          <a:cubicBezTo>
                            <a:pt x="635132" y="250778"/>
                            <a:pt x="637879" y="248943"/>
                            <a:pt x="640261" y="246561"/>
                          </a:cubicBezTo>
                          <a:cubicBezTo>
                            <a:pt x="642643" y="244180"/>
                            <a:pt x="644478" y="241433"/>
                            <a:pt x="645767" y="238321"/>
                          </a:cubicBezTo>
                          <a:cubicBezTo>
                            <a:pt x="647056" y="235209"/>
                            <a:pt x="647700" y="231969"/>
                            <a:pt x="647701" y="228600"/>
                          </a:cubicBezTo>
                          <a:lnTo>
                            <a:pt x="647701" y="25400"/>
                          </a:lnTo>
                          <a:cubicBezTo>
                            <a:pt x="647700" y="22032"/>
                            <a:pt x="647056" y="18793"/>
                            <a:pt x="645767" y="15681"/>
                          </a:cubicBezTo>
                          <a:cubicBezTo>
                            <a:pt x="644478" y="12569"/>
                            <a:pt x="642643" y="9822"/>
                            <a:pt x="640261" y="7440"/>
                          </a:cubicBezTo>
                          <a:cubicBezTo>
                            <a:pt x="637879" y="5059"/>
                            <a:pt x="635132" y="3223"/>
                            <a:pt x="632020" y="1934"/>
                          </a:cubicBezTo>
                          <a:cubicBezTo>
                            <a:pt x="628909" y="645"/>
                            <a:pt x="625669" y="1"/>
                            <a:pt x="622301" y="0"/>
                          </a:cubicBezTo>
                          <a:lnTo>
                            <a:pt x="25401" y="0"/>
                          </a:lnTo>
                          <a:cubicBezTo>
                            <a:pt x="22032" y="1"/>
                            <a:pt x="18792" y="645"/>
                            <a:pt x="15680" y="1934"/>
                          </a:cubicBezTo>
                          <a:cubicBezTo>
                            <a:pt x="12568" y="3223"/>
                            <a:pt x="9821" y="5059"/>
                            <a:pt x="7440" y="7440"/>
                          </a:cubicBezTo>
                          <a:cubicBezTo>
                            <a:pt x="5058" y="9822"/>
                            <a:pt x="3222" y="12569"/>
                            <a:pt x="1934" y="15681"/>
                          </a:cubicBezTo>
                          <a:cubicBezTo>
                            <a:pt x="645" y="18793"/>
                            <a:pt x="0" y="2203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9" behindDoc="1" locked="0" layoutInCell="1" allowOverlap="1">
            <wp:simplePos x="0" y="0"/>
            <wp:positionH relativeFrom="page">
              <wp:posOffset>2389866</wp:posOffset>
            </wp:positionH>
            <wp:positionV relativeFrom="line">
              <wp:posOffset>139870</wp:posOffset>
            </wp:positionV>
            <wp:extent cx="427009" cy="112214"/>
            <wp:effectExtent l="0" t="0" r="0" b="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0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009" cy="112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今晚，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给大家分享最新的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Vue3.</w:t>
      </w:r>
      <w:r>
        <w:rPr sz="17" baseline="0" dirty="0">
          <w:jc w:val="left"/>
          <w:rFonts w:ascii="Arial" w:hAnsi="Arial" w:cs="Arial"/>
          <w:color w:val="000000"/>
          <w:spacing w:val="17"/>
          <w:sz w:val="17"/>
          <w:szCs w:val="17"/>
        </w:rPr>
        <w:t>2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T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S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入门到项目实战，做一个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B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站移动端项目。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格局打开，拥抱技术未来！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项目预览	</w:t>
      </w:r>
      <w:hyperlink r:id="rId102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348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114" name="Freeform 1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在线预览	</w:t>
      </w:r>
      <w:hyperlink r:id="rId103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60" w:after="0" w:line="178" w:lineRule="exact"/>
        <w:ind w:left="1020" w:right="0" w:firstLine="0"/>
      </w:pPr>
      <w:r/>
      <w:hyperlink r:id="rId104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ja</w:t>
        </w:r>
        <w:r>
          <w:rPr sz="19" baseline="0" dirty="0">
            <w:jc w:val="left"/>
            <w:rFonts w:ascii="Arial" w:hAnsi="Arial" w:cs="Arial"/>
            <w:color w:val="42B983"/>
            <w:spacing w:val="-4"/>
            <w:sz w:val="19"/>
            <w:szCs w:val="19"/>
          </w:rPr>
          <w:t>v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ascript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zbztb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cn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tsbilibili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/#/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扫码预览	</w:t>
      </w:r>
      <w:hyperlink r:id="rId105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99" behindDoc="0" locked="0" layoutInCell="1" allowOverlap="1">
            <wp:simplePos x="0" y="0"/>
            <wp:positionH relativeFrom="page">
              <wp:posOffset>2217008</wp:posOffset>
            </wp:positionH>
            <wp:positionV relativeFrom="paragraph">
              <wp:posOffset>116291</wp:posOffset>
            </wp:positionV>
            <wp:extent cx="3144710" cy="3144710"/>
            <wp:effectExtent l="0" t="0" r="0" b="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0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4710" cy="314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项目截图	</w:t>
      </w:r>
      <w:hyperlink r:id="rId106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56896</wp:posOffset>
            </wp:positionV>
            <wp:extent cx="5650950" cy="3297181"/>
            <wp:effectExtent l="0" t="0" r="0" b="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0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3297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直播收获	</w:t>
      </w:r>
      <w:hyperlink r:id="rId116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340" w:after="0" w:line="257" w:lineRule="exact"/>
        <w:ind w:left="1005" w:right="0" w:firstLine="0"/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61099</wp:posOffset>
            </wp:positionV>
            <wp:extent cx="5650950" cy="9529"/>
            <wp:effectExtent l="0" t="0" r="0" b="0"/>
            <wp:wrapNone/>
            <wp:docPr id="125" name="Freeform 1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1.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完成带数据交互的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B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站移动端；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480" w:lineRule="exact"/>
        <w:ind w:left="1005" w:right="880" w:firstLine="0"/>
      </w:pPr>
      <w:r>
        <w:drawing>
          <wp:anchor simplePos="0" relativeHeight="251658260" behindDoc="1" locked="0" layoutInCell="1" allowOverlap="1">
            <wp:simplePos x="0" y="0"/>
            <wp:positionH relativeFrom="page">
              <wp:posOffset>1502301</wp:posOffset>
            </wp:positionH>
            <wp:positionV relativeFrom="line">
              <wp:posOffset>110059</wp:posOffset>
            </wp:positionV>
            <wp:extent cx="352589" cy="190588"/>
            <wp:effectExtent l="0" t="0" r="0" b="0"/>
            <wp:wrapNone/>
            <wp:docPr id="126" name="Freeform 1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4" y="238321"/>
                          </a:cubicBezTo>
                          <a:cubicBezTo>
                            <a:pt x="3223" y="241434"/>
                            <a:pt x="5058" y="244181"/>
                            <a:pt x="7440" y="246561"/>
                          </a:cubicBezTo>
                          <a:cubicBezTo>
                            <a:pt x="9822" y="248943"/>
                            <a:pt x="12568" y="250779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9" y="254000"/>
                            <a:pt x="451108" y="253357"/>
                            <a:pt x="454220" y="252069"/>
                          </a:cubicBezTo>
                          <a:cubicBezTo>
                            <a:pt x="457332" y="250779"/>
                            <a:pt x="460079" y="248943"/>
                            <a:pt x="462461" y="246561"/>
                          </a:cubicBezTo>
                          <a:cubicBezTo>
                            <a:pt x="464842" y="244181"/>
                            <a:pt x="466678" y="241434"/>
                            <a:pt x="467967" y="238322"/>
                          </a:cubicBezTo>
                          <a:cubicBezTo>
                            <a:pt x="469256" y="235211"/>
                            <a:pt x="469900" y="231969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33"/>
                            <a:pt x="469256" y="18793"/>
                            <a:pt x="467967" y="15682"/>
                          </a:cubicBezTo>
                          <a:cubicBezTo>
                            <a:pt x="466678" y="12570"/>
                            <a:pt x="464842" y="9823"/>
                            <a:pt x="462461" y="7440"/>
                          </a:cubicBezTo>
                          <a:cubicBezTo>
                            <a:pt x="460079" y="5059"/>
                            <a:pt x="457332" y="3224"/>
                            <a:pt x="454220" y="1935"/>
                          </a:cubicBezTo>
                          <a:cubicBezTo>
                            <a:pt x="451108" y="647"/>
                            <a:pt x="447869" y="2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2" y="5059"/>
                            <a:pt x="7440" y="7440"/>
                          </a:cubicBezTo>
                          <a:cubicBezTo>
                            <a:pt x="5058" y="9823"/>
                            <a:pt x="3223" y="12570"/>
                            <a:pt x="1934" y="15682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9" behindDoc="1" locked="0" layoutInCell="1" allowOverlap="1">
            <wp:simplePos x="0" y="0"/>
            <wp:positionH relativeFrom="page">
              <wp:posOffset>1978773</wp:posOffset>
            </wp:positionH>
            <wp:positionV relativeFrom="line">
              <wp:posOffset>110059</wp:posOffset>
            </wp:positionV>
            <wp:extent cx="762354" cy="190588"/>
            <wp:effectExtent l="0" t="0" r="0" b="0"/>
            <wp:wrapNone/>
            <wp:docPr id="127" name="Freeform 1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4" y="238321"/>
                          </a:cubicBezTo>
                          <a:cubicBezTo>
                            <a:pt x="3223" y="241434"/>
                            <a:pt x="5058" y="244181"/>
                            <a:pt x="7440" y="246561"/>
                          </a:cubicBezTo>
                          <a:cubicBezTo>
                            <a:pt x="9821" y="248943"/>
                            <a:pt x="12568" y="250779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8" y="253357"/>
                            <a:pt x="1000320" y="252069"/>
                          </a:cubicBezTo>
                          <a:cubicBezTo>
                            <a:pt x="1003432" y="250779"/>
                            <a:pt x="1006179" y="248943"/>
                            <a:pt x="1008561" y="246561"/>
                          </a:cubicBezTo>
                          <a:cubicBezTo>
                            <a:pt x="1010942" y="244181"/>
                            <a:pt x="1012778" y="241434"/>
                            <a:pt x="1014067" y="238322"/>
                          </a:cubicBezTo>
                          <a:cubicBezTo>
                            <a:pt x="1015356" y="235211"/>
                            <a:pt x="1016000" y="231969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33"/>
                            <a:pt x="1015356" y="18793"/>
                            <a:pt x="1014067" y="15682"/>
                          </a:cubicBezTo>
                          <a:cubicBezTo>
                            <a:pt x="1012778" y="12570"/>
                            <a:pt x="1010942" y="9823"/>
                            <a:pt x="1008561" y="7440"/>
                          </a:cubicBezTo>
                          <a:cubicBezTo>
                            <a:pt x="1006179" y="5059"/>
                            <a:pt x="1003432" y="3224"/>
                            <a:pt x="1000320" y="1935"/>
                          </a:cubicBezTo>
                          <a:cubicBezTo>
                            <a:pt x="997208" y="647"/>
                            <a:pt x="993969" y="2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1" y="5059"/>
                            <a:pt x="7440" y="7440"/>
                          </a:cubicBezTo>
                          <a:cubicBezTo>
                            <a:pt x="5058" y="9823"/>
                            <a:pt x="3223" y="12570"/>
                            <a:pt x="1934" y="15682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4" behindDoc="1" locked="0" layoutInCell="1" allowOverlap="1">
            <wp:simplePos x="0" y="0"/>
            <wp:positionH relativeFrom="page">
              <wp:posOffset>3665481</wp:posOffset>
            </wp:positionH>
            <wp:positionV relativeFrom="line">
              <wp:posOffset>110059</wp:posOffset>
            </wp:positionV>
            <wp:extent cx="419295" cy="190588"/>
            <wp:effectExtent l="0" t="0" r="0" b="0"/>
            <wp:wrapNone/>
            <wp:docPr id="128" name="Freeform 1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3" y="238321"/>
                          </a:cubicBezTo>
                          <a:cubicBezTo>
                            <a:pt x="3222" y="241434"/>
                            <a:pt x="5058" y="244181"/>
                            <a:pt x="7440" y="246561"/>
                          </a:cubicBezTo>
                          <a:cubicBezTo>
                            <a:pt x="9821" y="248943"/>
                            <a:pt x="12568" y="250779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8" y="254000"/>
                            <a:pt x="540008" y="253357"/>
                            <a:pt x="543120" y="252069"/>
                          </a:cubicBezTo>
                          <a:cubicBezTo>
                            <a:pt x="546232" y="250779"/>
                            <a:pt x="548979" y="248943"/>
                            <a:pt x="551360" y="246561"/>
                          </a:cubicBezTo>
                          <a:cubicBezTo>
                            <a:pt x="553742" y="244181"/>
                            <a:pt x="555577" y="241434"/>
                            <a:pt x="556867" y="238322"/>
                          </a:cubicBezTo>
                          <a:cubicBezTo>
                            <a:pt x="558155" y="235211"/>
                            <a:pt x="558800" y="231969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33"/>
                            <a:pt x="558155" y="18793"/>
                            <a:pt x="556867" y="15682"/>
                          </a:cubicBezTo>
                          <a:cubicBezTo>
                            <a:pt x="555577" y="12570"/>
                            <a:pt x="553742" y="9823"/>
                            <a:pt x="551360" y="7440"/>
                          </a:cubicBezTo>
                          <a:cubicBezTo>
                            <a:pt x="548979" y="5059"/>
                            <a:pt x="546232" y="3224"/>
                            <a:pt x="543120" y="1935"/>
                          </a:cubicBezTo>
                          <a:cubicBezTo>
                            <a:pt x="540008" y="647"/>
                            <a:pt x="536768" y="2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1" y="5059"/>
                            <a:pt x="7440" y="7440"/>
                          </a:cubicBezTo>
                          <a:cubicBezTo>
                            <a:pt x="5058" y="9823"/>
                            <a:pt x="3222" y="12570"/>
                            <a:pt x="1933" y="15682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4" behindDoc="1" locked="0" layoutInCell="1" allowOverlap="1">
            <wp:simplePos x="0" y="0"/>
            <wp:positionH relativeFrom="page">
              <wp:posOffset>4208658</wp:posOffset>
            </wp:positionH>
            <wp:positionV relativeFrom="line">
              <wp:posOffset>110059</wp:posOffset>
            </wp:positionV>
            <wp:extent cx="628942" cy="190588"/>
            <wp:effectExtent l="0" t="0" r="0" b="0"/>
            <wp:wrapNone/>
            <wp:docPr id="129" name="Freeform 1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28942" cy="190588"/>
                    </a:xfrm>
                    <a:custGeom>
                      <a:rect l="l" t="t" r="r" b="b"/>
                      <a:pathLst>
                        <a:path w="838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4" y="235209"/>
                            <a:pt x="1933" y="238321"/>
                          </a:cubicBezTo>
                          <a:cubicBezTo>
                            <a:pt x="3222" y="241434"/>
                            <a:pt x="5057" y="244181"/>
                            <a:pt x="7439" y="246561"/>
                          </a:cubicBezTo>
                          <a:cubicBezTo>
                            <a:pt x="9821" y="248943"/>
                            <a:pt x="12568" y="250779"/>
                            <a:pt x="15679" y="252069"/>
                          </a:cubicBezTo>
                          <a:cubicBezTo>
                            <a:pt x="18791" y="253357"/>
                            <a:pt x="22032" y="254000"/>
                            <a:pt x="25401" y="254000"/>
                          </a:cubicBezTo>
                          <a:lnTo>
                            <a:pt x="812801" y="254000"/>
                          </a:lnTo>
                          <a:cubicBezTo>
                            <a:pt x="816168" y="254000"/>
                            <a:pt x="819408" y="253357"/>
                            <a:pt x="822520" y="252069"/>
                          </a:cubicBezTo>
                          <a:cubicBezTo>
                            <a:pt x="825632" y="250779"/>
                            <a:pt x="828379" y="248943"/>
                            <a:pt x="830761" y="246561"/>
                          </a:cubicBezTo>
                          <a:cubicBezTo>
                            <a:pt x="833142" y="244181"/>
                            <a:pt x="834977" y="241434"/>
                            <a:pt x="836267" y="238322"/>
                          </a:cubicBezTo>
                          <a:cubicBezTo>
                            <a:pt x="837556" y="235211"/>
                            <a:pt x="838200" y="231969"/>
                            <a:pt x="838201" y="228600"/>
                          </a:cubicBezTo>
                          <a:lnTo>
                            <a:pt x="838201" y="25400"/>
                          </a:lnTo>
                          <a:cubicBezTo>
                            <a:pt x="838200" y="22033"/>
                            <a:pt x="837556" y="18793"/>
                            <a:pt x="836267" y="15682"/>
                          </a:cubicBezTo>
                          <a:cubicBezTo>
                            <a:pt x="834977" y="12570"/>
                            <a:pt x="833142" y="9823"/>
                            <a:pt x="830761" y="7440"/>
                          </a:cubicBezTo>
                          <a:cubicBezTo>
                            <a:pt x="828379" y="5059"/>
                            <a:pt x="825632" y="3224"/>
                            <a:pt x="822520" y="1935"/>
                          </a:cubicBezTo>
                          <a:cubicBezTo>
                            <a:pt x="819408" y="647"/>
                            <a:pt x="816168" y="2"/>
                            <a:pt x="8128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1" y="647"/>
                            <a:pt x="15679" y="1937"/>
                          </a:cubicBezTo>
                          <a:cubicBezTo>
                            <a:pt x="12567" y="3225"/>
                            <a:pt x="9821" y="5059"/>
                            <a:pt x="7439" y="7440"/>
                          </a:cubicBezTo>
                          <a:cubicBezTo>
                            <a:pt x="5057" y="9823"/>
                            <a:pt x="3222" y="12570"/>
                            <a:pt x="1933" y="15682"/>
                          </a:cubicBezTo>
                          <a:cubicBezTo>
                            <a:pt x="644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1" behindDoc="1" locked="0" layoutInCell="1" allowOverlap="1">
            <wp:simplePos x="0" y="0"/>
            <wp:positionH relativeFrom="page">
              <wp:posOffset>1527900</wp:posOffset>
            </wp:positionH>
            <wp:positionV relativeFrom="line">
              <wp:posOffset>156380</wp:posOffset>
            </wp:positionV>
            <wp:extent cx="287438" cy="112215"/>
            <wp:effectExtent l="0" t="0" r="0" b="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0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438" cy="11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70" behindDoc="1" locked="0" layoutInCell="1" allowOverlap="1">
            <wp:simplePos x="0" y="0"/>
            <wp:positionH relativeFrom="page">
              <wp:posOffset>2005150</wp:posOffset>
            </wp:positionH>
            <wp:positionV relativeFrom="line">
              <wp:posOffset>156380</wp:posOffset>
            </wp:positionV>
            <wp:extent cx="699755" cy="135421"/>
            <wp:effectExtent l="0" t="0" r="0" b="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0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9755" cy="135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5" behindDoc="1" locked="0" layoutInCell="1" allowOverlap="1">
            <wp:simplePos x="0" y="0"/>
            <wp:positionH relativeFrom="page">
              <wp:posOffset>3694505</wp:posOffset>
            </wp:positionH>
            <wp:positionV relativeFrom="line">
              <wp:posOffset>153041</wp:posOffset>
            </wp:positionV>
            <wp:extent cx="359118" cy="115553"/>
            <wp:effectExtent l="0" t="0" r="0" b="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0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118" cy="115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5" behindDoc="1" locked="0" layoutInCell="1" allowOverlap="1">
            <wp:simplePos x="0" y="0"/>
            <wp:positionH relativeFrom="page">
              <wp:posOffset>4244495</wp:posOffset>
            </wp:positionH>
            <wp:positionV relativeFrom="line">
              <wp:posOffset>153041</wp:posOffset>
            </wp:positionV>
            <wp:extent cx="559086" cy="115553"/>
            <wp:effectExtent l="0" t="0" r="0" b="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0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086" cy="115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2.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学习到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000000"/>
          <w:spacing w:val="17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的开发环境配置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Vola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r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DevTool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s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；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11" behindDoc="1" locked="0" layoutInCell="1" allowOverlap="1">
            <wp:simplePos x="0" y="0"/>
            <wp:positionH relativeFrom="page">
              <wp:posOffset>1502301</wp:posOffset>
            </wp:positionH>
            <wp:positionV relativeFrom="line">
              <wp:posOffset>110060</wp:posOffset>
            </wp:positionV>
            <wp:extent cx="419295" cy="190588"/>
            <wp:effectExtent l="0" t="0" r="0" b="0"/>
            <wp:wrapNone/>
            <wp:docPr id="134" name="Freeform 1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09"/>
                            <a:pt x="1934" y="238321"/>
                          </a:cubicBezTo>
                          <a:cubicBezTo>
                            <a:pt x="3223" y="241434"/>
                            <a:pt x="5058" y="244181"/>
                            <a:pt x="7440" y="246561"/>
                          </a:cubicBezTo>
                          <a:cubicBezTo>
                            <a:pt x="9822" y="248943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8" y="253357"/>
                            <a:pt x="543120" y="252069"/>
                          </a:cubicBezTo>
                          <a:cubicBezTo>
                            <a:pt x="546232" y="250781"/>
                            <a:pt x="548979" y="248943"/>
                            <a:pt x="551361" y="246561"/>
                          </a:cubicBezTo>
                          <a:cubicBezTo>
                            <a:pt x="553742" y="244181"/>
                            <a:pt x="555578" y="241434"/>
                            <a:pt x="556867" y="238321"/>
                          </a:cubicBezTo>
                          <a:cubicBezTo>
                            <a:pt x="558156" y="235209"/>
                            <a:pt x="558800" y="231969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33"/>
                            <a:pt x="558156" y="18793"/>
                            <a:pt x="556867" y="15682"/>
                          </a:cubicBezTo>
                          <a:cubicBezTo>
                            <a:pt x="555578" y="12570"/>
                            <a:pt x="553742" y="9823"/>
                            <a:pt x="551361" y="7440"/>
                          </a:cubicBezTo>
                          <a:cubicBezTo>
                            <a:pt x="548979" y="5059"/>
                            <a:pt x="546232" y="3224"/>
                            <a:pt x="543120" y="1935"/>
                          </a:cubicBezTo>
                          <a:cubicBezTo>
                            <a:pt x="540008" y="645"/>
                            <a:pt x="536769" y="0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4"/>
                            <a:pt x="9822" y="5059"/>
                            <a:pt x="7440" y="7440"/>
                          </a:cubicBezTo>
                          <a:cubicBezTo>
                            <a:pt x="5058" y="9823"/>
                            <a:pt x="3223" y="12570"/>
                            <a:pt x="1934" y="15682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3" behindDoc="1" locked="0" layoutInCell="1" allowOverlap="1">
            <wp:simplePos x="0" y="0"/>
            <wp:positionH relativeFrom="page">
              <wp:posOffset>2445715</wp:posOffset>
            </wp:positionH>
            <wp:positionV relativeFrom="line">
              <wp:posOffset>110060</wp:posOffset>
            </wp:positionV>
            <wp:extent cx="419294" cy="190588"/>
            <wp:effectExtent l="0" t="0" r="0" b="0"/>
            <wp:wrapNone/>
            <wp:docPr id="135" name="Freeform 1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4" cy="190588"/>
                    </a:xfrm>
                    <a:custGeom>
                      <a:rect l="l" t="t" r="r" b="b"/>
                      <a:pathLst>
                        <a:path w="5588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69"/>
                            <a:pt x="644" y="235209"/>
                            <a:pt x="1933" y="238321"/>
                          </a:cubicBezTo>
                          <a:cubicBezTo>
                            <a:pt x="3222" y="241434"/>
                            <a:pt x="5057" y="244181"/>
                            <a:pt x="7439" y="246561"/>
                          </a:cubicBezTo>
                          <a:cubicBezTo>
                            <a:pt x="9820" y="248943"/>
                            <a:pt x="12567" y="250781"/>
                            <a:pt x="15679" y="252069"/>
                          </a:cubicBezTo>
                          <a:cubicBezTo>
                            <a:pt x="18791" y="253357"/>
                            <a:pt x="22031" y="254000"/>
                            <a:pt x="25400" y="254000"/>
                          </a:cubicBezTo>
                          <a:lnTo>
                            <a:pt x="533400" y="254000"/>
                          </a:lnTo>
                          <a:cubicBezTo>
                            <a:pt x="536768" y="254000"/>
                            <a:pt x="540007" y="253357"/>
                            <a:pt x="543119" y="252069"/>
                          </a:cubicBezTo>
                          <a:cubicBezTo>
                            <a:pt x="546231" y="250781"/>
                            <a:pt x="548978" y="248943"/>
                            <a:pt x="551360" y="246561"/>
                          </a:cubicBezTo>
                          <a:cubicBezTo>
                            <a:pt x="553741" y="244181"/>
                            <a:pt x="555576" y="241434"/>
                            <a:pt x="556866" y="238321"/>
                          </a:cubicBezTo>
                          <a:cubicBezTo>
                            <a:pt x="558155" y="235209"/>
                            <a:pt x="558799" y="231969"/>
                            <a:pt x="558800" y="228600"/>
                          </a:cubicBezTo>
                          <a:lnTo>
                            <a:pt x="558800" y="25400"/>
                          </a:lnTo>
                          <a:cubicBezTo>
                            <a:pt x="558799" y="22033"/>
                            <a:pt x="558155" y="18793"/>
                            <a:pt x="556866" y="15682"/>
                          </a:cubicBezTo>
                          <a:cubicBezTo>
                            <a:pt x="555576" y="12570"/>
                            <a:pt x="553741" y="9823"/>
                            <a:pt x="551360" y="7440"/>
                          </a:cubicBezTo>
                          <a:cubicBezTo>
                            <a:pt x="548978" y="5059"/>
                            <a:pt x="546231" y="3224"/>
                            <a:pt x="543119" y="1935"/>
                          </a:cubicBezTo>
                          <a:cubicBezTo>
                            <a:pt x="540007" y="645"/>
                            <a:pt x="536768" y="0"/>
                            <a:pt x="533400" y="0"/>
                          </a:cubicBezTo>
                          <a:lnTo>
                            <a:pt x="25400" y="0"/>
                          </a:lnTo>
                          <a:cubicBezTo>
                            <a:pt x="22031" y="0"/>
                            <a:pt x="18791" y="645"/>
                            <a:pt x="15679" y="1935"/>
                          </a:cubicBezTo>
                          <a:cubicBezTo>
                            <a:pt x="12567" y="3224"/>
                            <a:pt x="9820" y="5059"/>
                            <a:pt x="7439" y="7440"/>
                          </a:cubicBezTo>
                          <a:cubicBezTo>
                            <a:pt x="5057" y="9823"/>
                            <a:pt x="3222" y="12570"/>
                            <a:pt x="1933" y="15682"/>
                          </a:cubicBezTo>
                          <a:cubicBezTo>
                            <a:pt x="644" y="18793"/>
                            <a:pt x="0" y="22033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2" behindDoc="1" locked="0" layoutInCell="1" allowOverlap="1">
            <wp:simplePos x="0" y="0"/>
            <wp:positionH relativeFrom="page">
              <wp:posOffset>1527900</wp:posOffset>
            </wp:positionH>
            <wp:positionV relativeFrom="line">
              <wp:posOffset>156380</wp:posOffset>
            </wp:positionV>
            <wp:extent cx="355833" cy="112215"/>
            <wp:effectExtent l="0" t="0" r="0" b="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0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833" cy="11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4" behindDoc="1" locked="0" layoutInCell="1" allowOverlap="1">
            <wp:simplePos x="0" y="0"/>
            <wp:positionH relativeFrom="page">
              <wp:posOffset>2476321</wp:posOffset>
            </wp:positionH>
            <wp:positionV relativeFrom="line">
              <wp:posOffset>156436</wp:posOffset>
            </wp:positionV>
            <wp:extent cx="358687" cy="112159"/>
            <wp:effectExtent l="0" t="0" r="0" b="0"/>
            <wp:wrapNone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0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8687" cy="112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3.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学习到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Vant</w:t>
      </w:r>
      <w:r>
        <w:rPr sz="17" baseline="0" dirty="0">
          <w:jc w:val="left"/>
          <w:rFonts w:ascii="Arial" w:hAnsi="Arial" w:cs="Arial"/>
          <w:color w:val="000000"/>
          <w:spacing w:val="17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组件库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Axio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请求库在项目实战中使用。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用到的技术	</w:t>
      </w:r>
      <w:hyperlink r:id="rId117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400" w:after="0" w:line="236" w:lineRule="exact"/>
        <w:ind w:left="1260" w:right="0" w:firstLine="0"/>
      </w:pPr>
      <w:r>
        <w:drawing>
          <wp:anchor simplePos="0" relativeHeight="251658333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78013</wp:posOffset>
            </wp:positionV>
            <wp:extent cx="5650950" cy="9529"/>
            <wp:effectExtent l="0" t="0" r="0" b="0"/>
            <wp:wrapNone/>
            <wp:docPr id="138" name="Freeform 1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9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230484</wp:posOffset>
            </wp:positionV>
            <wp:extent cx="552707" cy="190588"/>
            <wp:effectExtent l="0" t="0" r="0" b="0"/>
            <wp:wrapNone/>
            <wp:docPr id="139" name="Freeform 1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52707" cy="190588"/>
                    </a:xfrm>
                    <a:custGeom>
                      <a:rect l="l" t="t" r="r" b="b"/>
                      <a:pathLst>
                        <a:path w="7366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11"/>
                            <a:pt x="1934" y="238322"/>
                          </a:cubicBezTo>
                          <a:cubicBezTo>
                            <a:pt x="3223" y="241434"/>
                            <a:pt x="5058" y="244181"/>
                            <a:pt x="7440" y="246562"/>
                          </a:cubicBezTo>
                          <a:cubicBezTo>
                            <a:pt x="9822" y="248945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711201" y="254000"/>
                          </a:lnTo>
                          <a:cubicBezTo>
                            <a:pt x="714569" y="254000"/>
                            <a:pt x="717808" y="253357"/>
                            <a:pt x="720920" y="252069"/>
                          </a:cubicBezTo>
                          <a:cubicBezTo>
                            <a:pt x="724032" y="250781"/>
                            <a:pt x="726779" y="248945"/>
                            <a:pt x="729161" y="246562"/>
                          </a:cubicBezTo>
                          <a:cubicBezTo>
                            <a:pt x="731542" y="244181"/>
                            <a:pt x="733378" y="241434"/>
                            <a:pt x="734667" y="238322"/>
                          </a:cubicBezTo>
                          <a:cubicBezTo>
                            <a:pt x="735956" y="235211"/>
                            <a:pt x="736600" y="231969"/>
                            <a:pt x="736601" y="228600"/>
                          </a:cubicBezTo>
                          <a:lnTo>
                            <a:pt x="736601" y="25400"/>
                          </a:lnTo>
                          <a:cubicBezTo>
                            <a:pt x="736600" y="22035"/>
                            <a:pt x="735956" y="18795"/>
                            <a:pt x="734667" y="15683"/>
                          </a:cubicBezTo>
                          <a:cubicBezTo>
                            <a:pt x="733378" y="12572"/>
                            <a:pt x="731542" y="9825"/>
                            <a:pt x="729161" y="7442"/>
                          </a:cubicBezTo>
                          <a:cubicBezTo>
                            <a:pt x="726779" y="5062"/>
                            <a:pt x="724032" y="3227"/>
                            <a:pt x="720920" y="1938"/>
                          </a:cubicBezTo>
                          <a:cubicBezTo>
                            <a:pt x="717808" y="649"/>
                            <a:pt x="714569" y="2"/>
                            <a:pt x="7112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9"/>
                            <a:pt x="15680" y="1938"/>
                          </a:cubicBezTo>
                          <a:cubicBezTo>
                            <a:pt x="12568" y="3227"/>
                            <a:pt x="9822" y="5062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5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98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430602</wp:posOffset>
            </wp:positionV>
            <wp:extent cx="486001" cy="190588"/>
            <wp:effectExtent l="0" t="0" r="0" b="0"/>
            <wp:wrapNone/>
            <wp:docPr id="140" name="Freeform 1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1" cy="190588"/>
                    </a:xfrm>
                    <a:custGeom>
                      <a:rect l="l" t="t" r="r" b="b"/>
                      <a:pathLst>
                        <a:path w="647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1"/>
                            <a:pt x="1934" y="238322"/>
                          </a:cubicBezTo>
                          <a:cubicBezTo>
                            <a:pt x="3223" y="241434"/>
                            <a:pt x="5058" y="244181"/>
                            <a:pt x="7440" y="246561"/>
                          </a:cubicBezTo>
                          <a:cubicBezTo>
                            <a:pt x="9822" y="248943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622301" y="254000"/>
                          </a:lnTo>
                          <a:cubicBezTo>
                            <a:pt x="625669" y="254000"/>
                            <a:pt x="628908" y="253357"/>
                            <a:pt x="632020" y="252069"/>
                          </a:cubicBezTo>
                          <a:cubicBezTo>
                            <a:pt x="635132" y="250781"/>
                            <a:pt x="637879" y="248943"/>
                            <a:pt x="640261" y="246561"/>
                          </a:cubicBezTo>
                          <a:cubicBezTo>
                            <a:pt x="642642" y="244181"/>
                            <a:pt x="644478" y="241434"/>
                            <a:pt x="645767" y="238322"/>
                          </a:cubicBezTo>
                          <a:cubicBezTo>
                            <a:pt x="647056" y="235211"/>
                            <a:pt x="647700" y="231971"/>
                            <a:pt x="647701" y="228600"/>
                          </a:cubicBezTo>
                          <a:lnTo>
                            <a:pt x="647701" y="25400"/>
                          </a:lnTo>
                          <a:cubicBezTo>
                            <a:pt x="647700" y="22033"/>
                            <a:pt x="647056" y="18793"/>
                            <a:pt x="645767" y="15682"/>
                          </a:cubicBezTo>
                          <a:cubicBezTo>
                            <a:pt x="644478" y="12570"/>
                            <a:pt x="642642" y="9823"/>
                            <a:pt x="640261" y="7440"/>
                          </a:cubicBezTo>
                          <a:cubicBezTo>
                            <a:pt x="637879" y="5059"/>
                            <a:pt x="635132" y="3224"/>
                            <a:pt x="632020" y="1935"/>
                          </a:cubicBezTo>
                          <a:cubicBezTo>
                            <a:pt x="628908" y="645"/>
                            <a:pt x="625669" y="0"/>
                            <a:pt x="6223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4"/>
                            <a:pt x="9822" y="5059"/>
                            <a:pt x="7440" y="7440"/>
                          </a:cubicBezTo>
                          <a:cubicBezTo>
                            <a:pt x="5058" y="9823"/>
                            <a:pt x="3223" y="12570"/>
                            <a:pt x="1934" y="15682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1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 Cl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i </w:t>
      </w:r>
      <w:r>
        <w:rPr sz="19" baseline="0" dirty="0">
          <w:jc w:val="left"/>
          <w:rFonts w:ascii="Arial" w:hAnsi="Arial" w:cs="Arial"/>
          <w:color w:val="34495E"/>
          <w:spacing w:val="29"/>
          <w:sz w:val="19"/>
          <w:szCs w:val="19"/>
        </w:rPr>
        <w:t> </w:t>
      </w:r>
      <w:hyperlink r:id="rId118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pacing w:val="-5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cli</w:t>
        </w:r>
        <w:r>
          <w:rPr sz="19" baseline="0" dirty="0">
            <w:jc w:val="left"/>
            <w:rFonts w:ascii="Arial" w:hAnsi="Arial" w:cs="Arial"/>
            <w:color w:val="42B983"/>
            <w:spacing w:val="-10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vuejs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org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zh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guide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ins</w:t>
        </w:r>
        <w:r>
          <w:rPr sz="19" baseline="0" dirty="0">
            <w:jc w:val="left"/>
            <w:rFonts w:ascii="Arial" w:hAnsi="Arial" w:cs="Arial"/>
            <w:color w:val="42B983"/>
            <w:spacing w:val="-3"/>
            <w:sz w:val="19"/>
            <w:szCs w:val="19"/>
          </w:rPr>
          <w:t>t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allation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html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20" w:after="0" w:line="236" w:lineRule="exact"/>
        <w:ind w:left="1260" w:right="0" w:firstLine="0"/>
      </w:pPr>
      <w:r>
        <w:drawing>
          <wp:anchor simplePos="0" relativeHeight="251658434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189302</wp:posOffset>
            </wp:positionV>
            <wp:extent cx="752825" cy="190588"/>
            <wp:effectExtent l="0" t="0" r="0" b="0"/>
            <wp:wrapNone/>
            <wp:docPr id="141" name="Freeform 1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52825" cy="190588"/>
                    </a:xfrm>
                    <a:custGeom>
                      <a:rect l="l" t="t" r="r" b="b"/>
                      <a:pathLst>
                        <a:path w="1003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11"/>
                            <a:pt x="1934" y="238324"/>
                          </a:cubicBezTo>
                          <a:cubicBezTo>
                            <a:pt x="3223" y="241435"/>
                            <a:pt x="5058" y="244181"/>
                            <a:pt x="7440" y="246562"/>
                          </a:cubicBezTo>
                          <a:cubicBezTo>
                            <a:pt x="9822" y="248945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977901" y="254000"/>
                          </a:lnTo>
                          <a:cubicBezTo>
                            <a:pt x="981269" y="254000"/>
                            <a:pt x="984509" y="253356"/>
                            <a:pt x="987620" y="252067"/>
                          </a:cubicBezTo>
                          <a:cubicBezTo>
                            <a:pt x="990732" y="250781"/>
                            <a:pt x="993479" y="248945"/>
                            <a:pt x="995861" y="246562"/>
                          </a:cubicBezTo>
                          <a:cubicBezTo>
                            <a:pt x="998242" y="244181"/>
                            <a:pt x="1000078" y="241435"/>
                            <a:pt x="1001367" y="238324"/>
                          </a:cubicBezTo>
                          <a:cubicBezTo>
                            <a:pt x="1002656" y="235211"/>
                            <a:pt x="1003300" y="231969"/>
                            <a:pt x="1003301" y="228600"/>
                          </a:cubicBezTo>
                          <a:lnTo>
                            <a:pt x="1003301" y="25400"/>
                          </a:lnTo>
                          <a:cubicBezTo>
                            <a:pt x="1003300" y="22033"/>
                            <a:pt x="1002656" y="18795"/>
                            <a:pt x="1001367" y="15683"/>
                          </a:cubicBezTo>
                          <a:cubicBezTo>
                            <a:pt x="1000078" y="12572"/>
                            <a:pt x="998242" y="9825"/>
                            <a:pt x="995861" y="7442"/>
                          </a:cubicBezTo>
                          <a:cubicBezTo>
                            <a:pt x="993479" y="5061"/>
                            <a:pt x="990732" y="3225"/>
                            <a:pt x="987620" y="1935"/>
                          </a:cubicBezTo>
                          <a:cubicBezTo>
                            <a:pt x="984509" y="647"/>
                            <a:pt x="981269" y="2"/>
                            <a:pt x="9779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2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Vue3.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2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Arial" w:hAnsi="Arial" w:cs="Arial"/>
          <w:color w:val="34495E"/>
          <w:spacing w:val="29"/>
          <w:sz w:val="19"/>
          <w:szCs w:val="19"/>
        </w:rPr>
        <w:t> </w:t>
      </w:r>
      <w:hyperlink r:id="rId119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v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3.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cn</w:t>
        </w:r>
        <w:r>
          <w:rPr sz="19" baseline="0" dirty="0">
            <w:jc w:val="left"/>
            <w:rFonts w:ascii="Arial" w:hAnsi="Arial" w:cs="Arial"/>
            <w:color w:val="42B983"/>
            <w:spacing w:val="-10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vuejs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org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20" w:after="0" w:line="236" w:lineRule="exact"/>
        <w:ind w:left="1260" w:right="0" w:firstLine="0"/>
      </w:pPr>
      <w:r>
        <w:drawing>
          <wp:anchor simplePos="0" relativeHeight="251658488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189302</wp:posOffset>
            </wp:positionV>
            <wp:extent cx="486001" cy="190588"/>
            <wp:effectExtent l="0" t="0" r="0" b="0"/>
            <wp:wrapNone/>
            <wp:docPr id="142" name="Freeform 1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1" cy="190588"/>
                    </a:xfrm>
                    <a:custGeom>
                      <a:rect l="l" t="t" r="r" b="b"/>
                      <a:pathLst>
                        <a:path w="647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2"/>
                            <a:pt x="1934" y="238324"/>
                          </a:cubicBezTo>
                          <a:cubicBezTo>
                            <a:pt x="3223" y="241435"/>
                            <a:pt x="5058" y="244182"/>
                            <a:pt x="7440" y="246564"/>
                          </a:cubicBezTo>
                          <a:cubicBezTo>
                            <a:pt x="9822" y="248947"/>
                            <a:pt x="12568" y="250782"/>
                            <a:pt x="15680" y="252070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622301" y="254000"/>
                          </a:lnTo>
                          <a:cubicBezTo>
                            <a:pt x="625669" y="254000"/>
                            <a:pt x="628908" y="253357"/>
                            <a:pt x="632020" y="252070"/>
                          </a:cubicBezTo>
                          <a:cubicBezTo>
                            <a:pt x="635132" y="250782"/>
                            <a:pt x="637879" y="248947"/>
                            <a:pt x="640261" y="246564"/>
                          </a:cubicBezTo>
                          <a:cubicBezTo>
                            <a:pt x="642642" y="244182"/>
                            <a:pt x="644478" y="241435"/>
                            <a:pt x="645767" y="238324"/>
                          </a:cubicBezTo>
                          <a:cubicBezTo>
                            <a:pt x="647056" y="235212"/>
                            <a:pt x="647700" y="231971"/>
                            <a:pt x="647701" y="228600"/>
                          </a:cubicBezTo>
                          <a:lnTo>
                            <a:pt x="647701" y="25400"/>
                          </a:lnTo>
                          <a:cubicBezTo>
                            <a:pt x="647700" y="22035"/>
                            <a:pt x="647056" y="18795"/>
                            <a:pt x="645767" y="15683"/>
                          </a:cubicBezTo>
                          <a:cubicBezTo>
                            <a:pt x="644478" y="12572"/>
                            <a:pt x="642642" y="9825"/>
                            <a:pt x="640261" y="7442"/>
                          </a:cubicBezTo>
                          <a:cubicBezTo>
                            <a:pt x="637879" y="5061"/>
                            <a:pt x="635132" y="3225"/>
                            <a:pt x="632020" y="1937"/>
                          </a:cubicBezTo>
                          <a:cubicBezTo>
                            <a:pt x="628908" y="647"/>
                            <a:pt x="625669" y="2"/>
                            <a:pt x="6223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5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3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VueRouter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4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pacing w:val="29"/>
          <w:sz w:val="19"/>
          <w:szCs w:val="19"/>
        </w:rPr>
        <w:t> </w:t>
      </w:r>
      <w:hyperlink r:id="rId120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n</w:t>
        </w:r>
        <w:r>
          <w:rPr sz="19" baseline="0" dirty="0">
            <w:jc w:val="left"/>
            <w:rFonts w:ascii="Arial" w:hAnsi="Arial" w:cs="Arial"/>
            <w:color w:val="42B983"/>
            <w:spacing w:val="-3"/>
            <w:sz w:val="19"/>
            <w:szCs w:val="19"/>
          </w:rPr>
          <w:t>e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xt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route</w:t>
        </w:r>
        <w:r>
          <w:rPr sz="19" baseline="0" dirty="0">
            <w:jc w:val="left"/>
            <w:rFonts w:ascii="Arial" w:hAnsi="Arial" w:cs="Arial"/>
            <w:color w:val="42B983"/>
            <w:spacing w:val="-15"/>
            <w:sz w:val="19"/>
            <w:szCs w:val="19"/>
          </w:rPr>
          <w:t>r</w:t>
        </w:r>
        <w:r>
          <w:rPr sz="19" baseline="0" dirty="0">
            <w:jc w:val="left"/>
            <w:rFonts w:ascii="Arial" w:hAnsi="Arial" w:cs="Arial"/>
            <w:color w:val="42B983"/>
            <w:spacing w:val="-10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vuejs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org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zh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guide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0" w:after="0" w:line="315" w:lineRule="exact"/>
        <w:ind w:left="1260" w:right="880" w:firstLine="0"/>
      </w:pPr>
      <w:r/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4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Vant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组件库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Arial" w:hAnsi="Arial" w:cs="Arial"/>
          <w:color w:val="34495E"/>
          <w:spacing w:val="29"/>
          <w:sz w:val="19"/>
          <w:szCs w:val="19"/>
        </w:rPr>
        <w:t> </w:t>
      </w:r>
      <w:hyperlink r:id="rId121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//</w:t>
        </w:r>
        <w:r>
          <w:rPr sz="19" baseline="0" dirty="0">
            <w:jc w:val="left"/>
            <w:rFonts w:ascii="Arial" w:hAnsi="Arial" w:cs="Arial"/>
            <w:color w:val="42B983"/>
            <w:spacing w:val="-4"/>
            <w:sz w:val="19"/>
            <w:szCs w:val="19"/>
          </w:rPr>
          <w:t>v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an</w:t>
        </w:r>
        <w:r>
          <w:rPr sz="19" baseline="0" dirty="0">
            <w:jc w:val="left"/>
            <w:rFonts w:ascii="Arial" w:hAnsi="Arial" w:cs="Arial"/>
            <w:color w:val="42B983"/>
            <w:spacing w:val="-7"/>
            <w:sz w:val="19"/>
            <w:szCs w:val="19"/>
          </w:rPr>
          <w:t>t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-</w:t>
        </w:r>
        <w:r>
          <w:rPr sz="19" baseline="0" dirty="0">
            <w:jc w:val="left"/>
            <w:rFonts w:ascii="Arial" w:hAnsi="Arial" w:cs="Arial"/>
            <w:color w:val="42B983"/>
            <w:spacing w:val="-5"/>
            <w:sz w:val="19"/>
            <w:szCs w:val="19"/>
          </w:rPr>
          <w:t>c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ontrib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gitee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io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pacing w:val="-4"/>
            <w:sz w:val="19"/>
            <w:szCs w:val="19"/>
          </w:rPr>
          <w:t>v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ant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v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3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/#/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zh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-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CN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547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7599</wp:posOffset>
            </wp:positionV>
            <wp:extent cx="752825" cy="190588"/>
            <wp:effectExtent l="0" t="0" r="0" b="0"/>
            <wp:wrapNone/>
            <wp:docPr id="143" name="Freeform 1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52825" cy="190588"/>
                    </a:xfrm>
                    <a:custGeom>
                      <a:rect l="l" t="t" r="r" b="b"/>
                      <a:pathLst>
                        <a:path w="1003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11"/>
                            <a:pt x="1934" y="238322"/>
                          </a:cubicBezTo>
                          <a:cubicBezTo>
                            <a:pt x="3223" y="241435"/>
                            <a:pt x="5058" y="244182"/>
                            <a:pt x="7440" y="246562"/>
                          </a:cubicBezTo>
                          <a:cubicBezTo>
                            <a:pt x="9822" y="248945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977901" y="254000"/>
                          </a:lnTo>
                          <a:cubicBezTo>
                            <a:pt x="981269" y="254000"/>
                            <a:pt x="984509" y="253357"/>
                            <a:pt x="987620" y="252069"/>
                          </a:cubicBezTo>
                          <a:cubicBezTo>
                            <a:pt x="990732" y="250781"/>
                            <a:pt x="993479" y="248945"/>
                            <a:pt x="995861" y="246562"/>
                          </a:cubicBezTo>
                          <a:cubicBezTo>
                            <a:pt x="998242" y="244182"/>
                            <a:pt x="1000078" y="241435"/>
                            <a:pt x="1001367" y="238324"/>
                          </a:cubicBezTo>
                          <a:cubicBezTo>
                            <a:pt x="1002656" y="235211"/>
                            <a:pt x="1003300" y="231969"/>
                            <a:pt x="1003301" y="228600"/>
                          </a:cubicBezTo>
                          <a:lnTo>
                            <a:pt x="1003301" y="25400"/>
                          </a:lnTo>
                          <a:cubicBezTo>
                            <a:pt x="1003300" y="22035"/>
                            <a:pt x="1002656" y="18796"/>
                            <a:pt x="1001367" y="15685"/>
                          </a:cubicBezTo>
                          <a:cubicBezTo>
                            <a:pt x="1000078" y="12573"/>
                            <a:pt x="998242" y="9825"/>
                            <a:pt x="995861" y="7442"/>
                          </a:cubicBezTo>
                          <a:cubicBezTo>
                            <a:pt x="993479" y="5062"/>
                            <a:pt x="990732" y="3227"/>
                            <a:pt x="987620" y="1937"/>
                          </a:cubicBezTo>
                          <a:cubicBezTo>
                            <a:pt x="984509" y="649"/>
                            <a:pt x="981269" y="2"/>
                            <a:pt x="9779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9"/>
                            <a:pt x="15680" y="1937"/>
                          </a:cubicBezTo>
                          <a:cubicBezTo>
                            <a:pt x="12568" y="3227"/>
                            <a:pt x="9822" y="5062"/>
                            <a:pt x="7440" y="7442"/>
                          </a:cubicBezTo>
                          <a:cubicBezTo>
                            <a:pt x="5058" y="9825"/>
                            <a:pt x="3223" y="12573"/>
                            <a:pt x="1934" y="15685"/>
                          </a:cubicBezTo>
                          <a:cubicBezTo>
                            <a:pt x="645" y="18796"/>
                            <a:pt x="0" y="22035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97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207717</wp:posOffset>
            </wp:positionV>
            <wp:extent cx="409766" cy="190588"/>
            <wp:effectExtent l="0" t="0" r="0" b="0"/>
            <wp:wrapNone/>
            <wp:docPr id="144" name="Freeform 1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09766" cy="190588"/>
                    </a:xfrm>
                    <a:custGeom>
                      <a:rect l="l" t="t" r="r" b="b"/>
                      <a:pathLst>
                        <a:path w="546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9"/>
                            <a:pt x="645" y="235211"/>
                            <a:pt x="1934" y="238322"/>
                          </a:cubicBezTo>
                          <a:cubicBezTo>
                            <a:pt x="3223" y="241435"/>
                            <a:pt x="5058" y="244182"/>
                            <a:pt x="7440" y="246562"/>
                          </a:cubicBezTo>
                          <a:cubicBezTo>
                            <a:pt x="9822" y="248945"/>
                            <a:pt x="12568" y="250781"/>
                            <a:pt x="15680" y="252070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520701" y="254000"/>
                          </a:lnTo>
                          <a:cubicBezTo>
                            <a:pt x="524069" y="254000"/>
                            <a:pt x="527309" y="253357"/>
                            <a:pt x="530420" y="252070"/>
                          </a:cubicBezTo>
                          <a:cubicBezTo>
                            <a:pt x="533532" y="250781"/>
                            <a:pt x="536279" y="248945"/>
                            <a:pt x="538661" y="246562"/>
                          </a:cubicBezTo>
                          <a:cubicBezTo>
                            <a:pt x="541043" y="244182"/>
                            <a:pt x="542878" y="241435"/>
                            <a:pt x="544167" y="238322"/>
                          </a:cubicBezTo>
                          <a:cubicBezTo>
                            <a:pt x="545456" y="235211"/>
                            <a:pt x="546100" y="231969"/>
                            <a:pt x="546101" y="228600"/>
                          </a:cubicBezTo>
                          <a:lnTo>
                            <a:pt x="546101" y="25400"/>
                          </a:lnTo>
                          <a:cubicBezTo>
                            <a:pt x="546100" y="22033"/>
                            <a:pt x="545456" y="18793"/>
                            <a:pt x="544167" y="15682"/>
                          </a:cubicBezTo>
                          <a:cubicBezTo>
                            <a:pt x="542878" y="12570"/>
                            <a:pt x="541043" y="9823"/>
                            <a:pt x="538661" y="7440"/>
                          </a:cubicBezTo>
                          <a:cubicBezTo>
                            <a:pt x="536279" y="5059"/>
                            <a:pt x="533532" y="3225"/>
                            <a:pt x="530420" y="1937"/>
                          </a:cubicBezTo>
                          <a:cubicBezTo>
                            <a:pt x="527309" y="647"/>
                            <a:pt x="524069" y="2"/>
                            <a:pt x="5207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2" y="5059"/>
                            <a:pt x="7440" y="7440"/>
                          </a:cubicBezTo>
                          <a:cubicBezTo>
                            <a:pt x="5058" y="9823"/>
                            <a:pt x="3223" y="12570"/>
                            <a:pt x="1934" y="15682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5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pacing w:val="29"/>
          <w:sz w:val="19"/>
          <w:szCs w:val="19"/>
        </w:rPr>
        <w:t> </w:t>
      </w:r>
      <w:hyperlink r:id="rId122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ww</w:t>
        </w:r>
        <w:r>
          <w:rPr sz="19" baseline="0" dirty="0">
            <w:jc w:val="left"/>
            <w:rFonts w:ascii="Arial" w:hAnsi="Arial" w:cs="Arial"/>
            <w:color w:val="42B983"/>
            <w:spacing w:val="-13"/>
            <w:sz w:val="19"/>
            <w:szCs w:val="19"/>
          </w:rPr>
          <w:t>w</w:t>
        </w:r>
        <w:r>
          <w:rPr sz="19" baseline="0" dirty="0">
            <w:jc w:val="left"/>
            <w:rFonts w:ascii="Arial" w:hAnsi="Arial" w:cs="Arial"/>
            <w:color w:val="42B983"/>
            <w:spacing w:val="-5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typescriptlang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org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zh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play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0" w:after="0" w:line="257" w:lineRule="exact"/>
        <w:ind w:left="1260" w:right="0" w:firstLine="0"/>
      </w:pPr>
      <w:r>
        <w:drawing>
          <wp:anchor simplePos="0" relativeHeight="251658609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188257</wp:posOffset>
            </wp:positionV>
            <wp:extent cx="409766" cy="190588"/>
            <wp:effectExtent l="0" t="0" r="0" b="0"/>
            <wp:wrapNone/>
            <wp:docPr id="145" name="Freeform 1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09766" cy="190588"/>
                    </a:xfrm>
                    <a:custGeom>
                      <a:rect l="l" t="t" r="r" b="b"/>
                      <a:pathLst>
                        <a:path w="546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1"/>
                            <a:pt x="1934" y="238322"/>
                          </a:cubicBezTo>
                          <a:cubicBezTo>
                            <a:pt x="3223" y="241434"/>
                            <a:pt x="5058" y="244181"/>
                            <a:pt x="7440" y="246562"/>
                          </a:cubicBezTo>
                          <a:cubicBezTo>
                            <a:pt x="9822" y="248945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520701" y="254000"/>
                          </a:lnTo>
                          <a:cubicBezTo>
                            <a:pt x="524069" y="254000"/>
                            <a:pt x="527309" y="253356"/>
                            <a:pt x="530420" y="252067"/>
                          </a:cubicBezTo>
                          <a:cubicBezTo>
                            <a:pt x="533532" y="250779"/>
                            <a:pt x="536279" y="248945"/>
                            <a:pt x="538661" y="246562"/>
                          </a:cubicBezTo>
                          <a:cubicBezTo>
                            <a:pt x="541043" y="244181"/>
                            <a:pt x="542878" y="241434"/>
                            <a:pt x="544167" y="238322"/>
                          </a:cubicBezTo>
                          <a:cubicBezTo>
                            <a:pt x="545456" y="235211"/>
                            <a:pt x="546100" y="231971"/>
                            <a:pt x="546101" y="228600"/>
                          </a:cubicBezTo>
                          <a:lnTo>
                            <a:pt x="546101" y="25400"/>
                          </a:lnTo>
                          <a:cubicBezTo>
                            <a:pt x="546100" y="22033"/>
                            <a:pt x="545456" y="18795"/>
                            <a:pt x="544167" y="15683"/>
                          </a:cubicBezTo>
                          <a:cubicBezTo>
                            <a:pt x="542878" y="12572"/>
                            <a:pt x="541043" y="9825"/>
                            <a:pt x="538661" y="7442"/>
                          </a:cubicBezTo>
                          <a:cubicBezTo>
                            <a:pt x="536279" y="5062"/>
                            <a:pt x="533532" y="3227"/>
                            <a:pt x="530420" y="1937"/>
                          </a:cubicBezTo>
                          <a:cubicBezTo>
                            <a:pt x="527309" y="649"/>
                            <a:pt x="524069" y="2"/>
                            <a:pt x="5207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9"/>
                            <a:pt x="15680" y="1937"/>
                          </a:cubicBezTo>
                          <a:cubicBezTo>
                            <a:pt x="12568" y="3227"/>
                            <a:pt x="9822" y="5062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6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Axio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请求库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0" w:after="0" w:line="257" w:lineRule="exact"/>
        <w:ind w:left="1260" w:right="0" w:firstLine="0"/>
      </w:pPr>
      <w:r>
        <w:drawing>
          <wp:anchor simplePos="0" relativeHeight="251658621" behindDoc="1" locked="0" layoutInCell="1" allowOverlap="1">
            <wp:simplePos x="0" y="0"/>
            <wp:positionH relativeFrom="page">
              <wp:posOffset>1311713</wp:posOffset>
            </wp:positionH>
            <wp:positionV relativeFrom="line">
              <wp:posOffset>188257</wp:posOffset>
            </wp:positionV>
            <wp:extent cx="819531" cy="190588"/>
            <wp:effectExtent l="0" t="0" r="0" b="0"/>
            <wp:wrapNone/>
            <wp:docPr id="146" name="Freeform 1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19531" cy="190588"/>
                    </a:xfrm>
                    <a:custGeom>
                      <a:rect l="l" t="t" r="r" b="b"/>
                      <a:pathLst>
                        <a:path w="1092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2"/>
                            <a:pt x="1934" y="238325"/>
                          </a:cubicBezTo>
                          <a:cubicBezTo>
                            <a:pt x="3223" y="241437"/>
                            <a:pt x="5058" y="244184"/>
                            <a:pt x="7440" y="246564"/>
                          </a:cubicBezTo>
                          <a:cubicBezTo>
                            <a:pt x="9822" y="248947"/>
                            <a:pt x="12568" y="250781"/>
                            <a:pt x="15680" y="252069"/>
                          </a:cubicBezTo>
                          <a:cubicBezTo>
                            <a:pt x="18792" y="253357"/>
                            <a:pt x="22032" y="254000"/>
                            <a:pt x="25401" y="254000"/>
                          </a:cubicBezTo>
                          <a:lnTo>
                            <a:pt x="1066801" y="254000"/>
                          </a:lnTo>
                          <a:cubicBezTo>
                            <a:pt x="1070169" y="254000"/>
                            <a:pt x="1073409" y="253357"/>
                            <a:pt x="1076520" y="252069"/>
                          </a:cubicBezTo>
                          <a:cubicBezTo>
                            <a:pt x="1079632" y="250781"/>
                            <a:pt x="1082379" y="248947"/>
                            <a:pt x="1084761" y="246564"/>
                          </a:cubicBezTo>
                          <a:cubicBezTo>
                            <a:pt x="1087142" y="244184"/>
                            <a:pt x="1088978" y="241437"/>
                            <a:pt x="1090267" y="238324"/>
                          </a:cubicBezTo>
                          <a:cubicBezTo>
                            <a:pt x="1091556" y="235212"/>
                            <a:pt x="1092200" y="231971"/>
                            <a:pt x="1092201" y="228600"/>
                          </a:cubicBezTo>
                          <a:lnTo>
                            <a:pt x="1092201" y="25400"/>
                          </a:lnTo>
                          <a:cubicBezTo>
                            <a:pt x="1092200" y="22035"/>
                            <a:pt x="1091556" y="18795"/>
                            <a:pt x="1090267" y="15683"/>
                          </a:cubicBezTo>
                          <a:cubicBezTo>
                            <a:pt x="1088978" y="12572"/>
                            <a:pt x="1087142" y="9825"/>
                            <a:pt x="1084761" y="7442"/>
                          </a:cubicBezTo>
                          <a:cubicBezTo>
                            <a:pt x="1082379" y="5062"/>
                            <a:pt x="1079632" y="3227"/>
                            <a:pt x="1076520" y="1938"/>
                          </a:cubicBezTo>
                          <a:cubicBezTo>
                            <a:pt x="1073409" y="649"/>
                            <a:pt x="1070169" y="2"/>
                            <a:pt x="10668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9"/>
                            <a:pt x="15680" y="1938"/>
                          </a:cubicBezTo>
                          <a:cubicBezTo>
                            <a:pt x="12568" y="3227"/>
                            <a:pt x="9822" y="5062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5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7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Vola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r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插件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597"/>
        </w:tabs>
        <w:spacing w:before="0" w:after="0" w:line="257" w:lineRule="exact"/>
        <w:ind w:left="1260" w:right="0" w:firstLine="0"/>
      </w:pPr>
      <w:r/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8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	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VueDevtool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调试工具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tabs>
          <w:tab w:val="left" w:pos="9859"/>
        </w:tabs>
        <w:spacing w:before="0" w:after="0" w:line="453" w:lineRule="exact"/>
        <w:ind w:left="1050" w:right="0" w:firstLine="0"/>
      </w:pPr>
      <w:r>
        <w:drawing>
          <wp:anchor simplePos="0" relativeHeight="251658638" behindDoc="1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-18374</wp:posOffset>
            </wp:positionV>
            <wp:extent cx="600354" cy="324000"/>
            <wp:effectExtent l="0" t="0" r="0" b="0"/>
            <wp:wrapNone/>
            <wp:docPr id="147" name="Freeform 1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00354" cy="324000"/>
                    </a:xfrm>
                    <a:custGeom>
                      <a:rect l="l" t="t" r="r" b="b"/>
                      <a:pathLst>
                        <a:path w="800101" h="431800">
                          <a:moveTo>
                            <a:pt x="1" y="25400"/>
                          </a:moveTo>
                          <a:lnTo>
                            <a:pt x="1" y="406400"/>
                          </a:lnTo>
                          <a:cubicBezTo>
                            <a:pt x="0" y="409771"/>
                            <a:pt x="645" y="413011"/>
                            <a:pt x="1934" y="416122"/>
                          </a:cubicBezTo>
                          <a:cubicBezTo>
                            <a:pt x="3223" y="419234"/>
                            <a:pt x="5058" y="421981"/>
                            <a:pt x="7440" y="424362"/>
                          </a:cubicBezTo>
                          <a:cubicBezTo>
                            <a:pt x="9822" y="426745"/>
                            <a:pt x="12568" y="428581"/>
                            <a:pt x="15680" y="429870"/>
                          </a:cubicBezTo>
                          <a:cubicBezTo>
                            <a:pt x="18792" y="431157"/>
                            <a:pt x="22032" y="431800"/>
                            <a:pt x="25401" y="431800"/>
                          </a:cubicBezTo>
                          <a:lnTo>
                            <a:pt x="774701" y="431800"/>
                          </a:lnTo>
                          <a:cubicBezTo>
                            <a:pt x="778069" y="431800"/>
                            <a:pt x="781309" y="431157"/>
                            <a:pt x="784420" y="429870"/>
                          </a:cubicBezTo>
                          <a:cubicBezTo>
                            <a:pt x="787532" y="428581"/>
                            <a:pt x="790279" y="426745"/>
                            <a:pt x="792661" y="424362"/>
                          </a:cubicBezTo>
                          <a:cubicBezTo>
                            <a:pt x="795042" y="421981"/>
                            <a:pt x="796878" y="419234"/>
                            <a:pt x="798167" y="416122"/>
                          </a:cubicBezTo>
                          <a:cubicBezTo>
                            <a:pt x="799456" y="413011"/>
                            <a:pt x="800100" y="409771"/>
                            <a:pt x="800101" y="406400"/>
                          </a:cubicBezTo>
                          <a:lnTo>
                            <a:pt x="800101" y="25400"/>
                          </a:lnTo>
                          <a:cubicBezTo>
                            <a:pt x="800100" y="22035"/>
                            <a:pt x="799456" y="18795"/>
                            <a:pt x="798167" y="15683"/>
                          </a:cubicBezTo>
                          <a:cubicBezTo>
                            <a:pt x="796878" y="12572"/>
                            <a:pt x="795042" y="9825"/>
                            <a:pt x="792661" y="7442"/>
                          </a:cubicBezTo>
                          <a:cubicBezTo>
                            <a:pt x="790279" y="5061"/>
                            <a:pt x="787532" y="3225"/>
                            <a:pt x="784420" y="1937"/>
                          </a:cubicBezTo>
                          <a:cubicBezTo>
                            <a:pt x="781309" y="647"/>
                            <a:pt x="778069" y="2"/>
                            <a:pt x="7747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5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44" behindDoc="1" locked="0" layoutInCell="1" allowOverlap="1">
            <wp:simplePos x="0" y="0"/>
            <wp:positionH relativeFrom="page">
              <wp:posOffset>1759596</wp:posOffset>
            </wp:positionH>
            <wp:positionV relativeFrom="line">
              <wp:posOffset>-18374</wp:posOffset>
            </wp:positionV>
            <wp:extent cx="1372238" cy="324000"/>
            <wp:effectExtent l="0" t="0" r="0" b="0"/>
            <wp:wrapNone/>
            <wp:docPr id="148" name="Freeform 1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372238" cy="324000"/>
                    </a:xfrm>
                    <a:custGeom>
                      <a:rect l="l" t="t" r="r" b="b"/>
                      <a:pathLst>
                        <a:path w="1828801" h="431800">
                          <a:moveTo>
                            <a:pt x="1" y="25400"/>
                          </a:moveTo>
                          <a:lnTo>
                            <a:pt x="1" y="406400"/>
                          </a:lnTo>
                          <a:cubicBezTo>
                            <a:pt x="0" y="409771"/>
                            <a:pt x="645" y="413011"/>
                            <a:pt x="1934" y="416122"/>
                          </a:cubicBezTo>
                          <a:cubicBezTo>
                            <a:pt x="3223" y="419234"/>
                            <a:pt x="5058" y="421981"/>
                            <a:pt x="7440" y="424362"/>
                          </a:cubicBezTo>
                          <a:cubicBezTo>
                            <a:pt x="9821" y="426745"/>
                            <a:pt x="12568" y="428581"/>
                            <a:pt x="15680" y="429870"/>
                          </a:cubicBezTo>
                          <a:cubicBezTo>
                            <a:pt x="18792" y="431157"/>
                            <a:pt x="22032" y="431800"/>
                            <a:pt x="25401" y="431800"/>
                          </a:cubicBezTo>
                          <a:lnTo>
                            <a:pt x="1803401" y="431800"/>
                          </a:lnTo>
                          <a:cubicBezTo>
                            <a:pt x="1806769" y="431800"/>
                            <a:pt x="1810008" y="431157"/>
                            <a:pt x="1813120" y="429870"/>
                          </a:cubicBezTo>
                          <a:cubicBezTo>
                            <a:pt x="1816232" y="428581"/>
                            <a:pt x="1818979" y="426745"/>
                            <a:pt x="1821361" y="424362"/>
                          </a:cubicBezTo>
                          <a:cubicBezTo>
                            <a:pt x="1823743" y="421981"/>
                            <a:pt x="1825578" y="419234"/>
                            <a:pt x="1826867" y="416122"/>
                          </a:cubicBezTo>
                          <a:cubicBezTo>
                            <a:pt x="1828156" y="413011"/>
                            <a:pt x="1828800" y="409771"/>
                            <a:pt x="1828801" y="406400"/>
                          </a:cubicBezTo>
                          <a:lnTo>
                            <a:pt x="1828801" y="25400"/>
                          </a:lnTo>
                          <a:cubicBezTo>
                            <a:pt x="1828800" y="22035"/>
                            <a:pt x="1828156" y="18795"/>
                            <a:pt x="1826867" y="15683"/>
                          </a:cubicBezTo>
                          <a:cubicBezTo>
                            <a:pt x="1825578" y="12572"/>
                            <a:pt x="1823743" y="9825"/>
                            <a:pt x="1821361" y="7442"/>
                          </a:cubicBezTo>
                          <a:cubicBezTo>
                            <a:pt x="1818979" y="5061"/>
                            <a:pt x="1816232" y="3225"/>
                            <a:pt x="1813120" y="1937"/>
                          </a:cubicBezTo>
                          <a:cubicBezTo>
                            <a:pt x="1810008" y="647"/>
                            <a:pt x="1806769" y="2"/>
                            <a:pt x="1803401" y="0"/>
                          </a:cubicBezTo>
                          <a:lnTo>
                            <a:pt x="25401" y="0"/>
                          </a:lnTo>
                          <a:cubicBezTo>
                            <a:pt x="22032" y="2"/>
                            <a:pt x="18792" y="647"/>
                            <a:pt x="15680" y="1937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5"/>
                            <a:pt x="3223" y="12572"/>
                            <a:pt x="1934" y="15683"/>
                          </a:cubicBezTo>
                          <a:cubicBezTo>
                            <a:pt x="645" y="18795"/>
                            <a:pt x="0" y="22035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39" behindDoc="1" locked="0" layoutInCell="1" allowOverlap="1">
            <wp:simplePos x="0" y="0"/>
            <wp:positionH relativeFrom="page">
              <wp:posOffset>987435</wp:posOffset>
            </wp:positionH>
            <wp:positionV relativeFrom="line">
              <wp:posOffset>57059</wp:posOffset>
            </wp:positionV>
            <wp:extent cx="523844" cy="190536"/>
            <wp:effectExtent l="0" t="0" r="0" b="0"/>
            <wp:wrapNone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spect="0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44" cy="190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45" behindDoc="1" locked="0" layoutInCell="1" allowOverlap="1">
            <wp:simplePos x="0" y="0"/>
            <wp:positionH relativeFrom="page">
              <wp:posOffset>1785651</wp:posOffset>
            </wp:positionH>
            <wp:positionV relativeFrom="line">
              <wp:posOffset>57059</wp:posOffset>
            </wp:positionV>
            <wp:extent cx="1308143" cy="234678"/>
            <wp:effectExtent l="0" t="0" r="0" b="0"/>
            <wp:wrapNone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>
                      <a:picLocks noChangeAspect="0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8143" cy="234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34" baseline="0" dirty="0">
          <w:jc w:val="left"/>
          <w:rFonts w:ascii="Arial" w:hAnsi="Arial" w:cs="Arial"/>
          <w:color w:val="000000"/>
          <w:sz w:val="34"/>
          <w:szCs w:val="34"/>
        </w:rPr>
        <w:t>Vue</w:t>
      </w:r>
      <w:r>
        <w:rPr sz="34" baseline="0" dirty="0">
          <w:jc w:val="left"/>
          <w:rFonts w:ascii="Arial" w:hAnsi="Arial" w:cs="Arial"/>
          <w:color w:val="000000"/>
          <w:spacing w:val="-35"/>
          <w:sz w:val="34"/>
          <w:szCs w:val="34"/>
        </w:rPr>
        <w:t>3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+</w:t>
      </w:r>
      <w:r>
        <w:rPr sz="34" baseline="0" dirty="0">
          <w:jc w:val="left"/>
          <w:rFonts w:ascii="Arial" w:hAnsi="Arial" w:cs="Arial"/>
          <w:color w:val="34495E"/>
          <w:spacing w:val="-35"/>
          <w:sz w:val="34"/>
          <w:szCs w:val="34"/>
        </w:rPr>
        <w:t>  </w:t>
      </w:r>
      <w:r>
        <w:rPr sz="34" baseline="0" dirty="0">
          <w:jc w:val="left"/>
          <w:rFonts w:ascii="Arial" w:hAnsi="Arial" w:cs="Arial"/>
          <w:color w:val="000000"/>
          <w:sz w:val="34"/>
          <w:szCs w:val="34"/>
        </w:rPr>
        <w:t>TypeScipr</w:t>
      </w:r>
      <w:r>
        <w:rPr sz="34" baseline="0" dirty="0">
          <w:jc w:val="left"/>
          <w:rFonts w:ascii="Arial" w:hAnsi="Arial" w:cs="Arial"/>
          <w:color w:val="000000"/>
          <w:spacing w:val="-35"/>
          <w:sz w:val="34"/>
          <w:szCs w:val="34"/>
        </w:rPr>
        <w:t>t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开发环境准备	</w:t>
      </w:r>
      <w:hyperlink r:id="rId123" w:history="1">
        <w:r>
          <w:rPr sz="34" baseline="1" dirty="0">
            <w:jc w:val="left"/>
            <w:rFonts w:ascii="Arial" w:hAnsi="Arial" w:cs="Arial"/>
            <w:color w:val="34495E"/>
            <w:position w:val="1"/>
            <w:sz w:val="34"/>
            <w:szCs w:val="34"/>
          </w:rPr>
          <w:t>  </w:t>
        </w:r>
      </w:hyperlink>
      <w:r/>
      <w:r>
        <w:drawing>
          <wp:anchor simplePos="0" relativeHeight="251658637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9046176</wp:posOffset>
            </wp:positionV>
            <wp:extent cx="5650950" cy="9529"/>
            <wp:effectExtent l="0" t="0" r="0" b="0"/>
            <wp:wrapNone/>
            <wp:docPr id="151" name="Freeform 1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51" behindDoc="0" locked="0" layoutInCell="1" allowOverlap="1">
            <wp:simplePos x="0" y="0"/>
            <wp:positionH relativeFrom="page">
              <wp:posOffset>946424</wp:posOffset>
            </wp:positionH>
            <wp:positionV relativeFrom="page">
              <wp:posOffset>10319948</wp:posOffset>
            </wp:positionV>
            <wp:extent cx="730577" cy="34929"/>
            <wp:effectExtent l="0" t="0" r="0" b="0"/>
            <wp:wrapNone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>
                      <a:picLocks noChangeAspect="0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30577" cy="3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651" behindDoc="0" locked="0" layoutInCell="1" allowOverlap="1">
            <wp:simplePos x="0" y="0"/>
            <wp:positionH relativeFrom="page">
              <wp:posOffset>2061367</wp:posOffset>
            </wp:positionH>
            <wp:positionV relativeFrom="page">
              <wp:posOffset>10319948</wp:posOffset>
            </wp:positionV>
            <wp:extent cx="625754" cy="34929"/>
            <wp:effectExtent l="0" t="0" r="0" b="0"/>
            <wp:wrapNone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spect="0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754" cy="34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101" w:after="0" w:line="363" w:lineRule="exact"/>
        <w:ind w:left="1050" w:right="0" w:firstLine="0"/>
      </w:pPr>
      <w:r>
        <w:drawing>
          <wp:anchor simplePos="0" relativeHeight="251658242" behindDoc="1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47530</wp:posOffset>
            </wp:positionV>
            <wp:extent cx="705178" cy="266823"/>
            <wp:effectExtent l="0" t="0" r="0" b="0"/>
            <wp:wrapNone/>
            <wp:docPr id="159" name="Freeform 1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05178" cy="266823"/>
                    </a:xfrm>
                    <a:custGeom>
                      <a:rect l="l" t="t" r="r" b="b"/>
                      <a:pathLst>
                        <a:path w="9398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1"/>
                            <a:pt x="1934" y="339921"/>
                          </a:cubicBezTo>
                          <a:cubicBezTo>
                            <a:pt x="3223" y="343037"/>
                            <a:pt x="5058" y="345784"/>
                            <a:pt x="7440" y="348162"/>
                          </a:cubicBezTo>
                          <a:cubicBezTo>
                            <a:pt x="9822" y="350543"/>
                            <a:pt x="12568" y="352379"/>
                            <a:pt x="15680" y="353669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914401" y="355600"/>
                          </a:lnTo>
                          <a:cubicBezTo>
                            <a:pt x="917769" y="355600"/>
                            <a:pt x="921009" y="354956"/>
                            <a:pt x="924120" y="353669"/>
                          </a:cubicBezTo>
                          <a:cubicBezTo>
                            <a:pt x="927232" y="352379"/>
                            <a:pt x="929979" y="350543"/>
                            <a:pt x="932361" y="348162"/>
                          </a:cubicBezTo>
                          <a:cubicBezTo>
                            <a:pt x="934742" y="345784"/>
                            <a:pt x="936578" y="343037"/>
                            <a:pt x="937867" y="339924"/>
                          </a:cubicBezTo>
                          <a:cubicBezTo>
                            <a:pt x="939156" y="336811"/>
                            <a:pt x="939800" y="333571"/>
                            <a:pt x="939801" y="330200"/>
                          </a:cubicBezTo>
                          <a:lnTo>
                            <a:pt x="939801" y="25400"/>
                          </a:lnTo>
                          <a:cubicBezTo>
                            <a:pt x="939800" y="22033"/>
                            <a:pt x="939156" y="18793"/>
                            <a:pt x="937867" y="15683"/>
                          </a:cubicBezTo>
                          <a:cubicBezTo>
                            <a:pt x="936578" y="12573"/>
                            <a:pt x="934742" y="9826"/>
                            <a:pt x="932361" y="7442"/>
                          </a:cubicBezTo>
                          <a:cubicBezTo>
                            <a:pt x="929979" y="5061"/>
                            <a:pt x="927232" y="3225"/>
                            <a:pt x="924120" y="1938"/>
                          </a:cubicBezTo>
                          <a:cubicBezTo>
                            <a:pt x="921009" y="649"/>
                            <a:pt x="917769" y="4"/>
                            <a:pt x="9144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4" behindDoc="1" locked="0" layoutInCell="1" allowOverlap="1">
            <wp:simplePos x="0" y="0"/>
            <wp:positionH relativeFrom="page">
              <wp:posOffset>2074067</wp:posOffset>
            </wp:positionH>
            <wp:positionV relativeFrom="line">
              <wp:posOffset>47530</wp:posOffset>
            </wp:positionV>
            <wp:extent cx="600354" cy="266823"/>
            <wp:effectExtent l="0" t="0" r="0" b="0"/>
            <wp:wrapNone/>
            <wp:docPr id="160" name="Freeform 1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00354" cy="266823"/>
                    </a:xfrm>
                    <a:custGeom>
                      <a:rect l="l" t="t" r="r" b="b"/>
                      <a:pathLst>
                        <a:path w="8001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1"/>
                            <a:pt x="1934" y="339921"/>
                          </a:cubicBezTo>
                          <a:cubicBezTo>
                            <a:pt x="3223" y="343037"/>
                            <a:pt x="5058" y="345784"/>
                            <a:pt x="7440" y="348162"/>
                          </a:cubicBezTo>
                          <a:cubicBezTo>
                            <a:pt x="9821" y="350543"/>
                            <a:pt x="12568" y="352379"/>
                            <a:pt x="15680" y="353669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774701" y="355600"/>
                          </a:lnTo>
                          <a:cubicBezTo>
                            <a:pt x="778069" y="355600"/>
                            <a:pt x="781309" y="354956"/>
                            <a:pt x="784420" y="353669"/>
                          </a:cubicBezTo>
                          <a:cubicBezTo>
                            <a:pt x="787532" y="352379"/>
                            <a:pt x="790279" y="350543"/>
                            <a:pt x="792661" y="348162"/>
                          </a:cubicBezTo>
                          <a:cubicBezTo>
                            <a:pt x="795042" y="345784"/>
                            <a:pt x="796878" y="343037"/>
                            <a:pt x="798167" y="339924"/>
                          </a:cubicBezTo>
                          <a:cubicBezTo>
                            <a:pt x="799456" y="336811"/>
                            <a:pt x="800100" y="333571"/>
                            <a:pt x="800101" y="330200"/>
                          </a:cubicBezTo>
                          <a:lnTo>
                            <a:pt x="800101" y="25400"/>
                          </a:lnTo>
                          <a:cubicBezTo>
                            <a:pt x="800100" y="22033"/>
                            <a:pt x="799456" y="18793"/>
                            <a:pt x="798167" y="15683"/>
                          </a:cubicBezTo>
                          <a:cubicBezTo>
                            <a:pt x="796878" y="12573"/>
                            <a:pt x="795042" y="9826"/>
                            <a:pt x="792661" y="7442"/>
                          </a:cubicBezTo>
                          <a:cubicBezTo>
                            <a:pt x="790279" y="5061"/>
                            <a:pt x="787532" y="3225"/>
                            <a:pt x="784420" y="1938"/>
                          </a:cubicBezTo>
                          <a:cubicBezTo>
                            <a:pt x="781309" y="649"/>
                            <a:pt x="778069" y="4"/>
                            <a:pt x="7747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3" behindDoc="1" locked="0" layoutInCell="1" allowOverlap="1">
            <wp:simplePos x="0" y="0"/>
            <wp:positionH relativeFrom="page">
              <wp:posOffset>986856</wp:posOffset>
            </wp:positionH>
            <wp:positionV relativeFrom="line">
              <wp:posOffset>102162</wp:posOffset>
            </wp:positionV>
            <wp:extent cx="638747" cy="162590"/>
            <wp:effectExtent l="0" t="0" r="0" b="0"/>
            <wp:wrapNone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spect="0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8747" cy="16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55" behindDoc="1" locked="0" layoutInCell="1" allowOverlap="1">
            <wp:simplePos x="0" y="0"/>
            <wp:positionH relativeFrom="page">
              <wp:posOffset>2105373</wp:posOffset>
            </wp:positionH>
            <wp:positionV relativeFrom="line">
              <wp:posOffset>102162</wp:posOffset>
            </wp:positionV>
            <wp:extent cx="533232" cy="162590"/>
            <wp:effectExtent l="0" t="0" r="0" b="0"/>
            <wp:wrapNone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spect="0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232" cy="16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VScod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e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安装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Volar	</w:t>
      </w:r>
      <w:r>
        <w:rPr sz="27" baseline="1" dirty="0">
          <w:jc w:val="left"/>
          <w:rFonts w:ascii="Arial" w:hAnsi="Arial" w:cs="Arial"/>
          <w:color w:val="34495E"/>
          <w:position w:val="1"/>
          <w:sz w:val="27"/>
          <w:szCs w:val="2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500" w:right="0" w:firstLine="0"/>
      </w:pPr>
      <w:r>
        <w:drawing>
          <wp:anchor simplePos="0" relativeHeight="251658263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77039</wp:posOffset>
            </wp:positionV>
            <wp:extent cx="419295" cy="190588"/>
            <wp:effectExtent l="0" t="0" r="0" b="0"/>
            <wp:wrapNone/>
            <wp:docPr id="163" name="Freeform 1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1"/>
                            <a:pt x="1934" y="238324"/>
                          </a:cubicBezTo>
                          <a:cubicBezTo>
                            <a:pt x="3223" y="241437"/>
                            <a:pt x="5058" y="244184"/>
                            <a:pt x="7440" y="246565"/>
                          </a:cubicBezTo>
                          <a:cubicBezTo>
                            <a:pt x="9822" y="248947"/>
                            <a:pt x="12568" y="250782"/>
                            <a:pt x="15680" y="252069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9" y="253356"/>
                            <a:pt x="543120" y="252069"/>
                          </a:cubicBezTo>
                          <a:cubicBezTo>
                            <a:pt x="546232" y="250782"/>
                            <a:pt x="548979" y="248947"/>
                            <a:pt x="551361" y="246565"/>
                          </a:cubicBezTo>
                          <a:cubicBezTo>
                            <a:pt x="553742" y="244184"/>
                            <a:pt x="555578" y="241437"/>
                            <a:pt x="556867" y="238324"/>
                          </a:cubicBezTo>
                          <a:cubicBezTo>
                            <a:pt x="558156" y="235211"/>
                            <a:pt x="558800" y="231971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36"/>
                            <a:pt x="558156" y="18796"/>
                            <a:pt x="556867" y="15686"/>
                          </a:cubicBezTo>
                          <a:cubicBezTo>
                            <a:pt x="555578" y="12573"/>
                            <a:pt x="553742" y="9826"/>
                            <a:pt x="551361" y="7442"/>
                          </a:cubicBezTo>
                          <a:cubicBezTo>
                            <a:pt x="548979" y="5064"/>
                            <a:pt x="546232" y="3228"/>
                            <a:pt x="543120" y="1938"/>
                          </a:cubicBezTo>
                          <a:cubicBezTo>
                            <a:pt x="540009" y="649"/>
                            <a:pt x="536769" y="4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8"/>
                            <a:pt x="9822" y="5064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164" name="Freeform 1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6"/>
                            <a:pt x="50156" y="18796"/>
                            <a:pt x="48867" y="15686"/>
                          </a:cubicBezTo>
                          <a:cubicBezTo>
                            <a:pt x="47578" y="12573"/>
                            <a:pt x="45743" y="9826"/>
                            <a:pt x="43361" y="7442"/>
                          </a:cubicBezTo>
                          <a:cubicBezTo>
                            <a:pt x="40979" y="5064"/>
                            <a:pt x="38232" y="3228"/>
                            <a:pt x="35121" y="1938"/>
                          </a:cubicBezTo>
                          <a:cubicBezTo>
                            <a:pt x="32009" y="649"/>
                            <a:pt x="28769" y="4"/>
                            <a:pt x="25401" y="0"/>
                          </a:cubicBez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8"/>
                            <a:pt x="9822" y="5064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ubicBezTo>
                            <a:pt x="0" y="28771"/>
                            <a:pt x="645" y="32011"/>
                            <a:pt x="1934" y="35121"/>
                          </a:cubicBezTo>
                          <a:cubicBezTo>
                            <a:pt x="3223" y="38234"/>
                            <a:pt x="5058" y="40981"/>
                            <a:pt x="7440" y="43362"/>
                          </a:cubicBezTo>
                          <a:cubicBezTo>
                            <a:pt x="9822" y="45743"/>
                            <a:pt x="12568" y="47579"/>
                            <a:pt x="15680" y="48869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9"/>
                          </a:cubicBezTo>
                          <a:cubicBezTo>
                            <a:pt x="38232" y="47579"/>
                            <a:pt x="40979" y="45743"/>
                            <a:pt x="43361" y="43362"/>
                          </a:cubicBezTo>
                          <a:cubicBezTo>
                            <a:pt x="45743" y="40981"/>
                            <a:pt x="47578" y="38234"/>
                            <a:pt x="48867" y="35121"/>
                          </a:cubicBezTo>
                          <a:cubicBezTo>
                            <a:pt x="50156" y="32011"/>
                            <a:pt x="50800" y="28771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Vola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r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的最新更新，目前连插件图标都还没制作好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(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可以理解，哈哈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)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5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128956</wp:posOffset>
            </wp:positionV>
            <wp:extent cx="5650950" cy="1562826"/>
            <wp:effectExtent l="0" t="0" r="0" b="0"/>
            <wp:wrapNone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spect="0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562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1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3" w:lineRule="exact"/>
        <w:ind w:left="1050" w:right="0" w:firstLine="0"/>
      </w:pPr>
      <w:r>
        <w:drawing>
          <wp:anchor simplePos="0" relativeHeight="251658276" behindDoc="1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-16605</wp:posOffset>
            </wp:positionV>
            <wp:extent cx="705178" cy="266823"/>
            <wp:effectExtent l="0" t="0" r="0" b="0"/>
            <wp:wrapNone/>
            <wp:docPr id="166" name="Freeform 1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05178" cy="266823"/>
                    </a:xfrm>
                    <a:custGeom>
                      <a:rect l="l" t="t" r="r" b="b"/>
                      <a:pathLst>
                        <a:path w="9398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1"/>
                            <a:pt x="1934" y="339924"/>
                          </a:cubicBezTo>
                          <a:cubicBezTo>
                            <a:pt x="3223" y="343034"/>
                            <a:pt x="5058" y="345781"/>
                            <a:pt x="7440" y="348162"/>
                          </a:cubicBezTo>
                          <a:cubicBezTo>
                            <a:pt x="9822" y="350547"/>
                            <a:pt x="12568" y="352382"/>
                            <a:pt x="15680" y="353669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914401" y="355600"/>
                          </a:lnTo>
                          <a:cubicBezTo>
                            <a:pt x="917769" y="355600"/>
                            <a:pt x="921009" y="354956"/>
                            <a:pt x="924120" y="353669"/>
                          </a:cubicBezTo>
                          <a:cubicBezTo>
                            <a:pt x="927232" y="352382"/>
                            <a:pt x="929979" y="350547"/>
                            <a:pt x="932361" y="348162"/>
                          </a:cubicBezTo>
                          <a:cubicBezTo>
                            <a:pt x="934742" y="345781"/>
                            <a:pt x="936578" y="343034"/>
                            <a:pt x="937867" y="339924"/>
                          </a:cubicBezTo>
                          <a:cubicBezTo>
                            <a:pt x="939156" y="336811"/>
                            <a:pt x="939800" y="333571"/>
                            <a:pt x="939801" y="330200"/>
                          </a:cubicBezTo>
                          <a:lnTo>
                            <a:pt x="939801" y="25400"/>
                          </a:lnTo>
                          <a:cubicBezTo>
                            <a:pt x="939800" y="22033"/>
                            <a:pt x="939156" y="18793"/>
                            <a:pt x="937867" y="15683"/>
                          </a:cubicBezTo>
                          <a:cubicBezTo>
                            <a:pt x="936578" y="12573"/>
                            <a:pt x="934742" y="9826"/>
                            <a:pt x="932361" y="7442"/>
                          </a:cubicBezTo>
                          <a:cubicBezTo>
                            <a:pt x="929979" y="5061"/>
                            <a:pt x="927232" y="3225"/>
                            <a:pt x="924120" y="1935"/>
                          </a:cubicBezTo>
                          <a:cubicBezTo>
                            <a:pt x="921009" y="649"/>
                            <a:pt x="917769" y="4"/>
                            <a:pt x="9144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1" locked="0" layoutInCell="1" allowOverlap="1">
            <wp:simplePos x="0" y="0"/>
            <wp:positionH relativeFrom="page">
              <wp:posOffset>2074067</wp:posOffset>
            </wp:positionH>
            <wp:positionV relativeFrom="line">
              <wp:posOffset>-16605</wp:posOffset>
            </wp:positionV>
            <wp:extent cx="1429414" cy="266823"/>
            <wp:effectExtent l="0" t="0" r="0" b="0"/>
            <wp:wrapNone/>
            <wp:docPr id="167" name="Freeform 1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429414" cy="266823"/>
                    </a:xfrm>
                    <a:custGeom>
                      <a:rect l="l" t="t" r="r" b="b"/>
                      <a:pathLst>
                        <a:path w="19050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1"/>
                            <a:pt x="1934" y="339924"/>
                          </a:cubicBezTo>
                          <a:cubicBezTo>
                            <a:pt x="3223" y="343034"/>
                            <a:pt x="5058" y="345781"/>
                            <a:pt x="7440" y="348162"/>
                          </a:cubicBezTo>
                          <a:cubicBezTo>
                            <a:pt x="9821" y="350547"/>
                            <a:pt x="12568" y="352382"/>
                            <a:pt x="15680" y="353669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1879601" y="355600"/>
                          </a:lnTo>
                          <a:cubicBezTo>
                            <a:pt x="1882969" y="355600"/>
                            <a:pt x="1886208" y="354956"/>
                            <a:pt x="1889320" y="353669"/>
                          </a:cubicBezTo>
                          <a:cubicBezTo>
                            <a:pt x="1892432" y="352382"/>
                            <a:pt x="1895179" y="350547"/>
                            <a:pt x="1897561" y="348162"/>
                          </a:cubicBezTo>
                          <a:cubicBezTo>
                            <a:pt x="1899942" y="345781"/>
                            <a:pt x="1901777" y="343034"/>
                            <a:pt x="1903067" y="339924"/>
                          </a:cubicBezTo>
                          <a:cubicBezTo>
                            <a:pt x="1904356" y="336811"/>
                            <a:pt x="1905000" y="333571"/>
                            <a:pt x="1905001" y="330200"/>
                          </a:cubicBezTo>
                          <a:lnTo>
                            <a:pt x="1905001" y="25400"/>
                          </a:lnTo>
                          <a:cubicBezTo>
                            <a:pt x="1905000" y="22033"/>
                            <a:pt x="1904356" y="18793"/>
                            <a:pt x="1903067" y="15683"/>
                          </a:cubicBezTo>
                          <a:cubicBezTo>
                            <a:pt x="1901777" y="12573"/>
                            <a:pt x="1899942" y="9826"/>
                            <a:pt x="1897561" y="7442"/>
                          </a:cubicBezTo>
                          <a:cubicBezTo>
                            <a:pt x="1895179" y="5061"/>
                            <a:pt x="1892432" y="3225"/>
                            <a:pt x="1889320" y="1935"/>
                          </a:cubicBezTo>
                          <a:cubicBezTo>
                            <a:pt x="1886208" y="649"/>
                            <a:pt x="1882969" y="4"/>
                            <a:pt x="18796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5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7" behindDoc="1" locked="0" layoutInCell="1" allowOverlap="1">
            <wp:simplePos x="0" y="0"/>
            <wp:positionH relativeFrom="page">
              <wp:posOffset>990893</wp:posOffset>
            </wp:positionH>
            <wp:positionV relativeFrom="line">
              <wp:posOffset>38027</wp:posOffset>
            </wp:positionV>
            <wp:extent cx="634710" cy="162590"/>
            <wp:effectExtent l="0" t="0" r="0" b="0"/>
            <wp:wrapNone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spect="0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710" cy="16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9" behindDoc="1" locked="0" layoutInCell="1" allowOverlap="1">
            <wp:simplePos x="0" y="0"/>
            <wp:positionH relativeFrom="page">
              <wp:posOffset>2107313</wp:posOffset>
            </wp:positionH>
            <wp:positionV relativeFrom="line">
              <wp:posOffset>38027</wp:posOffset>
            </wp:positionV>
            <wp:extent cx="1364084" cy="173683"/>
            <wp:effectExtent l="0" t="0" r="0" b="0"/>
            <wp:wrapNone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>
                      <a:picLocks noChangeAspect="0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64084" cy="173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Chrom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e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安装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vue3_devtools	</w:t>
      </w:r>
      <w:hyperlink r:id="rId155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04" w:after="0" w:line="300" w:lineRule="exact"/>
        <w:ind w:left="1260" w:right="894" w:firstLine="0"/>
      </w:pPr>
      <w:r>
        <w:drawing>
          <wp:anchor simplePos="0" relativeHeight="251658309" behindDoc="1" locked="0" layoutInCell="1" allowOverlap="1">
            <wp:simplePos x="0" y="0"/>
            <wp:positionH relativeFrom="page">
              <wp:posOffset>2321832</wp:posOffset>
            </wp:positionH>
            <wp:positionV relativeFrom="line">
              <wp:posOffset>77040</wp:posOffset>
            </wp:positionV>
            <wp:extent cx="1448472" cy="190588"/>
            <wp:effectExtent l="0" t="0" r="0" b="0"/>
            <wp:wrapNone/>
            <wp:docPr id="170" name="Freeform 1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448472" cy="190588"/>
                    </a:xfrm>
                    <a:custGeom>
                      <a:rect l="l" t="t" r="r" b="b"/>
                      <a:pathLst>
                        <a:path w="19304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1"/>
                            <a:pt x="644" y="235211"/>
                            <a:pt x="1933" y="238324"/>
                          </a:cubicBezTo>
                          <a:cubicBezTo>
                            <a:pt x="3222" y="241434"/>
                            <a:pt x="5057" y="244181"/>
                            <a:pt x="7439" y="246562"/>
                          </a:cubicBezTo>
                          <a:cubicBezTo>
                            <a:pt x="9820" y="248947"/>
                            <a:pt x="12567" y="250782"/>
                            <a:pt x="15679" y="252069"/>
                          </a:cubicBezTo>
                          <a:cubicBezTo>
                            <a:pt x="18791" y="253356"/>
                            <a:pt x="22031" y="254000"/>
                            <a:pt x="25400" y="254000"/>
                          </a:cubicBezTo>
                          <a:lnTo>
                            <a:pt x="1905000" y="254000"/>
                          </a:lnTo>
                          <a:cubicBezTo>
                            <a:pt x="1908367" y="254000"/>
                            <a:pt x="1911607" y="253356"/>
                            <a:pt x="1914719" y="252069"/>
                          </a:cubicBezTo>
                          <a:cubicBezTo>
                            <a:pt x="1917831" y="250782"/>
                            <a:pt x="1920578" y="248947"/>
                            <a:pt x="1922960" y="246562"/>
                          </a:cubicBezTo>
                          <a:cubicBezTo>
                            <a:pt x="1925341" y="244181"/>
                            <a:pt x="1927177" y="241434"/>
                            <a:pt x="1928466" y="238324"/>
                          </a:cubicBezTo>
                          <a:cubicBezTo>
                            <a:pt x="1929755" y="235211"/>
                            <a:pt x="1930399" y="231971"/>
                            <a:pt x="1930400" y="228600"/>
                          </a:cubicBezTo>
                          <a:lnTo>
                            <a:pt x="1930400" y="25400"/>
                          </a:lnTo>
                          <a:cubicBezTo>
                            <a:pt x="1930399" y="22036"/>
                            <a:pt x="1929755" y="18796"/>
                            <a:pt x="1928466" y="15683"/>
                          </a:cubicBezTo>
                          <a:cubicBezTo>
                            <a:pt x="1927177" y="12573"/>
                            <a:pt x="1925341" y="9823"/>
                            <a:pt x="1922960" y="7439"/>
                          </a:cubicBezTo>
                          <a:cubicBezTo>
                            <a:pt x="1920578" y="5058"/>
                            <a:pt x="1917831" y="3222"/>
                            <a:pt x="1914719" y="1935"/>
                          </a:cubicBezTo>
                          <a:cubicBezTo>
                            <a:pt x="1911607" y="649"/>
                            <a:pt x="1908367" y="4"/>
                            <a:pt x="1905000" y="0"/>
                          </a:cubicBezTo>
                          <a:lnTo>
                            <a:pt x="25400" y="0"/>
                          </a:lnTo>
                          <a:cubicBezTo>
                            <a:pt x="22031" y="4"/>
                            <a:pt x="18791" y="649"/>
                            <a:pt x="15679" y="1935"/>
                          </a:cubicBezTo>
                          <a:cubicBezTo>
                            <a:pt x="12567" y="3222"/>
                            <a:pt x="9820" y="5058"/>
                            <a:pt x="7439" y="7439"/>
                          </a:cubicBezTo>
                          <a:cubicBezTo>
                            <a:pt x="5057" y="9823"/>
                            <a:pt x="3222" y="12573"/>
                            <a:pt x="1933" y="15683"/>
                          </a:cubicBezTo>
                          <a:cubicBezTo>
                            <a:pt x="644" y="18796"/>
                            <a:pt x="0" y="22036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1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pacing w:val="47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浏览器地址栏输入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chrome://extensions/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>
        <w:drawing>
          <wp:anchor simplePos="0" relativeHeight="251658343" behindDoc="1" locked="0" layoutInCell="1" allowOverlap="1">
            <wp:simplePos x="0" y="0"/>
            <wp:positionH relativeFrom="page">
              <wp:posOffset>1454654</wp:posOffset>
            </wp:positionH>
            <wp:positionV relativeFrom="line">
              <wp:posOffset>211117</wp:posOffset>
            </wp:positionV>
            <wp:extent cx="1238826" cy="190588"/>
            <wp:effectExtent l="0" t="0" r="0" b="0"/>
            <wp:wrapNone/>
            <wp:docPr id="171" name="Freeform 17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238826" cy="190588"/>
                    </a:xfrm>
                    <a:custGeom>
                      <a:rect l="l" t="t" r="r" b="b"/>
                      <a:pathLst>
                        <a:path w="1651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1"/>
                            <a:pt x="1934" y="238327"/>
                          </a:cubicBezTo>
                          <a:cubicBezTo>
                            <a:pt x="3223" y="241437"/>
                            <a:pt x="5058" y="244184"/>
                            <a:pt x="7440" y="246562"/>
                          </a:cubicBezTo>
                          <a:cubicBezTo>
                            <a:pt x="9822" y="248943"/>
                            <a:pt x="12568" y="250779"/>
                            <a:pt x="15680" y="252069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625601" y="254000"/>
                          </a:lnTo>
                          <a:cubicBezTo>
                            <a:pt x="1628969" y="254000"/>
                            <a:pt x="1632208" y="253356"/>
                            <a:pt x="1635320" y="252069"/>
                          </a:cubicBezTo>
                          <a:cubicBezTo>
                            <a:pt x="1638432" y="250779"/>
                            <a:pt x="1641179" y="248943"/>
                            <a:pt x="1643561" y="246562"/>
                          </a:cubicBezTo>
                          <a:cubicBezTo>
                            <a:pt x="1645942" y="244184"/>
                            <a:pt x="1647778" y="241437"/>
                            <a:pt x="1649067" y="238327"/>
                          </a:cubicBezTo>
                          <a:cubicBezTo>
                            <a:pt x="1650356" y="235211"/>
                            <a:pt x="1651000" y="231971"/>
                            <a:pt x="1651001" y="228600"/>
                          </a:cubicBezTo>
                          <a:lnTo>
                            <a:pt x="1651001" y="25400"/>
                          </a:lnTo>
                          <a:cubicBezTo>
                            <a:pt x="1651000" y="22036"/>
                            <a:pt x="1650356" y="18796"/>
                            <a:pt x="1649067" y="15686"/>
                          </a:cubicBezTo>
                          <a:cubicBezTo>
                            <a:pt x="1647778" y="12573"/>
                            <a:pt x="1645942" y="9826"/>
                            <a:pt x="1643561" y="7442"/>
                          </a:cubicBezTo>
                          <a:cubicBezTo>
                            <a:pt x="1641179" y="5061"/>
                            <a:pt x="1638432" y="3225"/>
                            <a:pt x="1635320" y="1935"/>
                          </a:cubicBezTo>
                          <a:cubicBezTo>
                            <a:pt x="1632208" y="645"/>
                            <a:pt x="1628969" y="0"/>
                            <a:pt x="16256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2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pacing w:val="47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右上角开发者模式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-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打开开关。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260" w:right="0" w:firstLine="0"/>
      </w:pPr>
      <w:r/>
      <w:r>
        <w:rPr sz="19" baseline="0" dirty="0">
          <w:jc w:val="left"/>
          <w:rFonts w:ascii="Arial" w:hAnsi="Arial" w:cs="Arial"/>
          <w:color w:val="34495E"/>
          <w:spacing w:val="-7"/>
          <w:sz w:val="19"/>
          <w:szCs w:val="19"/>
        </w:rPr>
        <w:t>3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.</w:t>
      </w:r>
      <w:r>
        <w:rPr sz="19" baseline="0" dirty="0">
          <w:jc w:val="left"/>
          <w:rFonts w:ascii="Arial" w:hAnsi="Arial" w:cs="Arial"/>
          <w:color w:val="34495E"/>
          <w:spacing w:val="47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把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vue3_devtools.cr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x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拖放进去安装。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3" w:lineRule="exact"/>
        <w:ind w:left="990" w:right="0" w:firstLine="0"/>
      </w:pPr>
      <w:r>
        <w:drawing>
          <wp:anchor simplePos="0" relativeHeight="251658367" behindDoc="1" locked="0" layoutInCell="1" allowOverlap="1">
            <wp:simplePos x="0" y="0"/>
            <wp:positionH relativeFrom="page">
              <wp:posOffset>1435595</wp:posOffset>
            </wp:positionH>
            <wp:positionV relativeFrom="line">
              <wp:posOffset>-18373</wp:posOffset>
            </wp:positionV>
            <wp:extent cx="2029768" cy="324000"/>
            <wp:effectExtent l="0" t="0" r="0" b="0"/>
            <wp:wrapNone/>
            <wp:docPr id="172" name="Freeform 17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029768" cy="324000"/>
                    </a:xfrm>
                    <a:custGeom>
                      <a:rect l="l" t="t" r="r" b="b"/>
                      <a:pathLst>
                        <a:path w="2705101" h="431800">
                          <a:moveTo>
                            <a:pt x="1" y="25400"/>
                          </a:moveTo>
                          <a:lnTo>
                            <a:pt x="1" y="406400"/>
                          </a:lnTo>
                          <a:cubicBezTo>
                            <a:pt x="0" y="409771"/>
                            <a:pt x="645" y="413011"/>
                            <a:pt x="1934" y="416121"/>
                          </a:cubicBezTo>
                          <a:cubicBezTo>
                            <a:pt x="3223" y="419237"/>
                            <a:pt x="5058" y="421984"/>
                            <a:pt x="7440" y="424362"/>
                          </a:cubicBezTo>
                          <a:cubicBezTo>
                            <a:pt x="9822" y="426743"/>
                            <a:pt x="12568" y="428579"/>
                            <a:pt x="15680" y="429869"/>
                          </a:cubicBezTo>
                          <a:cubicBezTo>
                            <a:pt x="18792" y="431156"/>
                            <a:pt x="22032" y="431800"/>
                            <a:pt x="25401" y="431800"/>
                          </a:cubicBezTo>
                          <a:lnTo>
                            <a:pt x="2679701" y="431800"/>
                          </a:lnTo>
                          <a:cubicBezTo>
                            <a:pt x="2683069" y="431800"/>
                            <a:pt x="2686308" y="431156"/>
                            <a:pt x="2689420" y="429869"/>
                          </a:cubicBezTo>
                          <a:cubicBezTo>
                            <a:pt x="2692532" y="428579"/>
                            <a:pt x="2695279" y="426743"/>
                            <a:pt x="2697661" y="424362"/>
                          </a:cubicBezTo>
                          <a:cubicBezTo>
                            <a:pt x="2700042" y="421984"/>
                            <a:pt x="2701877" y="419237"/>
                            <a:pt x="2703166" y="416121"/>
                          </a:cubicBezTo>
                          <a:cubicBezTo>
                            <a:pt x="2704456" y="413011"/>
                            <a:pt x="2705100" y="409771"/>
                            <a:pt x="2705101" y="406400"/>
                          </a:cubicBezTo>
                          <a:lnTo>
                            <a:pt x="2705101" y="25400"/>
                          </a:lnTo>
                          <a:cubicBezTo>
                            <a:pt x="2705100" y="22036"/>
                            <a:pt x="2704456" y="18796"/>
                            <a:pt x="2703166" y="15686"/>
                          </a:cubicBezTo>
                          <a:cubicBezTo>
                            <a:pt x="2701877" y="12576"/>
                            <a:pt x="2700042" y="9826"/>
                            <a:pt x="2697661" y="7442"/>
                          </a:cubicBezTo>
                          <a:cubicBezTo>
                            <a:pt x="2695279" y="5064"/>
                            <a:pt x="2692532" y="3228"/>
                            <a:pt x="2689420" y="1938"/>
                          </a:cubicBezTo>
                          <a:cubicBezTo>
                            <a:pt x="2686308" y="649"/>
                            <a:pt x="2683069" y="4"/>
                            <a:pt x="26797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8"/>
                            <a:pt x="9822" y="5064"/>
                            <a:pt x="7440" y="7442"/>
                          </a:cubicBezTo>
                          <a:cubicBezTo>
                            <a:pt x="5058" y="9826"/>
                            <a:pt x="3223" y="12576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8" behindDoc="1" locked="0" layoutInCell="1" allowOverlap="1">
            <wp:simplePos x="0" y="0"/>
            <wp:positionH relativeFrom="page">
              <wp:posOffset>1465395</wp:posOffset>
            </wp:positionH>
            <wp:positionV relativeFrom="line">
              <wp:posOffset>57060</wp:posOffset>
            </wp:positionV>
            <wp:extent cx="1960397" cy="234679"/>
            <wp:effectExtent l="0" t="0" r="0" b="0"/>
            <wp:wrapNone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0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0397" cy="23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创建</w:t>
      </w:r>
      <w:r>
        <w:rPr sz="34" baseline="0" dirty="0">
          <w:jc w:val="left"/>
          <w:rFonts w:ascii="Arial" w:hAnsi="Arial" w:cs="Arial"/>
          <w:color w:val="34495E"/>
          <w:spacing w:val="-35"/>
          <w:sz w:val="34"/>
          <w:szCs w:val="34"/>
        </w:rPr>
        <w:t>  </w:t>
      </w:r>
      <w:r>
        <w:rPr sz="34" baseline="0" dirty="0">
          <w:jc w:val="left"/>
          <w:rFonts w:ascii="Arial" w:hAnsi="Arial" w:cs="Arial"/>
          <w:color w:val="000000"/>
          <w:sz w:val="34"/>
          <w:szCs w:val="34"/>
        </w:rPr>
        <w:t>Vue3+TypeScrip</w:t>
      </w:r>
      <w:r>
        <w:rPr sz="34" baseline="0" dirty="0">
          <w:jc w:val="left"/>
          <w:rFonts w:ascii="Arial" w:hAnsi="Arial" w:cs="Arial"/>
          <w:color w:val="000000"/>
          <w:spacing w:val="-35"/>
          <w:sz w:val="34"/>
          <w:szCs w:val="34"/>
        </w:rPr>
        <w:t>t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项目	</w:t>
      </w:r>
      <w:hyperlink r:id="rId156" w:history="1">
        <w:r>
          <w:rPr sz="34" baseline="1" dirty="0">
            <w:jc w:val="left"/>
            <w:rFonts w:ascii="Arial" w:hAnsi="Arial" w:cs="Arial"/>
            <w:color w:val="34495E"/>
            <w:position w:val="1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3" w:lineRule="exact"/>
        <w:ind w:left="990" w:right="0" w:firstLine="0"/>
      </w:pPr>
      <w:r>
        <w:drawing>
          <wp:anchor simplePos="0" relativeHeight="251658364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46807</wp:posOffset>
            </wp:positionV>
            <wp:extent cx="5650950" cy="9529"/>
            <wp:effectExtent l="0" t="0" r="0" b="0"/>
            <wp:wrapNone/>
            <wp:docPr id="174" name="Freeform 1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6" behindDoc="1" locked="0" layoutInCell="1" allowOverlap="1">
            <wp:simplePos x="0" y="0"/>
            <wp:positionH relativeFrom="page">
              <wp:posOffset>1340301</wp:posOffset>
            </wp:positionH>
            <wp:positionV relativeFrom="line">
              <wp:posOffset>237395</wp:posOffset>
            </wp:positionV>
            <wp:extent cx="905296" cy="266823"/>
            <wp:effectExtent l="0" t="0" r="0" b="0"/>
            <wp:wrapNone/>
            <wp:docPr id="175" name="Freeform 1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905296" cy="266823"/>
                    </a:xfrm>
                    <a:custGeom>
                      <a:rect l="l" t="t" r="r" b="b"/>
                      <a:pathLst>
                        <a:path w="12065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4"/>
                            <a:pt x="1934" y="339927"/>
                          </a:cubicBezTo>
                          <a:cubicBezTo>
                            <a:pt x="3223" y="343037"/>
                            <a:pt x="5058" y="345784"/>
                            <a:pt x="7440" y="348165"/>
                          </a:cubicBezTo>
                          <a:cubicBezTo>
                            <a:pt x="9822" y="350547"/>
                            <a:pt x="12568" y="352382"/>
                            <a:pt x="15680" y="353672"/>
                          </a:cubicBezTo>
                          <a:cubicBezTo>
                            <a:pt x="18792" y="354959"/>
                            <a:pt x="22032" y="355600"/>
                            <a:pt x="25401" y="355600"/>
                          </a:cubicBezTo>
                          <a:lnTo>
                            <a:pt x="1181101" y="355600"/>
                          </a:lnTo>
                          <a:cubicBezTo>
                            <a:pt x="1184469" y="355600"/>
                            <a:pt x="1187709" y="354959"/>
                            <a:pt x="1190820" y="353672"/>
                          </a:cubicBezTo>
                          <a:cubicBezTo>
                            <a:pt x="1193932" y="352382"/>
                            <a:pt x="1196679" y="350547"/>
                            <a:pt x="1199061" y="348165"/>
                          </a:cubicBezTo>
                          <a:cubicBezTo>
                            <a:pt x="1201443" y="345784"/>
                            <a:pt x="1203278" y="343037"/>
                            <a:pt x="1204567" y="339927"/>
                          </a:cubicBezTo>
                          <a:cubicBezTo>
                            <a:pt x="1205856" y="336814"/>
                            <a:pt x="1206500" y="333571"/>
                            <a:pt x="1206501" y="330200"/>
                          </a:cubicBezTo>
                          <a:lnTo>
                            <a:pt x="1206501" y="25400"/>
                          </a:lnTo>
                          <a:cubicBezTo>
                            <a:pt x="1206500" y="22036"/>
                            <a:pt x="1205856" y="18796"/>
                            <a:pt x="1204567" y="15686"/>
                          </a:cubicBezTo>
                          <a:cubicBezTo>
                            <a:pt x="1203278" y="12576"/>
                            <a:pt x="1201443" y="9826"/>
                            <a:pt x="1199061" y="7442"/>
                          </a:cubicBezTo>
                          <a:cubicBezTo>
                            <a:pt x="1196679" y="5061"/>
                            <a:pt x="1193932" y="3225"/>
                            <a:pt x="1190820" y="1935"/>
                          </a:cubicBezTo>
                          <a:cubicBezTo>
                            <a:pt x="1187709" y="645"/>
                            <a:pt x="1184469" y="0"/>
                            <a:pt x="11811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6"/>
                            <a:pt x="3223" y="12576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7" behindDoc="1" locked="0" layoutInCell="1" allowOverlap="1">
            <wp:simplePos x="0" y="0"/>
            <wp:positionH relativeFrom="page">
              <wp:posOffset>1369982</wp:posOffset>
            </wp:positionH>
            <wp:positionV relativeFrom="line">
              <wp:posOffset>292027</wp:posOffset>
            </wp:positionV>
            <wp:extent cx="847501" cy="171482"/>
            <wp:effectExtent l="0" t="0" r="0" b="0"/>
            <wp:wrapNone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>
                      <a:picLocks noChangeAspect="0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47501" cy="171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使用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@vue/cl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i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创建项目	</w:t>
      </w:r>
      <w:hyperlink r:id="rId157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990" w:right="0" w:firstLine="0"/>
      </w:pPr>
      <w:r>
        <w:drawing>
          <wp:anchor simplePos="0" relativeHeight="251658394" behindDoc="1" locked="0" layoutInCell="1" allowOverlap="1">
            <wp:simplePos x="0" y="0"/>
            <wp:positionH relativeFrom="page">
              <wp:posOffset>2102655</wp:posOffset>
            </wp:positionH>
            <wp:positionV relativeFrom="line">
              <wp:posOffset>77040</wp:posOffset>
            </wp:positionV>
            <wp:extent cx="1296002" cy="190588"/>
            <wp:effectExtent l="0" t="0" r="0" b="0"/>
            <wp:wrapNone/>
            <wp:docPr id="177" name="Freeform 1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296002" cy="190588"/>
                    </a:xfrm>
                    <a:custGeom>
                      <a:rect l="l" t="t" r="r" b="b"/>
                      <a:pathLst>
                        <a:path w="172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4"/>
                            <a:pt x="1934" y="238327"/>
                          </a:cubicBezTo>
                          <a:cubicBezTo>
                            <a:pt x="3223" y="241437"/>
                            <a:pt x="5058" y="244184"/>
                            <a:pt x="7440" y="246565"/>
                          </a:cubicBezTo>
                          <a:cubicBezTo>
                            <a:pt x="9821" y="248947"/>
                            <a:pt x="12568" y="250782"/>
                            <a:pt x="15680" y="252072"/>
                          </a:cubicBezTo>
                          <a:cubicBezTo>
                            <a:pt x="18792" y="253359"/>
                            <a:pt x="22032" y="254000"/>
                            <a:pt x="25401" y="254000"/>
                          </a:cubicBezTo>
                          <a:lnTo>
                            <a:pt x="1701801" y="254000"/>
                          </a:lnTo>
                          <a:cubicBezTo>
                            <a:pt x="1705169" y="254000"/>
                            <a:pt x="1708408" y="253359"/>
                            <a:pt x="1711520" y="252072"/>
                          </a:cubicBezTo>
                          <a:cubicBezTo>
                            <a:pt x="1714632" y="250782"/>
                            <a:pt x="1717379" y="248947"/>
                            <a:pt x="1719761" y="246565"/>
                          </a:cubicBezTo>
                          <a:cubicBezTo>
                            <a:pt x="1722143" y="244184"/>
                            <a:pt x="1723978" y="241437"/>
                            <a:pt x="1725267" y="238327"/>
                          </a:cubicBezTo>
                          <a:cubicBezTo>
                            <a:pt x="1726556" y="235214"/>
                            <a:pt x="1727200" y="231971"/>
                            <a:pt x="1727201" y="228600"/>
                          </a:cubicBezTo>
                          <a:lnTo>
                            <a:pt x="1727201" y="25400"/>
                          </a:lnTo>
                          <a:cubicBezTo>
                            <a:pt x="1727200" y="22033"/>
                            <a:pt x="1726556" y="18793"/>
                            <a:pt x="1725267" y="15683"/>
                          </a:cubicBezTo>
                          <a:cubicBezTo>
                            <a:pt x="1723978" y="12573"/>
                            <a:pt x="1722143" y="9826"/>
                            <a:pt x="1719761" y="7442"/>
                          </a:cubicBezTo>
                          <a:cubicBezTo>
                            <a:pt x="1717379" y="5064"/>
                            <a:pt x="1714632" y="3228"/>
                            <a:pt x="1711520" y="1938"/>
                          </a:cubicBezTo>
                          <a:cubicBezTo>
                            <a:pt x="1708408" y="652"/>
                            <a:pt x="1705169" y="4"/>
                            <a:pt x="17018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52"/>
                            <a:pt x="15680" y="1938"/>
                          </a:cubicBezTo>
                          <a:cubicBezTo>
                            <a:pt x="12568" y="3228"/>
                            <a:pt x="9821" y="5064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13" behindDoc="1" locked="0" layoutInCell="1" allowOverlap="1">
            <wp:simplePos x="0" y="0"/>
            <wp:positionH relativeFrom="page">
              <wp:posOffset>3713128</wp:posOffset>
            </wp:positionH>
            <wp:positionV relativeFrom="line">
              <wp:posOffset>77040</wp:posOffset>
            </wp:positionV>
            <wp:extent cx="705178" cy="190588"/>
            <wp:effectExtent l="0" t="0" r="0" b="0"/>
            <wp:wrapNone/>
            <wp:docPr id="178" name="Freeform 1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05178" cy="190588"/>
                    </a:xfrm>
                    <a:custGeom>
                      <a:rect l="l" t="t" r="r" b="b"/>
                      <a:pathLst>
                        <a:path w="939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4"/>
                            <a:pt x="1933" y="238327"/>
                          </a:cubicBezTo>
                          <a:cubicBezTo>
                            <a:pt x="3222" y="241437"/>
                            <a:pt x="5058" y="244184"/>
                            <a:pt x="7440" y="246565"/>
                          </a:cubicBezTo>
                          <a:cubicBezTo>
                            <a:pt x="9821" y="248947"/>
                            <a:pt x="12568" y="250782"/>
                            <a:pt x="15680" y="252072"/>
                          </a:cubicBezTo>
                          <a:cubicBezTo>
                            <a:pt x="18792" y="253359"/>
                            <a:pt x="22032" y="254000"/>
                            <a:pt x="25401" y="254000"/>
                          </a:cubicBezTo>
                          <a:lnTo>
                            <a:pt x="914401" y="254000"/>
                          </a:lnTo>
                          <a:cubicBezTo>
                            <a:pt x="917769" y="254000"/>
                            <a:pt x="921008" y="253359"/>
                            <a:pt x="924120" y="252072"/>
                          </a:cubicBezTo>
                          <a:cubicBezTo>
                            <a:pt x="927232" y="250782"/>
                            <a:pt x="929979" y="248947"/>
                            <a:pt x="932361" y="246565"/>
                          </a:cubicBezTo>
                          <a:cubicBezTo>
                            <a:pt x="934742" y="244184"/>
                            <a:pt x="936577" y="241437"/>
                            <a:pt x="937866" y="238327"/>
                          </a:cubicBezTo>
                          <a:cubicBezTo>
                            <a:pt x="939156" y="235214"/>
                            <a:pt x="939800" y="231971"/>
                            <a:pt x="939801" y="228600"/>
                          </a:cubicBezTo>
                          <a:lnTo>
                            <a:pt x="939801" y="25400"/>
                          </a:lnTo>
                          <a:cubicBezTo>
                            <a:pt x="939800" y="22033"/>
                            <a:pt x="939156" y="18793"/>
                            <a:pt x="937867" y="15683"/>
                          </a:cubicBezTo>
                          <a:cubicBezTo>
                            <a:pt x="936577" y="12573"/>
                            <a:pt x="934742" y="9826"/>
                            <a:pt x="932361" y="7442"/>
                          </a:cubicBezTo>
                          <a:cubicBezTo>
                            <a:pt x="929979" y="5064"/>
                            <a:pt x="927232" y="3228"/>
                            <a:pt x="924120" y="1938"/>
                          </a:cubicBezTo>
                          <a:cubicBezTo>
                            <a:pt x="921008" y="652"/>
                            <a:pt x="917769" y="4"/>
                            <a:pt x="9144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52"/>
                            <a:pt x="15680" y="1938"/>
                          </a:cubicBezTo>
                          <a:cubicBezTo>
                            <a:pt x="12568" y="3228"/>
                            <a:pt x="9821" y="5064"/>
                            <a:pt x="7440" y="7442"/>
                          </a:cubicBezTo>
                          <a:cubicBezTo>
                            <a:pt x="5058" y="9826"/>
                            <a:pt x="3222" y="12573"/>
                            <a:pt x="1933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打开终端工具，输入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 create </w:t>
      </w:r>
      <w:r>
        <w:rPr sz="17" baseline="0" dirty="0">
          <w:jc w:val="left"/>
          <w:rFonts w:ascii="新宋体" w:hAnsi="新宋体" w:cs="新宋体"/>
          <w:color w:val="E96900"/>
          <w:sz w:val="17"/>
          <w:szCs w:val="17"/>
        </w:rPr>
        <w:t>项目名</w:t>
      </w:r>
      <w:r>
        <w:rPr sz="17" baseline="0" dirty="0">
          <w:jc w:val="left"/>
          <w:rFonts w:ascii="新宋体" w:hAnsi="新宋体" w:cs="新宋体"/>
          <w:color w:val="E96900"/>
          <w:spacing w:val="-16"/>
          <w:sz w:val="17"/>
          <w:szCs w:val="17"/>
        </w:rPr>
        <w:t>称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创建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Vue3 + T</w:t>
      </w:r>
      <w:r>
        <w:rPr sz="17" baseline="0" dirty="0">
          <w:jc w:val="left"/>
          <w:rFonts w:ascii="Arial" w:hAnsi="Arial" w:cs="Arial"/>
          <w:color w:val="E96900"/>
          <w:spacing w:val="3"/>
          <w:sz w:val="17"/>
          <w:szCs w:val="17"/>
        </w:rPr>
        <w:t>S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5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133934</wp:posOffset>
            </wp:positionV>
            <wp:extent cx="5641421" cy="257294"/>
            <wp:effectExtent l="0" t="0" r="0" b="0"/>
            <wp:wrapNone/>
            <wp:docPr id="179" name="Freeform 1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81"/>
                            <a:pt x="484" y="328811"/>
                            <a:pt x="1450" y="331143"/>
                          </a:cubicBezTo>
                          <a:cubicBezTo>
                            <a:pt x="2417" y="333478"/>
                            <a:pt x="3794" y="335537"/>
                            <a:pt x="5580" y="337323"/>
                          </a:cubicBezTo>
                          <a:cubicBezTo>
                            <a:pt x="7366" y="339108"/>
                            <a:pt x="9426" y="340485"/>
                            <a:pt x="11760" y="341453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53"/>
                          </a:cubicBezTo>
                          <a:cubicBezTo>
                            <a:pt x="7508974" y="340485"/>
                            <a:pt x="7511034" y="339108"/>
                            <a:pt x="7512820" y="337323"/>
                          </a:cubicBezTo>
                          <a:cubicBezTo>
                            <a:pt x="7514606" y="335537"/>
                            <a:pt x="7515983" y="333478"/>
                            <a:pt x="7516949" y="331143"/>
                          </a:cubicBezTo>
                          <a:cubicBezTo>
                            <a:pt x="7517916" y="328811"/>
                            <a:pt x="7518400" y="326381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099"/>
                            <a:pt x="7516949" y="11764"/>
                          </a:cubicBezTo>
                          <a:cubicBezTo>
                            <a:pt x="7515983" y="9429"/>
                            <a:pt x="7514606" y="7371"/>
                            <a:pt x="7512820" y="5585"/>
                          </a:cubicBezTo>
                          <a:cubicBezTo>
                            <a:pt x="7511034" y="3799"/>
                            <a:pt x="7508974" y="2422"/>
                            <a:pt x="7506640" y="1458"/>
                          </a:cubicBezTo>
                          <a:cubicBezTo>
                            <a:pt x="7504306" y="490"/>
                            <a:pt x="7501877" y="4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4"/>
                            <a:pt x="14094" y="490"/>
                            <a:pt x="11760" y="1458"/>
                          </a:cubicBezTo>
                          <a:cubicBezTo>
                            <a:pt x="9426" y="2422"/>
                            <a:pt x="7366" y="3799"/>
                            <a:pt x="5580" y="5585"/>
                          </a:cubicBezTo>
                          <a:cubicBezTo>
                            <a:pt x="3794" y="7371"/>
                            <a:pt x="2417" y="9429"/>
                            <a:pt x="1450" y="11764"/>
                          </a:cubicBezTo>
                          <a:cubicBezTo>
                            <a:pt x="484" y="14099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4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133934</wp:posOffset>
            </wp:positionV>
            <wp:extent cx="5641421" cy="257294"/>
            <wp:effectExtent l="0" t="0" r="0" b="0"/>
            <wp:wrapNone/>
            <wp:docPr id="180" name="Freeform 1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81"/>
                            <a:pt x="484" y="328811"/>
                            <a:pt x="1450" y="331143"/>
                          </a:cubicBezTo>
                          <a:cubicBezTo>
                            <a:pt x="2417" y="333478"/>
                            <a:pt x="3794" y="335537"/>
                            <a:pt x="5580" y="337323"/>
                          </a:cubicBezTo>
                          <a:cubicBezTo>
                            <a:pt x="7366" y="339108"/>
                            <a:pt x="9426" y="340485"/>
                            <a:pt x="11760" y="341453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53"/>
                          </a:cubicBezTo>
                          <a:cubicBezTo>
                            <a:pt x="7508974" y="340485"/>
                            <a:pt x="7511034" y="339108"/>
                            <a:pt x="7512820" y="337323"/>
                          </a:cubicBezTo>
                          <a:cubicBezTo>
                            <a:pt x="7514606" y="335537"/>
                            <a:pt x="7515983" y="333478"/>
                            <a:pt x="7516949" y="331143"/>
                          </a:cubicBezTo>
                          <a:cubicBezTo>
                            <a:pt x="7517916" y="328811"/>
                            <a:pt x="7518400" y="326381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099"/>
                            <a:pt x="7516949" y="11764"/>
                          </a:cubicBezTo>
                          <a:cubicBezTo>
                            <a:pt x="7515983" y="9429"/>
                            <a:pt x="7514606" y="7371"/>
                            <a:pt x="7512820" y="5585"/>
                          </a:cubicBezTo>
                          <a:cubicBezTo>
                            <a:pt x="7511034" y="3799"/>
                            <a:pt x="7508974" y="2422"/>
                            <a:pt x="7506640" y="1458"/>
                          </a:cubicBezTo>
                          <a:cubicBezTo>
                            <a:pt x="7504306" y="490"/>
                            <a:pt x="7501877" y="4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4"/>
                            <a:pt x="14094" y="490"/>
                            <a:pt x="11760" y="1458"/>
                          </a:cubicBezTo>
                          <a:cubicBezTo>
                            <a:pt x="9426" y="2422"/>
                            <a:pt x="7366" y="3799"/>
                            <a:pt x="5580" y="5585"/>
                          </a:cubicBezTo>
                          <a:cubicBezTo>
                            <a:pt x="3794" y="7371"/>
                            <a:pt x="2417" y="9429"/>
                            <a:pt x="1450" y="11764"/>
                          </a:cubicBezTo>
                          <a:cubicBezTo>
                            <a:pt x="484" y="14099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537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-13543</wp:posOffset>
            </wp:positionV>
            <wp:extent cx="5631891" cy="171529"/>
            <wp:effectExtent l="0" t="0" r="0" b="0"/>
            <wp:wrapNone/>
            <wp:docPr id="181" name="Freeform 18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6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-13543</wp:posOffset>
            </wp:positionV>
            <wp:extent cx="5631891" cy="171529"/>
            <wp:effectExtent l="0" t="0" r="0" b="0"/>
            <wp:wrapNone/>
            <wp:docPr id="182" name="Freeform 18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vue create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项目名称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55" w:after="0" w:line="261" w:lineRule="exact"/>
        <w:ind w:left="990" w:right="0" w:firstLine="0"/>
      </w:pPr>
      <w:r/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🔔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温馨提醒：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434" behindDoc="1" locked="0" layoutInCell="1" allowOverlap="1">
            <wp:simplePos x="0" y="0"/>
            <wp:positionH relativeFrom="page">
              <wp:posOffset>2884068</wp:posOffset>
            </wp:positionH>
            <wp:positionV relativeFrom="line">
              <wp:posOffset>77039</wp:posOffset>
            </wp:positionV>
            <wp:extent cx="619413" cy="190588"/>
            <wp:effectExtent l="0" t="0" r="0" b="0"/>
            <wp:wrapNone/>
            <wp:docPr id="183" name="Freeform 1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19413" cy="190588"/>
                    </a:xfrm>
                    <a:custGeom>
                      <a:rect l="l" t="t" r="r" b="b"/>
                      <a:pathLst>
                        <a:path w="8255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1"/>
                            <a:pt x="645" y="235211"/>
                            <a:pt x="1934" y="238327"/>
                          </a:cubicBezTo>
                          <a:cubicBezTo>
                            <a:pt x="3223" y="241437"/>
                            <a:pt x="5058" y="244184"/>
                            <a:pt x="7440" y="246562"/>
                          </a:cubicBezTo>
                          <a:cubicBezTo>
                            <a:pt x="9822" y="248947"/>
                            <a:pt x="12568" y="250782"/>
                            <a:pt x="15680" y="252069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800101" y="254000"/>
                          </a:lnTo>
                          <a:cubicBezTo>
                            <a:pt x="803469" y="254000"/>
                            <a:pt x="806708" y="253356"/>
                            <a:pt x="809820" y="252069"/>
                          </a:cubicBezTo>
                          <a:cubicBezTo>
                            <a:pt x="812932" y="250782"/>
                            <a:pt x="815679" y="248947"/>
                            <a:pt x="818061" y="246562"/>
                          </a:cubicBezTo>
                          <a:cubicBezTo>
                            <a:pt x="820442" y="244184"/>
                            <a:pt x="822277" y="241437"/>
                            <a:pt x="823567" y="238327"/>
                          </a:cubicBezTo>
                          <a:cubicBezTo>
                            <a:pt x="824856" y="235211"/>
                            <a:pt x="825500" y="231971"/>
                            <a:pt x="825501" y="228600"/>
                          </a:cubicBezTo>
                          <a:lnTo>
                            <a:pt x="825501" y="25400"/>
                          </a:lnTo>
                          <a:cubicBezTo>
                            <a:pt x="825500" y="22036"/>
                            <a:pt x="824856" y="18796"/>
                            <a:pt x="823567" y="15686"/>
                          </a:cubicBezTo>
                          <a:cubicBezTo>
                            <a:pt x="822277" y="12573"/>
                            <a:pt x="820442" y="9826"/>
                            <a:pt x="818061" y="7442"/>
                          </a:cubicBezTo>
                          <a:cubicBezTo>
                            <a:pt x="815679" y="5061"/>
                            <a:pt x="812932" y="3225"/>
                            <a:pt x="809820" y="1935"/>
                          </a:cubicBezTo>
                          <a:cubicBezTo>
                            <a:pt x="806708" y="645"/>
                            <a:pt x="803469" y="0"/>
                            <a:pt x="8001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3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184" name="Freeform 1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3"/>
                            <a:pt x="48867" y="15683"/>
                          </a:cubicBezTo>
                          <a:cubicBezTo>
                            <a:pt x="47578" y="12573"/>
                            <a:pt x="45743" y="9826"/>
                            <a:pt x="43361" y="7442"/>
                          </a:cubicBezTo>
                          <a:cubicBezTo>
                            <a:pt x="40979" y="5064"/>
                            <a:pt x="38232" y="3228"/>
                            <a:pt x="35121" y="1938"/>
                          </a:cubicBezTo>
                          <a:cubicBezTo>
                            <a:pt x="32009" y="649"/>
                            <a:pt x="28769" y="4"/>
                            <a:pt x="25401" y="0"/>
                          </a:cubicBez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8"/>
                            <a:pt x="9822" y="5064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ubicBezTo>
                            <a:pt x="0" y="28771"/>
                            <a:pt x="645" y="32014"/>
                            <a:pt x="1934" y="35124"/>
                          </a:cubicBezTo>
                          <a:cubicBezTo>
                            <a:pt x="3223" y="38237"/>
                            <a:pt x="5058" y="40984"/>
                            <a:pt x="7440" y="43362"/>
                          </a:cubicBezTo>
                          <a:cubicBezTo>
                            <a:pt x="9822" y="45743"/>
                            <a:pt x="12568" y="47579"/>
                            <a:pt x="15680" y="48869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9"/>
                          </a:cubicBezTo>
                          <a:cubicBezTo>
                            <a:pt x="38232" y="47579"/>
                            <a:pt x="40979" y="45743"/>
                            <a:pt x="43361" y="43362"/>
                          </a:cubicBezTo>
                          <a:cubicBezTo>
                            <a:pt x="45743" y="40984"/>
                            <a:pt x="47578" y="38237"/>
                            <a:pt x="48867" y="35124"/>
                          </a:cubicBezTo>
                          <a:cubicBezTo>
                            <a:pt x="50156" y="32014"/>
                            <a:pt x="50800" y="28771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48" behindDoc="1" locked="0" layoutInCell="1" allowOverlap="1">
            <wp:simplePos x="0" y="0"/>
            <wp:positionH relativeFrom="page">
              <wp:posOffset>1769125</wp:posOffset>
            </wp:positionH>
            <wp:positionV relativeFrom="line">
              <wp:posOffset>277157</wp:posOffset>
            </wp:positionV>
            <wp:extent cx="619412" cy="190588"/>
            <wp:effectExtent l="0" t="0" r="0" b="0"/>
            <wp:wrapNone/>
            <wp:docPr id="185" name="Freeform 1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19412" cy="190588"/>
                    </a:xfrm>
                    <a:custGeom>
                      <a:rect l="l" t="t" r="r" b="b"/>
                      <a:pathLst>
                        <a:path w="8255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1"/>
                            <a:pt x="644" y="235211"/>
                            <a:pt x="1933" y="238324"/>
                          </a:cubicBezTo>
                          <a:cubicBezTo>
                            <a:pt x="3222" y="241434"/>
                            <a:pt x="5057" y="244181"/>
                            <a:pt x="7439" y="246562"/>
                          </a:cubicBezTo>
                          <a:cubicBezTo>
                            <a:pt x="9820" y="248947"/>
                            <a:pt x="12567" y="250782"/>
                            <a:pt x="15679" y="252069"/>
                          </a:cubicBezTo>
                          <a:cubicBezTo>
                            <a:pt x="18791" y="253356"/>
                            <a:pt x="22031" y="254000"/>
                            <a:pt x="25400" y="254000"/>
                          </a:cubicBezTo>
                          <a:lnTo>
                            <a:pt x="800100" y="254000"/>
                          </a:lnTo>
                          <a:cubicBezTo>
                            <a:pt x="803467" y="254000"/>
                            <a:pt x="806707" y="253356"/>
                            <a:pt x="809819" y="252069"/>
                          </a:cubicBezTo>
                          <a:cubicBezTo>
                            <a:pt x="812931" y="250782"/>
                            <a:pt x="815678" y="248947"/>
                            <a:pt x="818060" y="246562"/>
                          </a:cubicBezTo>
                          <a:cubicBezTo>
                            <a:pt x="820441" y="244181"/>
                            <a:pt x="822276" y="241434"/>
                            <a:pt x="823566" y="238324"/>
                          </a:cubicBezTo>
                          <a:cubicBezTo>
                            <a:pt x="824855" y="235211"/>
                            <a:pt x="825499" y="231971"/>
                            <a:pt x="825500" y="228600"/>
                          </a:cubicBezTo>
                          <a:lnTo>
                            <a:pt x="825500" y="25400"/>
                          </a:lnTo>
                          <a:cubicBezTo>
                            <a:pt x="825499" y="22036"/>
                            <a:pt x="824855" y="18796"/>
                            <a:pt x="823566" y="15686"/>
                          </a:cubicBezTo>
                          <a:cubicBezTo>
                            <a:pt x="822276" y="12573"/>
                            <a:pt x="820441" y="9826"/>
                            <a:pt x="818060" y="7442"/>
                          </a:cubicBezTo>
                          <a:cubicBezTo>
                            <a:pt x="815678" y="5064"/>
                            <a:pt x="812931" y="3228"/>
                            <a:pt x="809819" y="1938"/>
                          </a:cubicBezTo>
                          <a:cubicBezTo>
                            <a:pt x="806707" y="649"/>
                            <a:pt x="803467" y="4"/>
                            <a:pt x="800100" y="0"/>
                          </a:cubicBezTo>
                          <a:lnTo>
                            <a:pt x="25400" y="0"/>
                          </a:lnTo>
                          <a:cubicBezTo>
                            <a:pt x="22031" y="4"/>
                            <a:pt x="18791" y="649"/>
                            <a:pt x="15679" y="1938"/>
                          </a:cubicBezTo>
                          <a:cubicBezTo>
                            <a:pt x="12567" y="3228"/>
                            <a:pt x="9820" y="5064"/>
                            <a:pt x="7439" y="7442"/>
                          </a:cubicBezTo>
                          <a:cubicBezTo>
                            <a:pt x="5057" y="9826"/>
                            <a:pt x="3222" y="12573"/>
                            <a:pt x="1933" y="15686"/>
                          </a:cubicBezTo>
                          <a:cubicBezTo>
                            <a:pt x="644" y="18796"/>
                            <a:pt x="0" y="22036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如果创建失败，需要提前安装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@vue/cl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i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脚手架工具，才能通过以上命令创建项目。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44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73904</wp:posOffset>
            </wp:positionV>
            <wp:extent cx="38118" cy="38117"/>
            <wp:effectExtent l="0" t="0" r="0" b="0"/>
            <wp:wrapNone/>
            <wp:docPr id="186" name="Freeform 1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3"/>
                            <a:pt x="48867" y="15683"/>
                          </a:cubicBezTo>
                          <a:cubicBezTo>
                            <a:pt x="47578" y="12573"/>
                            <a:pt x="45743" y="9826"/>
                            <a:pt x="43361" y="7442"/>
                          </a:cubicBezTo>
                          <a:cubicBezTo>
                            <a:pt x="40979" y="5064"/>
                            <a:pt x="38232" y="3228"/>
                            <a:pt x="35121" y="1938"/>
                          </a:cubicBezTo>
                          <a:cubicBezTo>
                            <a:pt x="32009" y="652"/>
                            <a:pt x="28769" y="4"/>
                            <a:pt x="25401" y="0"/>
                          </a:cubicBezTo>
                          <a:cubicBezTo>
                            <a:pt x="22032" y="4"/>
                            <a:pt x="18792" y="652"/>
                            <a:pt x="15680" y="1938"/>
                          </a:cubicBezTo>
                          <a:cubicBezTo>
                            <a:pt x="12568" y="3228"/>
                            <a:pt x="9822" y="5064"/>
                            <a:pt x="7440" y="7442"/>
                          </a:cubicBezTo>
                          <a:cubicBezTo>
                            <a:pt x="5058" y="9826"/>
                            <a:pt x="3223" y="12573"/>
                            <a:pt x="1934" y="15683"/>
                          </a:cubicBezTo>
                          <a:cubicBezTo>
                            <a:pt x="645" y="18793"/>
                            <a:pt x="0" y="22033"/>
                            <a:pt x="1" y="25400"/>
                          </a:cubicBezTo>
                          <a:cubicBezTo>
                            <a:pt x="0" y="28771"/>
                            <a:pt x="645" y="32014"/>
                            <a:pt x="1934" y="35127"/>
                          </a:cubicBezTo>
                          <a:cubicBezTo>
                            <a:pt x="3223" y="38237"/>
                            <a:pt x="5058" y="40984"/>
                            <a:pt x="7440" y="43365"/>
                          </a:cubicBezTo>
                          <a:cubicBezTo>
                            <a:pt x="9822" y="45747"/>
                            <a:pt x="12568" y="47582"/>
                            <a:pt x="15680" y="48869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9"/>
                          </a:cubicBezTo>
                          <a:cubicBezTo>
                            <a:pt x="38232" y="47582"/>
                            <a:pt x="40979" y="45747"/>
                            <a:pt x="43361" y="43365"/>
                          </a:cubicBezTo>
                          <a:cubicBezTo>
                            <a:pt x="45743" y="40984"/>
                            <a:pt x="47578" y="38237"/>
                            <a:pt x="48867" y="35127"/>
                          </a:cubicBezTo>
                          <a:cubicBezTo>
                            <a:pt x="50156" y="32014"/>
                            <a:pt x="50800" y="28771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如何安装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@vue/cl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i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官方教程</w:t>
      </w:r>
      <w:r>
        <w:rPr sz="19" baseline="0" dirty="0">
          <w:jc w:val="left"/>
          <w:rFonts w:ascii="微软雅黑" w:hAnsi="微软雅黑" w:cs="微软雅黑"/>
          <w:color w:val="34495E"/>
          <w:spacing w:val="29"/>
          <w:sz w:val="19"/>
          <w:szCs w:val="19"/>
        </w:rPr>
        <w:t>：</w:t>
      </w:r>
      <w:hyperlink r:id="rId118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pacing w:val="-5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cli</w:t>
        </w:r>
        <w:r>
          <w:rPr sz="19" baseline="0" dirty="0">
            <w:jc w:val="left"/>
            <w:rFonts w:ascii="Arial" w:hAnsi="Arial" w:cs="Arial"/>
            <w:color w:val="42B983"/>
            <w:spacing w:val="-10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vuejs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org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zh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guide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ins</w:t>
        </w:r>
        <w:r>
          <w:rPr sz="19" baseline="0" dirty="0">
            <w:jc w:val="left"/>
            <w:rFonts w:ascii="Arial" w:hAnsi="Arial" w:cs="Arial"/>
            <w:color w:val="42B983"/>
            <w:spacing w:val="-3"/>
            <w:sz w:val="19"/>
            <w:szCs w:val="19"/>
          </w:rPr>
          <w:t>t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allation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html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tabs>
          <w:tab w:val="left" w:pos="9859"/>
        </w:tabs>
        <w:spacing w:before="260" w:after="0" w:line="363" w:lineRule="exact"/>
        <w:ind w:left="990" w:right="0" w:firstLine="0"/>
      </w:pPr>
      <w:r>
        <w:drawing>
          <wp:anchor simplePos="0" relativeHeight="251658509" behindDoc="1" locked="0" layoutInCell="1" allowOverlap="1">
            <wp:simplePos x="0" y="0"/>
            <wp:positionH relativeFrom="page">
              <wp:posOffset>1340301</wp:posOffset>
            </wp:positionH>
            <wp:positionV relativeFrom="line">
              <wp:posOffset>148496</wp:posOffset>
            </wp:positionV>
            <wp:extent cx="495530" cy="266823"/>
            <wp:effectExtent l="0" t="0" r="0" b="0"/>
            <wp:wrapNone/>
            <wp:docPr id="187" name="Freeform 1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95530" cy="266823"/>
                    </a:xfrm>
                    <a:custGeom>
                      <a:rect l="l" t="t" r="r" b="b"/>
                      <a:pathLst>
                        <a:path w="6604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4"/>
                            <a:pt x="1934" y="339924"/>
                          </a:cubicBezTo>
                          <a:cubicBezTo>
                            <a:pt x="3223" y="343037"/>
                            <a:pt x="5058" y="345784"/>
                            <a:pt x="7440" y="348165"/>
                          </a:cubicBezTo>
                          <a:cubicBezTo>
                            <a:pt x="9822" y="350550"/>
                            <a:pt x="12568" y="352385"/>
                            <a:pt x="15680" y="353672"/>
                          </a:cubicBezTo>
                          <a:cubicBezTo>
                            <a:pt x="18792" y="354959"/>
                            <a:pt x="22032" y="355600"/>
                            <a:pt x="25401" y="355600"/>
                          </a:cubicBezTo>
                          <a:lnTo>
                            <a:pt x="635001" y="355600"/>
                          </a:lnTo>
                          <a:cubicBezTo>
                            <a:pt x="638369" y="355600"/>
                            <a:pt x="641609" y="354959"/>
                            <a:pt x="644720" y="353672"/>
                          </a:cubicBezTo>
                          <a:cubicBezTo>
                            <a:pt x="647832" y="352385"/>
                            <a:pt x="650579" y="350550"/>
                            <a:pt x="652961" y="348165"/>
                          </a:cubicBezTo>
                          <a:cubicBezTo>
                            <a:pt x="655342" y="345784"/>
                            <a:pt x="657178" y="343037"/>
                            <a:pt x="658467" y="339924"/>
                          </a:cubicBezTo>
                          <a:cubicBezTo>
                            <a:pt x="659756" y="336814"/>
                            <a:pt x="660400" y="333571"/>
                            <a:pt x="660401" y="330200"/>
                          </a:cubicBezTo>
                          <a:lnTo>
                            <a:pt x="660401" y="25400"/>
                          </a:lnTo>
                          <a:cubicBezTo>
                            <a:pt x="660400" y="22036"/>
                            <a:pt x="659756" y="18796"/>
                            <a:pt x="658467" y="15686"/>
                          </a:cubicBezTo>
                          <a:cubicBezTo>
                            <a:pt x="657178" y="12576"/>
                            <a:pt x="655342" y="9829"/>
                            <a:pt x="652961" y="7445"/>
                          </a:cubicBezTo>
                          <a:cubicBezTo>
                            <a:pt x="650579" y="5064"/>
                            <a:pt x="647832" y="3228"/>
                            <a:pt x="644720" y="1938"/>
                          </a:cubicBezTo>
                          <a:cubicBezTo>
                            <a:pt x="641609" y="649"/>
                            <a:pt x="638369" y="4"/>
                            <a:pt x="6350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8"/>
                            <a:pt x="9822" y="5064"/>
                            <a:pt x="7440" y="7445"/>
                          </a:cubicBezTo>
                          <a:cubicBezTo>
                            <a:pt x="5058" y="9829"/>
                            <a:pt x="3223" y="12576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18" behindDoc="1" locked="0" layoutInCell="1" allowOverlap="1">
            <wp:simplePos x="0" y="0"/>
            <wp:positionH relativeFrom="page">
              <wp:posOffset>1997831</wp:posOffset>
            </wp:positionH>
            <wp:positionV relativeFrom="line">
              <wp:posOffset>148496</wp:posOffset>
            </wp:positionV>
            <wp:extent cx="1114943" cy="266823"/>
            <wp:effectExtent l="0" t="0" r="0" b="0"/>
            <wp:wrapNone/>
            <wp:docPr id="188" name="Freeform 1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114943" cy="266823"/>
                    </a:xfrm>
                    <a:custGeom>
                      <a:rect l="l" t="t" r="r" b="b"/>
                      <a:pathLst>
                        <a:path w="14859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1"/>
                            <a:pt x="645" y="336814"/>
                            <a:pt x="1934" y="339924"/>
                          </a:cubicBezTo>
                          <a:cubicBezTo>
                            <a:pt x="3223" y="343037"/>
                            <a:pt x="5058" y="345784"/>
                            <a:pt x="7440" y="348165"/>
                          </a:cubicBezTo>
                          <a:cubicBezTo>
                            <a:pt x="9821" y="350550"/>
                            <a:pt x="12568" y="352385"/>
                            <a:pt x="15680" y="353672"/>
                          </a:cubicBezTo>
                          <a:cubicBezTo>
                            <a:pt x="18792" y="354959"/>
                            <a:pt x="22032" y="355600"/>
                            <a:pt x="25401" y="355600"/>
                          </a:cubicBezTo>
                          <a:lnTo>
                            <a:pt x="1460501" y="355600"/>
                          </a:lnTo>
                          <a:cubicBezTo>
                            <a:pt x="1463868" y="355600"/>
                            <a:pt x="1467108" y="354959"/>
                            <a:pt x="1470220" y="353672"/>
                          </a:cubicBezTo>
                          <a:cubicBezTo>
                            <a:pt x="1473332" y="352385"/>
                            <a:pt x="1476079" y="350550"/>
                            <a:pt x="1478461" y="348165"/>
                          </a:cubicBezTo>
                          <a:cubicBezTo>
                            <a:pt x="1480842" y="345784"/>
                            <a:pt x="1482677" y="343037"/>
                            <a:pt x="1483967" y="339924"/>
                          </a:cubicBezTo>
                          <a:cubicBezTo>
                            <a:pt x="1485256" y="336814"/>
                            <a:pt x="1485900" y="333571"/>
                            <a:pt x="1485901" y="330200"/>
                          </a:cubicBezTo>
                          <a:lnTo>
                            <a:pt x="1485901" y="25400"/>
                          </a:lnTo>
                          <a:cubicBezTo>
                            <a:pt x="1485900" y="22036"/>
                            <a:pt x="1485256" y="18796"/>
                            <a:pt x="1483967" y="15686"/>
                          </a:cubicBezTo>
                          <a:cubicBezTo>
                            <a:pt x="1482677" y="12576"/>
                            <a:pt x="1480842" y="9829"/>
                            <a:pt x="1478461" y="7445"/>
                          </a:cubicBezTo>
                          <a:cubicBezTo>
                            <a:pt x="1476079" y="5064"/>
                            <a:pt x="1473332" y="3228"/>
                            <a:pt x="1470220" y="1938"/>
                          </a:cubicBezTo>
                          <a:cubicBezTo>
                            <a:pt x="1467108" y="649"/>
                            <a:pt x="1463868" y="4"/>
                            <a:pt x="1460501" y="0"/>
                          </a:cubicBezTo>
                          <a:lnTo>
                            <a:pt x="25401" y="0"/>
                          </a:lnTo>
                          <a:cubicBezTo>
                            <a:pt x="22032" y="4"/>
                            <a:pt x="18792" y="649"/>
                            <a:pt x="15680" y="1938"/>
                          </a:cubicBezTo>
                          <a:cubicBezTo>
                            <a:pt x="12568" y="3228"/>
                            <a:pt x="9821" y="5064"/>
                            <a:pt x="7440" y="7445"/>
                          </a:cubicBezTo>
                          <a:cubicBezTo>
                            <a:pt x="5058" y="9829"/>
                            <a:pt x="3223" y="12576"/>
                            <a:pt x="1934" y="15686"/>
                          </a:cubicBezTo>
                          <a:cubicBezTo>
                            <a:pt x="645" y="18796"/>
                            <a:pt x="0" y="2203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10" behindDoc="1" locked="0" layoutInCell="1" allowOverlap="1">
            <wp:simplePos x="0" y="0"/>
            <wp:positionH relativeFrom="page">
              <wp:posOffset>1369225</wp:posOffset>
            </wp:positionH>
            <wp:positionV relativeFrom="line">
              <wp:posOffset>208209</wp:posOffset>
            </wp:positionV>
            <wp:extent cx="424155" cy="157508"/>
            <wp:effectExtent l="0" t="0" r="0" b="0"/>
            <wp:wrapNone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>
                      <a:picLocks noChangeAspect="0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155" cy="157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19" behindDoc="1" locked="0" layoutInCell="1" allowOverlap="1">
            <wp:simplePos x="0" y="0"/>
            <wp:positionH relativeFrom="page">
              <wp:posOffset>2023104</wp:posOffset>
            </wp:positionH>
            <wp:positionV relativeFrom="line">
              <wp:posOffset>208209</wp:posOffset>
            </wp:positionV>
            <wp:extent cx="1051594" cy="192823"/>
            <wp:effectExtent l="0" t="0" r="0" b="0"/>
            <wp:wrapNone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>
                      <a:picLocks noChangeAspect="0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51594" cy="192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选择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Vue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3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+</w:t>
      </w:r>
      <w:r>
        <w:rPr sz="27" baseline="0" dirty="0">
          <w:jc w:val="left"/>
          <w:rFonts w:ascii="Arial" w:hAnsi="Arial" w:cs="Arial"/>
          <w:color w:val="34495E"/>
          <w:spacing w:val="-15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TypeScrip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t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配置	</w:t>
      </w:r>
      <w:hyperlink r:id="rId158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  <w:r>
        <w:drawing>
          <wp:anchor simplePos="0" relativeHeight="251658535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7187939</wp:posOffset>
            </wp:positionV>
            <wp:extent cx="5650950" cy="724236"/>
            <wp:effectExtent l="0" t="0" r="0" b="0"/>
            <wp:wrapNone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>
                      <a:picLocks noChangeAspect="0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724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536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8016998</wp:posOffset>
            </wp:positionV>
            <wp:extent cx="5650950" cy="1477061"/>
            <wp:effectExtent l="0" t="0" r="0" b="0"/>
            <wp:wrapNone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>
                      <a:picLocks noChangeAspect="0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477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374396</wp:posOffset>
            </wp:positionV>
            <wp:extent cx="5650950" cy="2582474"/>
            <wp:effectExtent l="0" t="0" r="0" b="0"/>
            <wp:wrapNone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>
                      <a:picLocks noChangeAspect="0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2582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3052165</wp:posOffset>
            </wp:positionV>
            <wp:extent cx="5650950" cy="1801061"/>
            <wp:effectExtent l="0" t="0" r="0" b="0"/>
            <wp:wrapNone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>
                      <a:picLocks noChangeAspect="0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801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46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5243933</wp:posOffset>
            </wp:positionV>
            <wp:extent cx="5650950" cy="1696237"/>
            <wp:effectExtent l="0" t="0" r="0" b="0"/>
            <wp:wrapNone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0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696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46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7044994</wp:posOffset>
            </wp:positionV>
            <wp:extent cx="5650950" cy="1696237"/>
            <wp:effectExtent l="0" t="0" r="0" b="0"/>
            <wp:wrapNone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0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696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56895</wp:posOffset>
            </wp:positionV>
            <wp:extent cx="5650950" cy="3954712"/>
            <wp:effectExtent l="0" t="0" r="0" b="0"/>
            <wp:wrapNone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0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3954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下载成功提示	</w:t>
      </w:r>
      <w:hyperlink r:id="rId197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50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116131</wp:posOffset>
            </wp:positionV>
            <wp:extent cx="5650950" cy="1724826"/>
            <wp:effectExtent l="0" t="0" r="0" b="0"/>
            <wp:wrapNone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spect="0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1724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清理项目多余文件	</w:t>
      </w:r>
      <w:hyperlink r:id="rId198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20" w:after="0" w:line="360" w:lineRule="exact"/>
        <w:ind w:left="990" w:right="0" w:firstLine="0"/>
      </w:pPr>
      <w:r>
        <w:drawing>
          <wp:anchor simplePos="0" relativeHeight="251658252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69036</wp:posOffset>
            </wp:positionV>
            <wp:extent cx="5650950" cy="9529"/>
            <wp:effectExtent l="0" t="0" r="0" b="0"/>
            <wp:wrapNone/>
            <wp:docPr id="202" name="Freeform 2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操作步骤	</w:t>
      </w:r>
      <w:hyperlink r:id="rId199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263" behindDoc="1" locked="0" layoutInCell="1" allowOverlap="1">
            <wp:simplePos x="0" y="0"/>
            <wp:positionH relativeFrom="page">
              <wp:posOffset>1521360</wp:posOffset>
            </wp:positionH>
            <wp:positionV relativeFrom="line">
              <wp:posOffset>77039</wp:posOffset>
            </wp:positionV>
            <wp:extent cx="486001" cy="190588"/>
            <wp:effectExtent l="0" t="0" r="0" b="0"/>
            <wp:wrapNone/>
            <wp:docPr id="203" name="Freeform 2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1" cy="190588"/>
                    </a:xfrm>
                    <a:custGeom>
                      <a:rect l="l" t="t" r="r" b="b"/>
                      <a:pathLst>
                        <a:path w="647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7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65"/>
                          </a:cubicBezTo>
                          <a:cubicBezTo>
                            <a:pt x="9822" y="248953"/>
                            <a:pt x="12568" y="250788"/>
                            <a:pt x="15680" y="252072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622301" y="254000"/>
                          </a:lnTo>
                          <a:cubicBezTo>
                            <a:pt x="625669" y="254000"/>
                            <a:pt x="628909" y="253356"/>
                            <a:pt x="632020" y="252072"/>
                          </a:cubicBezTo>
                          <a:cubicBezTo>
                            <a:pt x="635132" y="250788"/>
                            <a:pt x="637879" y="248953"/>
                            <a:pt x="640261" y="246565"/>
                          </a:cubicBezTo>
                          <a:cubicBezTo>
                            <a:pt x="642643" y="244190"/>
                            <a:pt x="644478" y="241443"/>
                            <a:pt x="645767" y="238330"/>
                          </a:cubicBezTo>
                          <a:cubicBezTo>
                            <a:pt x="647056" y="235217"/>
                            <a:pt x="647700" y="231974"/>
                            <a:pt x="647701" y="228600"/>
                          </a:cubicBezTo>
                          <a:lnTo>
                            <a:pt x="647701" y="25400"/>
                          </a:lnTo>
                          <a:cubicBezTo>
                            <a:pt x="647700" y="22033"/>
                            <a:pt x="647056" y="18796"/>
                            <a:pt x="645767" y="15683"/>
                          </a:cubicBezTo>
                          <a:cubicBezTo>
                            <a:pt x="644478" y="12576"/>
                            <a:pt x="642643" y="9829"/>
                            <a:pt x="640261" y="7442"/>
                          </a:cubicBezTo>
                          <a:cubicBezTo>
                            <a:pt x="637879" y="5067"/>
                            <a:pt x="635132" y="3231"/>
                            <a:pt x="632020" y="1941"/>
                          </a:cubicBezTo>
                          <a:cubicBezTo>
                            <a:pt x="628909" y="652"/>
                            <a:pt x="625669" y="7"/>
                            <a:pt x="6223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204" name="Freeform 2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0"/>
                            <a:pt x="48867" y="15683"/>
                          </a:cubicBezTo>
                          <a:cubicBezTo>
                            <a:pt x="47578" y="12570"/>
                            <a:pt x="45743" y="9823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52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2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3"/>
                            <a:pt x="3223" y="12570"/>
                            <a:pt x="1934" y="15683"/>
                          </a:cubicBezTo>
                          <a:cubicBezTo>
                            <a:pt x="645" y="18790"/>
                            <a:pt x="0" y="22033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24"/>
                          </a:cubicBezTo>
                          <a:cubicBezTo>
                            <a:pt x="3223" y="38237"/>
                            <a:pt x="5058" y="40984"/>
                            <a:pt x="7440" y="43365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62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2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65"/>
                          </a:cubicBezTo>
                          <a:cubicBezTo>
                            <a:pt x="45743" y="40984"/>
                            <a:pt x="47578" y="38237"/>
                            <a:pt x="48867" y="35124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1" locked="0" layoutInCell="1" allowOverlap="1">
            <wp:simplePos x="0" y="0"/>
            <wp:positionH relativeFrom="page">
              <wp:posOffset>1521360</wp:posOffset>
            </wp:positionH>
            <wp:positionV relativeFrom="line">
              <wp:posOffset>277157</wp:posOffset>
            </wp:positionV>
            <wp:extent cx="752825" cy="190588"/>
            <wp:effectExtent l="0" t="0" r="0" b="0"/>
            <wp:wrapNone/>
            <wp:docPr id="205" name="Freeform 2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52825" cy="190588"/>
                    </a:xfrm>
                    <a:custGeom>
                      <a:rect l="l" t="t" r="r" b="b"/>
                      <a:pathLst>
                        <a:path w="1003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7"/>
                            <a:pt x="1934" y="238330"/>
                          </a:cubicBezTo>
                          <a:cubicBezTo>
                            <a:pt x="3223" y="241437"/>
                            <a:pt x="5058" y="244184"/>
                            <a:pt x="7440" y="246565"/>
                          </a:cubicBezTo>
                          <a:cubicBezTo>
                            <a:pt x="9822" y="248947"/>
                            <a:pt x="12568" y="250782"/>
                            <a:pt x="15680" y="252072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77901" y="254000"/>
                          </a:lnTo>
                          <a:cubicBezTo>
                            <a:pt x="981269" y="254000"/>
                            <a:pt x="984509" y="253356"/>
                            <a:pt x="987620" y="252072"/>
                          </a:cubicBezTo>
                          <a:cubicBezTo>
                            <a:pt x="990732" y="250782"/>
                            <a:pt x="993479" y="248947"/>
                            <a:pt x="995861" y="246565"/>
                          </a:cubicBezTo>
                          <a:cubicBezTo>
                            <a:pt x="998242" y="244184"/>
                            <a:pt x="1000078" y="241437"/>
                            <a:pt x="1001367" y="238330"/>
                          </a:cubicBezTo>
                          <a:cubicBezTo>
                            <a:pt x="1002656" y="235217"/>
                            <a:pt x="1003300" y="231974"/>
                            <a:pt x="1003301" y="228600"/>
                          </a:cubicBezTo>
                          <a:lnTo>
                            <a:pt x="1003301" y="25400"/>
                          </a:lnTo>
                          <a:cubicBezTo>
                            <a:pt x="1003300" y="22039"/>
                            <a:pt x="1002656" y="18802"/>
                            <a:pt x="1001367" y="15689"/>
                          </a:cubicBezTo>
                          <a:cubicBezTo>
                            <a:pt x="1000078" y="12583"/>
                            <a:pt x="998242" y="9829"/>
                            <a:pt x="995861" y="7442"/>
                          </a:cubicBezTo>
                          <a:cubicBezTo>
                            <a:pt x="993479" y="5061"/>
                            <a:pt x="990732" y="3225"/>
                            <a:pt x="987620" y="1935"/>
                          </a:cubicBezTo>
                          <a:cubicBezTo>
                            <a:pt x="984509" y="645"/>
                            <a:pt x="981269" y="0"/>
                            <a:pt x="9779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9"/>
                            <a:pt x="3223" y="12583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删除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asset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文件夹下所有文件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15" w:lineRule="exact"/>
        <w:ind w:left="1440" w:right="880" w:firstLine="0"/>
      </w:pPr>
      <w:r>
        <w:drawing>
          <wp:anchor simplePos="0" relativeHeight="25165827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206" name="Freeform 2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29"/>
                            <a:pt x="43361" y="7442"/>
                          </a:cubicBezTo>
                          <a:cubicBezTo>
                            <a:pt x="40979" y="5067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24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53"/>
                            <a:pt x="12568" y="47588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8"/>
                            <a:pt x="40979" y="45753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24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删除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component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文件夹下所有文件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91" behindDoc="1" locked="0" layoutInCell="1" allowOverlap="1">
            <wp:simplePos x="0" y="0"/>
            <wp:positionH relativeFrom="page">
              <wp:posOffset>1521360</wp:posOffset>
            </wp:positionH>
            <wp:positionV relativeFrom="line">
              <wp:posOffset>19254</wp:posOffset>
            </wp:positionV>
            <wp:extent cx="419295" cy="190588"/>
            <wp:effectExtent l="0" t="0" r="0" b="0"/>
            <wp:wrapNone/>
            <wp:docPr id="207" name="Freeform 2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8"/>
                            <a:pt x="645" y="235211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65"/>
                          </a:cubicBezTo>
                          <a:cubicBezTo>
                            <a:pt x="9822" y="248947"/>
                            <a:pt x="12568" y="250782"/>
                            <a:pt x="15680" y="252072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9" y="253356"/>
                            <a:pt x="543120" y="252072"/>
                          </a:cubicBezTo>
                          <a:cubicBezTo>
                            <a:pt x="546232" y="250782"/>
                            <a:pt x="548979" y="248947"/>
                            <a:pt x="551361" y="246565"/>
                          </a:cubicBezTo>
                          <a:cubicBezTo>
                            <a:pt x="553742" y="244190"/>
                            <a:pt x="555578" y="241443"/>
                            <a:pt x="556867" y="238330"/>
                          </a:cubicBezTo>
                          <a:cubicBezTo>
                            <a:pt x="558156" y="235211"/>
                            <a:pt x="558800" y="231968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33"/>
                            <a:pt x="558156" y="18796"/>
                            <a:pt x="556867" y="15683"/>
                          </a:cubicBezTo>
                          <a:cubicBezTo>
                            <a:pt x="555578" y="12576"/>
                            <a:pt x="553742" y="9829"/>
                            <a:pt x="551361" y="7448"/>
                          </a:cubicBezTo>
                          <a:cubicBezTo>
                            <a:pt x="548979" y="5067"/>
                            <a:pt x="546232" y="3231"/>
                            <a:pt x="543120" y="1941"/>
                          </a:cubicBezTo>
                          <a:cubicBezTo>
                            <a:pt x="540009" y="652"/>
                            <a:pt x="536769" y="7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8"/>
                          </a:cubicBezTo>
                          <a:cubicBezTo>
                            <a:pt x="5058" y="9829"/>
                            <a:pt x="3223" y="12576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208" name="Freeform 2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6"/>
                            <a:pt x="48867" y="15683"/>
                          </a:cubicBezTo>
                          <a:cubicBezTo>
                            <a:pt x="47578" y="12570"/>
                            <a:pt x="45743" y="9823"/>
                            <a:pt x="43361" y="7442"/>
                          </a:cubicBezTo>
                          <a:cubicBezTo>
                            <a:pt x="40979" y="5067"/>
                            <a:pt x="38232" y="3231"/>
                            <a:pt x="35121" y="1941"/>
                          </a:cubicBezTo>
                          <a:cubicBezTo>
                            <a:pt x="32009" y="652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3"/>
                            <a:pt x="3223" y="12570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30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47"/>
                            <a:pt x="12568" y="47582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2"/>
                            <a:pt x="40979" y="45747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30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2" behindDoc="1" locked="0" layoutInCell="1" allowOverlap="1">
            <wp:simplePos x="0" y="0"/>
            <wp:positionH relativeFrom="page">
              <wp:posOffset>1521360</wp:posOffset>
            </wp:positionH>
            <wp:positionV relativeFrom="line">
              <wp:posOffset>219372</wp:posOffset>
            </wp:positionV>
            <wp:extent cx="638472" cy="190588"/>
            <wp:effectExtent l="0" t="0" r="0" b="0"/>
            <wp:wrapNone/>
            <wp:docPr id="209" name="Freeform 2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38472" cy="190588"/>
                    </a:xfrm>
                    <a:custGeom>
                      <a:rect l="l" t="t" r="r" b="b"/>
                      <a:pathLst>
                        <a:path w="850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7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65"/>
                          </a:cubicBezTo>
                          <a:cubicBezTo>
                            <a:pt x="9822" y="248953"/>
                            <a:pt x="12568" y="250788"/>
                            <a:pt x="15680" y="252072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825501" y="254000"/>
                          </a:lnTo>
                          <a:cubicBezTo>
                            <a:pt x="828869" y="254000"/>
                            <a:pt x="832108" y="253356"/>
                            <a:pt x="835220" y="252072"/>
                          </a:cubicBezTo>
                          <a:cubicBezTo>
                            <a:pt x="838332" y="250788"/>
                            <a:pt x="841079" y="248953"/>
                            <a:pt x="843461" y="246565"/>
                          </a:cubicBezTo>
                          <a:cubicBezTo>
                            <a:pt x="845842" y="244190"/>
                            <a:pt x="847678" y="241443"/>
                            <a:pt x="848967" y="238330"/>
                          </a:cubicBezTo>
                          <a:cubicBezTo>
                            <a:pt x="850256" y="235217"/>
                            <a:pt x="850900" y="231974"/>
                            <a:pt x="850901" y="228600"/>
                          </a:cubicBezTo>
                          <a:lnTo>
                            <a:pt x="850901" y="25400"/>
                          </a:lnTo>
                          <a:cubicBezTo>
                            <a:pt x="850900" y="22033"/>
                            <a:pt x="850256" y="18796"/>
                            <a:pt x="848967" y="15689"/>
                          </a:cubicBezTo>
                          <a:cubicBezTo>
                            <a:pt x="847678" y="12576"/>
                            <a:pt x="845842" y="9829"/>
                            <a:pt x="843461" y="7442"/>
                          </a:cubicBezTo>
                          <a:cubicBezTo>
                            <a:pt x="841079" y="5067"/>
                            <a:pt x="838332" y="3231"/>
                            <a:pt x="835220" y="1941"/>
                          </a:cubicBezTo>
                          <a:cubicBezTo>
                            <a:pt x="832108" y="652"/>
                            <a:pt x="828869" y="7"/>
                            <a:pt x="8255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3" behindDoc="1" locked="0" layoutInCell="1" allowOverlap="1">
            <wp:simplePos x="0" y="0"/>
            <wp:positionH relativeFrom="page">
              <wp:posOffset>2340891</wp:posOffset>
            </wp:positionH>
            <wp:positionV relativeFrom="line">
              <wp:posOffset>219372</wp:posOffset>
            </wp:positionV>
            <wp:extent cx="1057767" cy="190588"/>
            <wp:effectExtent l="0" t="0" r="0" b="0"/>
            <wp:wrapNone/>
            <wp:docPr id="210" name="Freeform 2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057767" cy="190588"/>
                    </a:xfrm>
                    <a:custGeom>
                      <a:rect l="l" t="t" r="r" b="b"/>
                      <a:pathLst>
                        <a:path w="1409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7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65"/>
                          </a:cubicBezTo>
                          <a:cubicBezTo>
                            <a:pt x="9821" y="248953"/>
                            <a:pt x="12568" y="250788"/>
                            <a:pt x="15680" y="252072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384301" y="254000"/>
                          </a:lnTo>
                          <a:cubicBezTo>
                            <a:pt x="1387669" y="254000"/>
                            <a:pt x="1390908" y="253356"/>
                            <a:pt x="1394020" y="252072"/>
                          </a:cubicBezTo>
                          <a:cubicBezTo>
                            <a:pt x="1397132" y="250788"/>
                            <a:pt x="1399879" y="248953"/>
                            <a:pt x="1402261" y="246565"/>
                          </a:cubicBezTo>
                          <a:cubicBezTo>
                            <a:pt x="1404643" y="244190"/>
                            <a:pt x="1406478" y="241443"/>
                            <a:pt x="1407767" y="238330"/>
                          </a:cubicBezTo>
                          <a:cubicBezTo>
                            <a:pt x="1409056" y="235217"/>
                            <a:pt x="1409700" y="231974"/>
                            <a:pt x="1409701" y="228600"/>
                          </a:cubicBezTo>
                          <a:lnTo>
                            <a:pt x="1409701" y="25400"/>
                          </a:lnTo>
                          <a:cubicBezTo>
                            <a:pt x="1409700" y="22033"/>
                            <a:pt x="1409056" y="18796"/>
                            <a:pt x="1407767" y="15689"/>
                          </a:cubicBezTo>
                          <a:cubicBezTo>
                            <a:pt x="1406478" y="12576"/>
                            <a:pt x="1404643" y="9829"/>
                            <a:pt x="1402261" y="7442"/>
                          </a:cubicBezTo>
                          <a:cubicBezTo>
                            <a:pt x="1399879" y="5067"/>
                            <a:pt x="1397132" y="3231"/>
                            <a:pt x="1394020" y="1941"/>
                          </a:cubicBezTo>
                          <a:cubicBezTo>
                            <a:pt x="1390908" y="652"/>
                            <a:pt x="1387669" y="7"/>
                            <a:pt x="13843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1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删除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view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文件夹下所有文件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315" w:lineRule="exact"/>
        <w:ind w:left="1440" w:right="880" w:firstLine="0"/>
      </w:pPr>
      <w:r>
        <w:drawing>
          <wp:anchor simplePos="0" relativeHeight="25165829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211" name="Freeform 2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83"/>
                            <a:pt x="45743" y="9836"/>
                            <a:pt x="43361" y="7448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8"/>
                          </a:cubicBezTo>
                          <a:cubicBezTo>
                            <a:pt x="5058" y="9836"/>
                            <a:pt x="3223" y="12583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30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53"/>
                            <a:pt x="12568" y="47588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8"/>
                            <a:pt x="40979" y="45753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30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新建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Home </w:t>
      </w:r>
      <w:r>
        <w:rPr sz="17" baseline="0" dirty="0">
          <w:jc w:val="left"/>
          <w:rFonts w:ascii="新宋体" w:hAnsi="新宋体" w:cs="新宋体"/>
          <w:color w:val="E96900"/>
          <w:sz w:val="17"/>
          <w:szCs w:val="17"/>
        </w:rPr>
        <w:t>首</w:t>
      </w:r>
      <w:r>
        <w:rPr sz="17" baseline="0" dirty="0">
          <w:jc w:val="left"/>
          <w:rFonts w:ascii="新宋体" w:hAnsi="新宋体" w:cs="新宋体"/>
          <w:color w:val="E96900"/>
          <w:spacing w:val="-26"/>
          <w:sz w:val="17"/>
          <w:szCs w:val="17"/>
        </w:rPr>
        <w:t>页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和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Video </w:t>
      </w:r>
      <w:r>
        <w:rPr sz="17" baseline="0" dirty="0">
          <w:jc w:val="left"/>
          <w:rFonts w:ascii="新宋体" w:hAnsi="新宋体" w:cs="新宋体"/>
          <w:color w:val="E96900"/>
          <w:sz w:val="17"/>
          <w:szCs w:val="17"/>
        </w:rPr>
        <w:t>视频播放页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>
        <w:drawing>
          <wp:anchor simplePos="0" relativeHeight="251658328" behindDoc="1" locked="0" layoutInCell="1" allowOverlap="1">
            <wp:simplePos x="0" y="0"/>
            <wp:positionH relativeFrom="page">
              <wp:posOffset>1521360</wp:posOffset>
            </wp:positionH>
            <wp:positionV relativeFrom="line">
              <wp:posOffset>19254</wp:posOffset>
            </wp:positionV>
            <wp:extent cx="1372238" cy="190588"/>
            <wp:effectExtent l="0" t="0" r="0" b="0"/>
            <wp:wrapNone/>
            <wp:docPr id="212" name="Freeform 2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372238" cy="190588"/>
                    </a:xfrm>
                    <a:custGeom>
                      <a:rect l="l" t="t" r="r" b="b"/>
                      <a:pathLst>
                        <a:path w="182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68"/>
                            <a:pt x="645" y="235211"/>
                            <a:pt x="1934" y="238324"/>
                          </a:cubicBezTo>
                          <a:cubicBezTo>
                            <a:pt x="3223" y="241437"/>
                            <a:pt x="5058" y="244184"/>
                            <a:pt x="7440" y="246565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1803401" y="254000"/>
                          </a:lnTo>
                          <a:cubicBezTo>
                            <a:pt x="1806769" y="254000"/>
                            <a:pt x="1810008" y="253362"/>
                            <a:pt x="1813120" y="252078"/>
                          </a:cubicBezTo>
                          <a:cubicBezTo>
                            <a:pt x="1816232" y="250788"/>
                            <a:pt x="1818979" y="248953"/>
                            <a:pt x="1821361" y="246565"/>
                          </a:cubicBezTo>
                          <a:cubicBezTo>
                            <a:pt x="1823742" y="244184"/>
                            <a:pt x="1825577" y="241437"/>
                            <a:pt x="1826867" y="238324"/>
                          </a:cubicBezTo>
                          <a:cubicBezTo>
                            <a:pt x="1828156" y="235211"/>
                            <a:pt x="1828800" y="231968"/>
                            <a:pt x="1828801" y="228600"/>
                          </a:cubicBezTo>
                          <a:lnTo>
                            <a:pt x="1828801" y="25400"/>
                          </a:lnTo>
                          <a:cubicBezTo>
                            <a:pt x="1828800" y="22033"/>
                            <a:pt x="1828156" y="18802"/>
                            <a:pt x="1826867" y="15696"/>
                          </a:cubicBezTo>
                          <a:cubicBezTo>
                            <a:pt x="1825577" y="12583"/>
                            <a:pt x="1823742" y="9836"/>
                            <a:pt x="1821361" y="7448"/>
                          </a:cubicBezTo>
                          <a:cubicBezTo>
                            <a:pt x="1818979" y="5067"/>
                            <a:pt x="1816232" y="3231"/>
                            <a:pt x="1813120" y="1941"/>
                          </a:cubicBezTo>
                          <a:cubicBezTo>
                            <a:pt x="1810008" y="652"/>
                            <a:pt x="1806769" y="7"/>
                            <a:pt x="18034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8"/>
                          </a:cubicBezTo>
                          <a:cubicBezTo>
                            <a:pt x="5058" y="9836"/>
                            <a:pt x="3223" y="12583"/>
                            <a:pt x="1934" y="15696"/>
                          </a:cubicBezTo>
                          <a:cubicBezTo>
                            <a:pt x="645" y="18802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213" name="Freeform 2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6"/>
                            <a:pt x="48867" y="15683"/>
                          </a:cubicBezTo>
                          <a:cubicBezTo>
                            <a:pt x="47578" y="12576"/>
                            <a:pt x="45743" y="9829"/>
                            <a:pt x="43361" y="7442"/>
                          </a:cubicBezTo>
                          <a:cubicBezTo>
                            <a:pt x="40979" y="5067"/>
                            <a:pt x="38232" y="3231"/>
                            <a:pt x="35121" y="1941"/>
                          </a:cubicBezTo>
                          <a:cubicBezTo>
                            <a:pt x="32009" y="652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30"/>
                          </a:cubicBezTo>
                          <a:cubicBezTo>
                            <a:pt x="3223" y="38237"/>
                            <a:pt x="5058" y="40984"/>
                            <a:pt x="7440" y="43365"/>
                          </a:cubicBezTo>
                          <a:cubicBezTo>
                            <a:pt x="9822" y="45747"/>
                            <a:pt x="12568" y="47582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2"/>
                            <a:pt x="40979" y="45747"/>
                            <a:pt x="43361" y="43365"/>
                          </a:cubicBezTo>
                          <a:cubicBezTo>
                            <a:pt x="45743" y="40984"/>
                            <a:pt x="47578" y="38237"/>
                            <a:pt x="48867" y="35130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修改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src\router\index.t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文件内容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53" behindDoc="1" locked="0" layoutInCell="1" allowOverlap="1">
            <wp:simplePos x="0" y="0"/>
            <wp:positionH relativeFrom="page">
              <wp:posOffset>1521360</wp:posOffset>
            </wp:positionH>
            <wp:positionV relativeFrom="line">
              <wp:posOffset>19254</wp:posOffset>
            </wp:positionV>
            <wp:extent cx="1372238" cy="190588"/>
            <wp:effectExtent l="0" t="0" r="0" b="0"/>
            <wp:wrapNone/>
            <wp:docPr id="214" name="Freeform 2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372238" cy="190588"/>
                    </a:xfrm>
                    <a:custGeom>
                      <a:rect l="l" t="t" r="r" b="b"/>
                      <a:pathLst>
                        <a:path w="182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71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1803401" y="254000"/>
                          </a:lnTo>
                          <a:cubicBezTo>
                            <a:pt x="1806769" y="254000"/>
                            <a:pt x="1810008" y="253362"/>
                            <a:pt x="1813120" y="252078"/>
                          </a:cubicBezTo>
                          <a:cubicBezTo>
                            <a:pt x="1816232" y="250788"/>
                            <a:pt x="1818979" y="248953"/>
                            <a:pt x="1821361" y="246571"/>
                          </a:cubicBezTo>
                          <a:cubicBezTo>
                            <a:pt x="1823742" y="244190"/>
                            <a:pt x="1825577" y="241443"/>
                            <a:pt x="1826867" y="238330"/>
                          </a:cubicBezTo>
                          <a:cubicBezTo>
                            <a:pt x="1828156" y="235223"/>
                            <a:pt x="1828800" y="231980"/>
                            <a:pt x="1828801" y="228600"/>
                          </a:cubicBezTo>
                          <a:lnTo>
                            <a:pt x="1828801" y="25400"/>
                          </a:lnTo>
                          <a:cubicBezTo>
                            <a:pt x="1828800" y="22033"/>
                            <a:pt x="1828156" y="18796"/>
                            <a:pt x="1826867" y="15689"/>
                          </a:cubicBezTo>
                          <a:cubicBezTo>
                            <a:pt x="1825577" y="12583"/>
                            <a:pt x="1823742" y="9836"/>
                            <a:pt x="1821361" y="7448"/>
                          </a:cubicBezTo>
                          <a:cubicBezTo>
                            <a:pt x="1818979" y="5067"/>
                            <a:pt x="1816232" y="3231"/>
                            <a:pt x="1813120" y="1941"/>
                          </a:cubicBezTo>
                          <a:cubicBezTo>
                            <a:pt x="1810008" y="652"/>
                            <a:pt x="1806769" y="7"/>
                            <a:pt x="18034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8"/>
                          </a:cubicBezTo>
                          <a:cubicBezTo>
                            <a:pt x="5058" y="9836"/>
                            <a:pt x="3223" y="12583"/>
                            <a:pt x="1934" y="15689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215" name="Freeform 2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6"/>
                            <a:pt x="48867" y="15683"/>
                          </a:cubicBezTo>
                          <a:cubicBezTo>
                            <a:pt x="47578" y="12576"/>
                            <a:pt x="45743" y="9829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30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53"/>
                            <a:pt x="12568" y="47588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8"/>
                            <a:pt x="40979" y="45753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30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修改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src\router\index.t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文件内容</w:t>
      </w:r>
      <w:r>
        <w:rPr>
          <w:rFonts w:ascii="Times New Roman" w:hAnsi="Times New Roman" w:cs="Times New Roman"/>
          <w:sz w:val="19"/>
          <w:szCs w:val="19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86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新建两个页面	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254" behindDoc="1" locked="0" layoutInCell="1" allowOverlap="1">
            <wp:simplePos x="0" y="0"/>
            <wp:positionH relativeFrom="page">
              <wp:posOffset>1769125</wp:posOffset>
            </wp:positionH>
            <wp:positionV relativeFrom="line">
              <wp:posOffset>77040</wp:posOffset>
            </wp:positionV>
            <wp:extent cx="1715296" cy="190588"/>
            <wp:effectExtent l="0" t="0" r="0" b="0"/>
            <wp:wrapNone/>
            <wp:docPr id="218" name="Freeform 2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15296" cy="190588"/>
                    </a:xfrm>
                    <a:custGeom>
                      <a:rect l="l" t="t" r="r" b="b"/>
                      <a:pathLst>
                        <a:path w="22860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4"/>
                            <a:pt x="644" y="235217"/>
                            <a:pt x="1933" y="238330"/>
                          </a:cubicBezTo>
                          <a:cubicBezTo>
                            <a:pt x="3222" y="241449"/>
                            <a:pt x="5057" y="244190"/>
                            <a:pt x="7439" y="246565"/>
                          </a:cubicBezTo>
                          <a:cubicBezTo>
                            <a:pt x="9820" y="248947"/>
                            <a:pt x="12567" y="250782"/>
                            <a:pt x="15679" y="252072"/>
                          </a:cubicBezTo>
                          <a:cubicBezTo>
                            <a:pt x="18791" y="253356"/>
                            <a:pt x="22031" y="254000"/>
                            <a:pt x="25400" y="254000"/>
                          </a:cubicBezTo>
                          <a:lnTo>
                            <a:pt x="2260600" y="254000"/>
                          </a:lnTo>
                          <a:cubicBezTo>
                            <a:pt x="2263967" y="254000"/>
                            <a:pt x="2267207" y="253356"/>
                            <a:pt x="2270319" y="252072"/>
                          </a:cubicBezTo>
                          <a:cubicBezTo>
                            <a:pt x="2273431" y="250782"/>
                            <a:pt x="2276178" y="248947"/>
                            <a:pt x="2278560" y="246565"/>
                          </a:cubicBezTo>
                          <a:cubicBezTo>
                            <a:pt x="2280941" y="244190"/>
                            <a:pt x="2282776" y="241449"/>
                            <a:pt x="2284066" y="238330"/>
                          </a:cubicBezTo>
                          <a:cubicBezTo>
                            <a:pt x="2285355" y="235217"/>
                            <a:pt x="2285999" y="231974"/>
                            <a:pt x="2286000" y="228600"/>
                          </a:cubicBezTo>
                          <a:lnTo>
                            <a:pt x="2286000" y="25400"/>
                          </a:lnTo>
                          <a:cubicBezTo>
                            <a:pt x="2285999" y="22033"/>
                            <a:pt x="2285355" y="18796"/>
                            <a:pt x="2284066" y="15683"/>
                          </a:cubicBezTo>
                          <a:cubicBezTo>
                            <a:pt x="2282776" y="12576"/>
                            <a:pt x="2280941" y="9829"/>
                            <a:pt x="2278560" y="7442"/>
                          </a:cubicBezTo>
                          <a:cubicBezTo>
                            <a:pt x="2276178" y="5067"/>
                            <a:pt x="2273431" y="3231"/>
                            <a:pt x="2270319" y="1941"/>
                          </a:cubicBezTo>
                          <a:cubicBezTo>
                            <a:pt x="2267207" y="652"/>
                            <a:pt x="2263967" y="7"/>
                            <a:pt x="2260600" y="0"/>
                          </a:cubicBezTo>
                          <a:lnTo>
                            <a:pt x="25400" y="0"/>
                          </a:lnTo>
                          <a:cubicBezTo>
                            <a:pt x="22031" y="7"/>
                            <a:pt x="18791" y="652"/>
                            <a:pt x="15679" y="1941"/>
                          </a:cubicBezTo>
                          <a:cubicBezTo>
                            <a:pt x="12567" y="3231"/>
                            <a:pt x="9820" y="5067"/>
                            <a:pt x="7439" y="7442"/>
                          </a:cubicBezTo>
                          <a:cubicBezTo>
                            <a:pt x="5057" y="9829"/>
                            <a:pt x="3222" y="12576"/>
                            <a:pt x="1933" y="15683"/>
                          </a:cubicBezTo>
                          <a:cubicBezTo>
                            <a:pt x="644" y="18796"/>
                            <a:pt x="0" y="22033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162805</wp:posOffset>
            </wp:positionV>
            <wp:extent cx="38118" cy="38117"/>
            <wp:effectExtent l="0" t="0" r="0" b="0"/>
            <wp:wrapNone/>
            <wp:docPr id="219" name="Freeform 2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6"/>
                            <a:pt x="48867" y="15689"/>
                          </a:cubicBezTo>
                          <a:cubicBezTo>
                            <a:pt x="47578" y="12576"/>
                            <a:pt x="45743" y="9829"/>
                            <a:pt x="43361" y="7448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2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2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8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24"/>
                          </a:cubicBezTo>
                          <a:cubicBezTo>
                            <a:pt x="3223" y="38237"/>
                            <a:pt x="5058" y="40984"/>
                            <a:pt x="7440" y="43365"/>
                          </a:cubicBezTo>
                          <a:cubicBezTo>
                            <a:pt x="9822" y="45747"/>
                            <a:pt x="12568" y="47582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2"/>
                            <a:pt x="40979" y="45747"/>
                            <a:pt x="43361" y="43365"/>
                          </a:cubicBezTo>
                          <a:cubicBezTo>
                            <a:pt x="45743" y="40984"/>
                            <a:pt x="47578" y="38237"/>
                            <a:pt x="48867" y="35124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新建首页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src\views\Home\index.vue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2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80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133718</wp:posOffset>
            </wp:positionV>
            <wp:extent cx="5641421" cy="943413"/>
            <wp:effectExtent l="0" t="0" r="0" b="0"/>
            <wp:wrapNone/>
            <wp:docPr id="220" name="Freeform 2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943413"/>
                    </a:xfrm>
                    <a:custGeom>
                      <a:rect l="l" t="t" r="r" b="b"/>
                      <a:pathLst>
                        <a:path w="7518401" h="1257300">
                          <a:moveTo>
                            <a:pt x="1" y="19050"/>
                          </a:moveTo>
                          <a:lnTo>
                            <a:pt x="1" y="1238250"/>
                          </a:lnTo>
                          <a:cubicBezTo>
                            <a:pt x="0" y="1240781"/>
                            <a:pt x="484" y="1243211"/>
                            <a:pt x="1450" y="1245549"/>
                          </a:cubicBezTo>
                          <a:cubicBezTo>
                            <a:pt x="2417" y="1247887"/>
                            <a:pt x="3794" y="1249946"/>
                            <a:pt x="5580" y="1251726"/>
                          </a:cubicBezTo>
                          <a:cubicBezTo>
                            <a:pt x="7366" y="1253512"/>
                            <a:pt x="9426" y="1254888"/>
                            <a:pt x="11760" y="1255856"/>
                          </a:cubicBezTo>
                          <a:cubicBezTo>
                            <a:pt x="14094" y="1256817"/>
                            <a:pt x="16524" y="1257300"/>
                            <a:pt x="19051" y="1257300"/>
                          </a:cubicBezTo>
                          <a:lnTo>
                            <a:pt x="7499351" y="1257300"/>
                          </a:lnTo>
                          <a:cubicBezTo>
                            <a:pt x="7501877" y="1257300"/>
                            <a:pt x="7504306" y="1256817"/>
                            <a:pt x="7506640" y="1255856"/>
                          </a:cubicBezTo>
                          <a:cubicBezTo>
                            <a:pt x="7508974" y="1254888"/>
                            <a:pt x="7511034" y="1253512"/>
                            <a:pt x="7512820" y="1251726"/>
                          </a:cubicBezTo>
                          <a:cubicBezTo>
                            <a:pt x="7514606" y="1249946"/>
                            <a:pt x="7515983" y="1247887"/>
                            <a:pt x="7516949" y="1245549"/>
                          </a:cubicBezTo>
                          <a:cubicBezTo>
                            <a:pt x="7517916" y="1243211"/>
                            <a:pt x="7518400" y="1240781"/>
                            <a:pt x="7518401" y="12382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64"/>
                          </a:cubicBezTo>
                          <a:cubicBezTo>
                            <a:pt x="7515983" y="9432"/>
                            <a:pt x="7514606" y="7374"/>
                            <a:pt x="7512820" y="5582"/>
                          </a:cubicBezTo>
                          <a:cubicBezTo>
                            <a:pt x="7511034" y="3796"/>
                            <a:pt x="7508974" y="2419"/>
                            <a:pt x="7506640" y="1458"/>
                          </a:cubicBezTo>
                          <a:cubicBezTo>
                            <a:pt x="7504306" y="484"/>
                            <a:pt x="7501877" y="0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0"/>
                            <a:pt x="14094" y="484"/>
                            <a:pt x="11760" y="1458"/>
                          </a:cubicBezTo>
                          <a:cubicBezTo>
                            <a:pt x="9426" y="2419"/>
                            <a:pt x="7366" y="3796"/>
                            <a:pt x="5580" y="5582"/>
                          </a:cubicBezTo>
                          <a:cubicBezTo>
                            <a:pt x="3794" y="7374"/>
                            <a:pt x="2417" y="9432"/>
                            <a:pt x="1450" y="11764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9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133718</wp:posOffset>
            </wp:positionV>
            <wp:extent cx="5641421" cy="943413"/>
            <wp:effectExtent l="0" t="0" r="0" b="0"/>
            <wp:wrapNone/>
            <wp:docPr id="221" name="Freeform 2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943413"/>
                    </a:xfrm>
                    <a:custGeom>
                      <a:rect l="l" t="t" r="r" b="b"/>
                      <a:pathLst>
                        <a:path w="7518401" h="1257300">
                          <a:moveTo>
                            <a:pt x="1" y="19050"/>
                          </a:moveTo>
                          <a:lnTo>
                            <a:pt x="1" y="1238250"/>
                          </a:lnTo>
                          <a:cubicBezTo>
                            <a:pt x="0" y="1240781"/>
                            <a:pt x="484" y="1243211"/>
                            <a:pt x="1450" y="1245549"/>
                          </a:cubicBezTo>
                          <a:cubicBezTo>
                            <a:pt x="2417" y="1247887"/>
                            <a:pt x="3794" y="1249946"/>
                            <a:pt x="5580" y="1251726"/>
                          </a:cubicBezTo>
                          <a:cubicBezTo>
                            <a:pt x="7366" y="1253512"/>
                            <a:pt x="9426" y="1254888"/>
                            <a:pt x="11760" y="1255856"/>
                          </a:cubicBezTo>
                          <a:cubicBezTo>
                            <a:pt x="14094" y="1256817"/>
                            <a:pt x="16524" y="1257300"/>
                            <a:pt x="19051" y="1257300"/>
                          </a:cubicBezTo>
                          <a:lnTo>
                            <a:pt x="7499351" y="1257300"/>
                          </a:lnTo>
                          <a:cubicBezTo>
                            <a:pt x="7501877" y="1257300"/>
                            <a:pt x="7504306" y="1256817"/>
                            <a:pt x="7506640" y="1255856"/>
                          </a:cubicBezTo>
                          <a:cubicBezTo>
                            <a:pt x="7508974" y="1254888"/>
                            <a:pt x="7511034" y="1253512"/>
                            <a:pt x="7512820" y="1251726"/>
                          </a:cubicBezTo>
                          <a:cubicBezTo>
                            <a:pt x="7514606" y="1249946"/>
                            <a:pt x="7515983" y="1247887"/>
                            <a:pt x="7516949" y="1245549"/>
                          </a:cubicBezTo>
                          <a:cubicBezTo>
                            <a:pt x="7517916" y="1243211"/>
                            <a:pt x="7518400" y="1240781"/>
                            <a:pt x="7518401" y="12382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64"/>
                          </a:cubicBezTo>
                          <a:cubicBezTo>
                            <a:pt x="7515983" y="9432"/>
                            <a:pt x="7514606" y="7374"/>
                            <a:pt x="7512820" y="5582"/>
                          </a:cubicBezTo>
                          <a:cubicBezTo>
                            <a:pt x="7511034" y="3796"/>
                            <a:pt x="7508974" y="2419"/>
                            <a:pt x="7506640" y="1458"/>
                          </a:cubicBezTo>
                          <a:cubicBezTo>
                            <a:pt x="7504306" y="484"/>
                            <a:pt x="7501877" y="0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0"/>
                            <a:pt x="14094" y="484"/>
                            <a:pt x="11760" y="1458"/>
                          </a:cubicBezTo>
                          <a:cubicBezTo>
                            <a:pt x="9426" y="2419"/>
                            <a:pt x="7366" y="3796"/>
                            <a:pt x="5580" y="5582"/>
                          </a:cubicBezTo>
                          <a:cubicBezTo>
                            <a:pt x="3794" y="7374"/>
                            <a:pt x="2417" y="9432"/>
                            <a:pt x="1450" y="11764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360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857648"/>
            <wp:effectExtent l="0" t="0" r="0" b="0"/>
            <wp:wrapNone/>
            <wp:docPr id="222" name="Freeform 2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857648"/>
                    </a:xfrm>
                    <a:custGeom>
                      <a:rect l="l" t="t" r="r" b="b"/>
                      <a:pathLst>
                        <a:path w="7505700" h="1143000">
                          <a:moveTo>
                            <a:pt x="0" y="1143000"/>
                          </a:moveTo>
                          <a:lnTo>
                            <a:pt x="7505700" y="1143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1143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1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857648"/>
            <wp:effectExtent l="0" t="0" r="0" b="0"/>
            <wp:wrapNone/>
            <wp:docPr id="223" name="Freeform 2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857648"/>
                    </a:xfrm>
                    <a:custGeom>
                      <a:rect l="l" t="t" r="r" b="b"/>
                      <a:pathLst>
                        <a:path w="7505700" h="1143000">
                          <a:moveTo>
                            <a:pt x="0" y="1143000"/>
                          </a:moveTo>
                          <a:lnTo>
                            <a:pt x="7505700" y="1143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1143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&lt;h1&gt;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Bilibili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主页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&lt;/h1&gt;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02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&lt;router-link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to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"/video/1"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点我去视频详情页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&lt;/router-link&gt;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6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285" behindDoc="1" locked="0" layoutInCell="1" allowOverlap="1">
            <wp:simplePos x="0" y="0"/>
            <wp:positionH relativeFrom="page">
              <wp:posOffset>2140773</wp:posOffset>
            </wp:positionH>
            <wp:positionV relativeFrom="line">
              <wp:posOffset>-11860</wp:posOffset>
            </wp:positionV>
            <wp:extent cx="1782003" cy="190588"/>
            <wp:effectExtent l="0" t="0" r="0" b="0"/>
            <wp:wrapNone/>
            <wp:docPr id="224" name="Freeform 2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82003" cy="190588"/>
                    </a:xfrm>
                    <a:custGeom>
                      <a:rect l="l" t="t" r="r" b="b"/>
                      <a:pathLst>
                        <a:path w="237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65"/>
                          </a:cubicBezTo>
                          <a:cubicBezTo>
                            <a:pt x="9821" y="248953"/>
                            <a:pt x="12568" y="250788"/>
                            <a:pt x="15680" y="252072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2349501" y="254000"/>
                          </a:lnTo>
                          <a:cubicBezTo>
                            <a:pt x="2352869" y="254000"/>
                            <a:pt x="2356108" y="253356"/>
                            <a:pt x="2359220" y="252072"/>
                          </a:cubicBezTo>
                          <a:cubicBezTo>
                            <a:pt x="2362332" y="250788"/>
                            <a:pt x="2365079" y="248953"/>
                            <a:pt x="2367461" y="246565"/>
                          </a:cubicBezTo>
                          <a:cubicBezTo>
                            <a:pt x="2369843" y="244190"/>
                            <a:pt x="2371678" y="241443"/>
                            <a:pt x="2372967" y="238330"/>
                          </a:cubicBezTo>
                          <a:cubicBezTo>
                            <a:pt x="2374256" y="235223"/>
                            <a:pt x="2374900" y="231980"/>
                            <a:pt x="2374901" y="228600"/>
                          </a:cubicBezTo>
                          <a:lnTo>
                            <a:pt x="2374901" y="25400"/>
                          </a:lnTo>
                          <a:cubicBezTo>
                            <a:pt x="2374900" y="22033"/>
                            <a:pt x="2374256" y="18796"/>
                            <a:pt x="2372967" y="15683"/>
                          </a:cubicBezTo>
                          <a:cubicBezTo>
                            <a:pt x="2371678" y="12570"/>
                            <a:pt x="2369843" y="9823"/>
                            <a:pt x="2367461" y="7442"/>
                          </a:cubicBezTo>
                          <a:cubicBezTo>
                            <a:pt x="2365079" y="5061"/>
                            <a:pt x="2362332" y="3225"/>
                            <a:pt x="2359220" y="1941"/>
                          </a:cubicBezTo>
                          <a:cubicBezTo>
                            <a:pt x="2356109" y="652"/>
                            <a:pt x="2352869" y="7"/>
                            <a:pt x="23495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3"/>
                            <a:pt x="3223" y="12570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73904</wp:posOffset>
            </wp:positionV>
            <wp:extent cx="38118" cy="38117"/>
            <wp:effectExtent l="0" t="0" r="0" b="0"/>
            <wp:wrapNone/>
            <wp:docPr id="225" name="Freeform 2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6"/>
                            <a:pt x="48867" y="15689"/>
                          </a:cubicBezTo>
                          <a:cubicBezTo>
                            <a:pt x="47578" y="12583"/>
                            <a:pt x="45743" y="9836"/>
                            <a:pt x="43361" y="7448"/>
                          </a:cubicBezTo>
                          <a:cubicBezTo>
                            <a:pt x="40979" y="5073"/>
                            <a:pt x="38232" y="3238"/>
                            <a:pt x="35121" y="1941"/>
                          </a:cubicBezTo>
                          <a:cubicBezTo>
                            <a:pt x="32009" y="652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8"/>
                            <a:pt x="9822" y="5073"/>
                            <a:pt x="7440" y="7448"/>
                          </a:cubicBezTo>
                          <a:cubicBezTo>
                            <a:pt x="5058" y="9836"/>
                            <a:pt x="3223" y="12583"/>
                            <a:pt x="1934" y="15689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ubicBezTo>
                            <a:pt x="0" y="28768"/>
                            <a:pt x="645" y="32011"/>
                            <a:pt x="1934" y="35130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47"/>
                            <a:pt x="12568" y="47582"/>
                            <a:pt x="15680" y="48872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2"/>
                            <a:pt x="40979" y="45747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30"/>
                          </a:cubicBezTo>
                          <a:cubicBezTo>
                            <a:pt x="50156" y="32011"/>
                            <a:pt x="50800" y="28768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新建视频详情页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src\views\Video\index.vue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12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124184</wp:posOffset>
            </wp:positionV>
            <wp:extent cx="5641421" cy="943413"/>
            <wp:effectExtent l="0" t="0" r="0" b="0"/>
            <wp:wrapNone/>
            <wp:docPr id="226" name="Freeform 2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943413"/>
                    </a:xfrm>
                    <a:custGeom>
                      <a:rect l="l" t="t" r="r" b="b"/>
                      <a:pathLst>
                        <a:path w="7518401" h="1257300">
                          <a:moveTo>
                            <a:pt x="1" y="19050"/>
                          </a:moveTo>
                          <a:lnTo>
                            <a:pt x="1" y="1238250"/>
                          </a:lnTo>
                          <a:cubicBezTo>
                            <a:pt x="0" y="1240787"/>
                            <a:pt x="484" y="1243218"/>
                            <a:pt x="1450" y="1245549"/>
                          </a:cubicBezTo>
                          <a:cubicBezTo>
                            <a:pt x="2417" y="1247887"/>
                            <a:pt x="3794" y="1249946"/>
                            <a:pt x="5580" y="1251726"/>
                          </a:cubicBezTo>
                          <a:cubicBezTo>
                            <a:pt x="7366" y="1253518"/>
                            <a:pt x="9426" y="1254894"/>
                            <a:pt x="11760" y="1255856"/>
                          </a:cubicBezTo>
                          <a:cubicBezTo>
                            <a:pt x="14094" y="1256817"/>
                            <a:pt x="16524" y="1257300"/>
                            <a:pt x="19051" y="1257300"/>
                          </a:cubicBezTo>
                          <a:lnTo>
                            <a:pt x="7499351" y="1257300"/>
                          </a:lnTo>
                          <a:cubicBezTo>
                            <a:pt x="7501877" y="1257300"/>
                            <a:pt x="7504306" y="1256817"/>
                            <a:pt x="7506640" y="1255856"/>
                          </a:cubicBezTo>
                          <a:cubicBezTo>
                            <a:pt x="7508974" y="1254894"/>
                            <a:pt x="7511034" y="1253518"/>
                            <a:pt x="7512820" y="1251726"/>
                          </a:cubicBezTo>
                          <a:cubicBezTo>
                            <a:pt x="7514606" y="1249946"/>
                            <a:pt x="7515983" y="1247887"/>
                            <a:pt x="7516949" y="1245549"/>
                          </a:cubicBezTo>
                          <a:cubicBezTo>
                            <a:pt x="7517916" y="1243218"/>
                            <a:pt x="7518400" y="1240787"/>
                            <a:pt x="7518401" y="12382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2"/>
                            <a:pt x="7508974" y="2425"/>
                            <a:pt x="7506640" y="1458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58"/>
                          </a:cubicBezTo>
                          <a:cubicBezTo>
                            <a:pt x="9426" y="2425"/>
                            <a:pt x="7366" y="3802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0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1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124184</wp:posOffset>
            </wp:positionV>
            <wp:extent cx="5641421" cy="943413"/>
            <wp:effectExtent l="0" t="0" r="0" b="0"/>
            <wp:wrapNone/>
            <wp:docPr id="227" name="Freeform 2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943413"/>
                    </a:xfrm>
                    <a:custGeom>
                      <a:rect l="l" t="t" r="r" b="b"/>
                      <a:pathLst>
                        <a:path w="7518401" h="1257300">
                          <a:moveTo>
                            <a:pt x="1" y="19050"/>
                          </a:moveTo>
                          <a:lnTo>
                            <a:pt x="1" y="1238250"/>
                          </a:lnTo>
                          <a:cubicBezTo>
                            <a:pt x="0" y="1240787"/>
                            <a:pt x="484" y="1243218"/>
                            <a:pt x="1450" y="1245549"/>
                          </a:cubicBezTo>
                          <a:cubicBezTo>
                            <a:pt x="2417" y="1247887"/>
                            <a:pt x="3794" y="1249946"/>
                            <a:pt x="5580" y="1251726"/>
                          </a:cubicBezTo>
                          <a:cubicBezTo>
                            <a:pt x="7366" y="1253518"/>
                            <a:pt x="9426" y="1254894"/>
                            <a:pt x="11760" y="1255856"/>
                          </a:cubicBezTo>
                          <a:cubicBezTo>
                            <a:pt x="14094" y="1256817"/>
                            <a:pt x="16524" y="1257300"/>
                            <a:pt x="19051" y="1257300"/>
                          </a:cubicBezTo>
                          <a:lnTo>
                            <a:pt x="7499351" y="1257300"/>
                          </a:lnTo>
                          <a:cubicBezTo>
                            <a:pt x="7501877" y="1257300"/>
                            <a:pt x="7504306" y="1256817"/>
                            <a:pt x="7506640" y="1255856"/>
                          </a:cubicBezTo>
                          <a:cubicBezTo>
                            <a:pt x="7508974" y="1254894"/>
                            <a:pt x="7511034" y="1253518"/>
                            <a:pt x="7512820" y="1251726"/>
                          </a:cubicBezTo>
                          <a:cubicBezTo>
                            <a:pt x="7514606" y="1249946"/>
                            <a:pt x="7515983" y="1247887"/>
                            <a:pt x="7516949" y="1245549"/>
                          </a:cubicBezTo>
                          <a:cubicBezTo>
                            <a:pt x="7517916" y="1243218"/>
                            <a:pt x="7518400" y="1240787"/>
                            <a:pt x="7518401" y="12382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2"/>
                            <a:pt x="7508974" y="2425"/>
                            <a:pt x="7506640" y="1458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58"/>
                          </a:cubicBezTo>
                          <a:cubicBezTo>
                            <a:pt x="9426" y="2425"/>
                            <a:pt x="7366" y="3802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0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53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167066</wp:posOffset>
            </wp:positionV>
            <wp:extent cx="5631891" cy="857648"/>
            <wp:effectExtent l="0" t="0" r="0" b="0"/>
            <wp:wrapNone/>
            <wp:docPr id="228" name="Freeform 2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857648"/>
                    </a:xfrm>
                    <a:custGeom>
                      <a:rect l="l" t="t" r="r" b="b"/>
                      <a:pathLst>
                        <a:path w="7505700" h="1143000">
                          <a:moveTo>
                            <a:pt x="0" y="1143000"/>
                          </a:moveTo>
                          <a:lnTo>
                            <a:pt x="7505700" y="1143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1143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3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167066</wp:posOffset>
            </wp:positionV>
            <wp:extent cx="5631891" cy="857648"/>
            <wp:effectExtent l="0" t="0" r="0" b="0"/>
            <wp:wrapNone/>
            <wp:docPr id="229" name="Freeform 2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857648"/>
                    </a:xfrm>
                    <a:custGeom>
                      <a:rect l="l" t="t" r="r" b="b"/>
                      <a:pathLst>
                        <a:path w="7505700" h="1143000">
                          <a:moveTo>
                            <a:pt x="0" y="1143000"/>
                          </a:moveTo>
                          <a:lnTo>
                            <a:pt x="7505700" y="1143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1143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&lt;h2&gt;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视频详情页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&lt;/h2&gt;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214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&lt;router-link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to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"/"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点我回首页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&lt;/router-link&gt;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7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320" w:after="0" w:line="363" w:lineRule="exact"/>
        <w:ind w:left="990" w:right="0" w:firstLine="0"/>
      </w:pPr>
      <w:r>
        <w:drawing>
          <wp:anchor simplePos="0" relativeHeight="251658318" behindDoc="1" locked="0" layoutInCell="1" allowOverlap="1">
            <wp:simplePos x="0" y="0"/>
            <wp:positionH relativeFrom="page">
              <wp:posOffset>1340301</wp:posOffset>
            </wp:positionH>
            <wp:positionV relativeFrom="line">
              <wp:posOffset>186595</wp:posOffset>
            </wp:positionV>
            <wp:extent cx="2058357" cy="266823"/>
            <wp:effectExtent l="0" t="0" r="0" b="0"/>
            <wp:wrapNone/>
            <wp:docPr id="230" name="Freeform 2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058357" cy="266823"/>
                    </a:xfrm>
                    <a:custGeom>
                      <a:rect l="l" t="t" r="r" b="b"/>
                      <a:pathLst>
                        <a:path w="27432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4"/>
                            <a:pt x="645" y="336817"/>
                            <a:pt x="1934" y="339930"/>
                          </a:cubicBezTo>
                          <a:cubicBezTo>
                            <a:pt x="3223" y="343043"/>
                            <a:pt x="5058" y="345790"/>
                            <a:pt x="7440" y="348165"/>
                          </a:cubicBezTo>
                          <a:cubicBezTo>
                            <a:pt x="9822" y="350547"/>
                            <a:pt x="12568" y="352382"/>
                            <a:pt x="15680" y="353672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2717801" y="355600"/>
                          </a:lnTo>
                          <a:cubicBezTo>
                            <a:pt x="2721169" y="355600"/>
                            <a:pt x="2724408" y="354956"/>
                            <a:pt x="2727520" y="353672"/>
                          </a:cubicBezTo>
                          <a:cubicBezTo>
                            <a:pt x="2730632" y="352382"/>
                            <a:pt x="2733379" y="350547"/>
                            <a:pt x="2735761" y="348165"/>
                          </a:cubicBezTo>
                          <a:cubicBezTo>
                            <a:pt x="2738143" y="345790"/>
                            <a:pt x="2739978" y="343043"/>
                            <a:pt x="2741267" y="339930"/>
                          </a:cubicBezTo>
                          <a:cubicBezTo>
                            <a:pt x="2742556" y="336817"/>
                            <a:pt x="2743200" y="333574"/>
                            <a:pt x="2743201" y="330200"/>
                          </a:cubicBezTo>
                          <a:lnTo>
                            <a:pt x="2743201" y="25400"/>
                          </a:lnTo>
                          <a:cubicBezTo>
                            <a:pt x="2743200" y="22046"/>
                            <a:pt x="2742556" y="18809"/>
                            <a:pt x="2741267" y="15696"/>
                          </a:cubicBezTo>
                          <a:cubicBezTo>
                            <a:pt x="2739978" y="12583"/>
                            <a:pt x="2738143" y="9836"/>
                            <a:pt x="2735761" y="7448"/>
                          </a:cubicBezTo>
                          <a:cubicBezTo>
                            <a:pt x="2733379" y="5067"/>
                            <a:pt x="2730632" y="3231"/>
                            <a:pt x="2727520" y="1948"/>
                          </a:cubicBezTo>
                          <a:cubicBezTo>
                            <a:pt x="2724408" y="652"/>
                            <a:pt x="2721169" y="7"/>
                            <a:pt x="27178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8"/>
                          </a:cubicBezTo>
                          <a:cubicBezTo>
                            <a:pt x="12568" y="3231"/>
                            <a:pt x="9822" y="5067"/>
                            <a:pt x="7440" y="7448"/>
                          </a:cubicBezTo>
                          <a:cubicBezTo>
                            <a:pt x="5058" y="9836"/>
                            <a:pt x="3223" y="12583"/>
                            <a:pt x="1934" y="15696"/>
                          </a:cubicBezTo>
                          <a:cubicBezTo>
                            <a:pt x="645" y="18809"/>
                            <a:pt x="0" y="2204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9" behindDoc="1" locked="0" layoutInCell="1" allowOverlap="1">
            <wp:simplePos x="0" y="0"/>
            <wp:positionH relativeFrom="page">
              <wp:posOffset>1379020</wp:posOffset>
            </wp:positionH>
            <wp:positionV relativeFrom="line">
              <wp:posOffset>241224</wp:posOffset>
            </wp:positionV>
            <wp:extent cx="1980698" cy="171482"/>
            <wp:effectExtent l="0" t="0" r="0" b="0"/>
            <wp:wrapNone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>
                      <a:picLocks noChangeAspect="0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0698" cy="171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修改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src\router\index.t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s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文件内容	</w:t>
      </w:r>
      <w:hyperlink r:id="rId217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20" w:after="0" w:line="257" w:lineRule="exact"/>
        <w:ind w:left="990" w:right="0" w:firstLine="0"/>
      </w:pP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注意：前面新增了项目的两个页面，我们需要添加路由配置才能看到页面哦。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80" w:after="0" w:line="261" w:lineRule="exact"/>
        <w:ind w:left="1275" w:right="0" w:firstLine="0"/>
      </w:pPr>
      <w:r>
        <w:drawing>
          <wp:anchor simplePos="0" relativeHeight="251658243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82775</wp:posOffset>
            </wp:positionV>
            <wp:extent cx="38117" cy="381177"/>
            <wp:effectExtent l="0" t="0" r="0" b="0"/>
            <wp:wrapNone/>
            <wp:docPr id="232" name="Freeform 2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7" cy="381177"/>
                    </a:xfrm>
                    <a:custGeom>
                      <a:rect l="l" t="t" r="r" b="b"/>
                      <a:pathLst>
                        <a:path w="50800" h="508000">
                          <a:moveTo>
                            <a:pt x="0" y="508000"/>
                          </a:moveTo>
                          <a:lnTo>
                            <a:pt x="50800" y="508000"/>
                          </a:lnTo>
                          <a:lnTo>
                            <a:pt x="50800" y="0"/>
                          </a:lnTo>
                          <a:lnTo>
                            <a:pt x="0" y="0"/>
                          </a:lnTo>
                          <a:lnTo>
                            <a:pt x="0" y="508000"/>
                          </a:lnTo>
                          <a:close/>
                        </a:path>
                      </a:pathLst>
                    </a:custGeom>
                    <a:solidFill>
                      <a:srgbClr val="42B983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82775</wp:posOffset>
            </wp:positionV>
            <wp:extent cx="5650950" cy="381177"/>
            <wp:effectExtent l="0" t="0" r="0" b="0"/>
            <wp:wrapNone/>
            <wp:docPr id="233" name="Freeform 2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381177"/>
                    </a:xfrm>
                    <a:custGeom>
                      <a:rect l="l" t="t" r="r" b="b"/>
                      <a:pathLst>
                        <a:path w="7531100" h="508000">
                          <a:moveTo>
                            <a:pt x="0" y="508000"/>
                          </a:moveTo>
                          <a:lnTo>
                            <a:pt x="7531100" y="5080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508000"/>
                          </a:lnTo>
                          <a:close/>
                        </a:path>
                      </a:pathLst>
                    </a:custGeom>
                    <a:solidFill>
                      <a:srgbClr val="42B983">
                        <a:alpha val="10199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Segoe UI Emoji" w:hAnsi="Segoe UI Emoji" w:cs="Segoe UI Emoji"/>
          <w:color w:val="777777"/>
          <w:sz w:val="19"/>
          <w:szCs w:val="19"/>
        </w:rPr>
        <w:t>🔔</w:t>
      </w:r>
      <w:r>
        <w:rPr sz="19" baseline="0" dirty="0">
          <w:jc w:val="left"/>
          <w:rFonts w:ascii="微软雅黑" w:hAnsi="微软雅黑" w:cs="微软雅黑"/>
          <w:color w:val="777777"/>
          <w:sz w:val="19"/>
          <w:szCs w:val="19"/>
        </w:rPr>
        <w:t>温馨提醒：</w:t>
      </w:r>
      <w:r>
        <w:rPr sz="19" baseline="0" dirty="0">
          <w:jc w:val="left"/>
          <w:rFonts w:ascii="Arial" w:hAnsi="Arial" w:cs="Arial"/>
          <w:color w:val="777777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777777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777777"/>
          <w:sz w:val="19"/>
          <w:szCs w:val="19"/>
        </w:rPr>
        <w:t>表示新增的代码，</w:t>
      </w:r>
      <w:r>
        <w:rPr sz="19" baseline="0" dirty="0">
          <w:jc w:val="left"/>
          <w:rFonts w:ascii="Arial" w:hAnsi="Arial" w:cs="Arial"/>
          <w:color w:val="777777"/>
          <w:sz w:val="19"/>
          <w:szCs w:val="19"/>
        </w:rPr>
        <w:t>-</w:t>
      </w:r>
      <w:r>
        <w:rPr sz="19" baseline="0" dirty="0">
          <w:jc w:val="left"/>
          <w:rFonts w:ascii="Arial" w:hAnsi="Arial" w:cs="Arial"/>
          <w:color w:val="777777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777777"/>
          <w:sz w:val="19"/>
          <w:szCs w:val="19"/>
        </w:rPr>
        <w:t>表示删除的代码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13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1762" w:firstLine="0"/>
      </w:pPr>
      <w:r>
        <w:drawing>
          <wp:anchor simplePos="0" relativeHeight="251658357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-29121</wp:posOffset>
            </wp:positionV>
            <wp:extent cx="5641421" cy="5050596"/>
            <wp:effectExtent l="0" t="0" r="0" b="0"/>
            <wp:wrapNone/>
            <wp:docPr id="234" name="Freeform 2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5050596"/>
                    </a:xfrm>
                    <a:custGeom>
                      <a:rect l="l" t="t" r="r" b="b"/>
                      <a:pathLst>
                        <a:path w="7518401" h="6731000">
                          <a:moveTo>
                            <a:pt x="1" y="19050"/>
                          </a:moveTo>
                          <a:lnTo>
                            <a:pt x="1" y="6711950"/>
                          </a:lnTo>
                          <a:cubicBezTo>
                            <a:pt x="0" y="6714487"/>
                            <a:pt x="484" y="6716918"/>
                            <a:pt x="1450" y="6719243"/>
                          </a:cubicBezTo>
                          <a:cubicBezTo>
                            <a:pt x="2417" y="6721581"/>
                            <a:pt x="3794" y="6723640"/>
                            <a:pt x="5580" y="6725419"/>
                          </a:cubicBezTo>
                          <a:cubicBezTo>
                            <a:pt x="7366" y="6727212"/>
                            <a:pt x="9426" y="6728588"/>
                            <a:pt x="11760" y="6729562"/>
                          </a:cubicBezTo>
                          <a:cubicBezTo>
                            <a:pt x="14094" y="6730523"/>
                            <a:pt x="16524" y="6731000"/>
                            <a:pt x="19051" y="6731000"/>
                          </a:cubicBezTo>
                          <a:lnTo>
                            <a:pt x="7499351" y="6731000"/>
                          </a:lnTo>
                          <a:cubicBezTo>
                            <a:pt x="7501877" y="6731000"/>
                            <a:pt x="7504306" y="6730523"/>
                            <a:pt x="7506640" y="6729562"/>
                          </a:cubicBezTo>
                          <a:cubicBezTo>
                            <a:pt x="7508974" y="6728588"/>
                            <a:pt x="7511034" y="6727212"/>
                            <a:pt x="7512820" y="6725419"/>
                          </a:cubicBezTo>
                          <a:cubicBezTo>
                            <a:pt x="7514606" y="6723640"/>
                            <a:pt x="7515983" y="6721581"/>
                            <a:pt x="7516949" y="6719243"/>
                          </a:cubicBezTo>
                          <a:cubicBezTo>
                            <a:pt x="7517916" y="6716918"/>
                            <a:pt x="7518400" y="6714487"/>
                            <a:pt x="7518401" y="67119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8"/>
                            <a:pt x="7508974" y="2431"/>
                            <a:pt x="7506640" y="1458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58"/>
                          </a:cubicBezTo>
                          <a:cubicBezTo>
                            <a:pt x="9426" y="2431"/>
                            <a:pt x="7366" y="3808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7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6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-29121</wp:posOffset>
            </wp:positionV>
            <wp:extent cx="5641421" cy="5050596"/>
            <wp:effectExtent l="0" t="0" r="0" b="0"/>
            <wp:wrapNone/>
            <wp:docPr id="235" name="Freeform 2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5050596"/>
                    </a:xfrm>
                    <a:custGeom>
                      <a:rect l="l" t="t" r="r" b="b"/>
                      <a:pathLst>
                        <a:path w="7518401" h="6731000">
                          <a:moveTo>
                            <a:pt x="1" y="19050"/>
                          </a:moveTo>
                          <a:lnTo>
                            <a:pt x="1" y="6711950"/>
                          </a:lnTo>
                          <a:cubicBezTo>
                            <a:pt x="0" y="6714487"/>
                            <a:pt x="484" y="6716918"/>
                            <a:pt x="1450" y="6719243"/>
                          </a:cubicBezTo>
                          <a:cubicBezTo>
                            <a:pt x="2417" y="6721581"/>
                            <a:pt x="3794" y="6723640"/>
                            <a:pt x="5580" y="6725419"/>
                          </a:cubicBezTo>
                          <a:cubicBezTo>
                            <a:pt x="7366" y="6727212"/>
                            <a:pt x="9426" y="6728588"/>
                            <a:pt x="11760" y="6729562"/>
                          </a:cubicBezTo>
                          <a:cubicBezTo>
                            <a:pt x="14094" y="6730523"/>
                            <a:pt x="16524" y="6731000"/>
                            <a:pt x="19051" y="6731000"/>
                          </a:cubicBezTo>
                          <a:lnTo>
                            <a:pt x="7499351" y="6731000"/>
                          </a:lnTo>
                          <a:cubicBezTo>
                            <a:pt x="7501877" y="6731000"/>
                            <a:pt x="7504306" y="6730523"/>
                            <a:pt x="7506640" y="6729562"/>
                          </a:cubicBezTo>
                          <a:cubicBezTo>
                            <a:pt x="7508974" y="6728588"/>
                            <a:pt x="7511034" y="6727212"/>
                            <a:pt x="7512820" y="6725419"/>
                          </a:cubicBezTo>
                          <a:cubicBezTo>
                            <a:pt x="7514606" y="6723640"/>
                            <a:pt x="7515983" y="6721581"/>
                            <a:pt x="7516949" y="6719243"/>
                          </a:cubicBezTo>
                          <a:cubicBezTo>
                            <a:pt x="7517916" y="6716918"/>
                            <a:pt x="7518400" y="6714487"/>
                            <a:pt x="7518401" y="67119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8"/>
                            <a:pt x="7508974" y="2431"/>
                            <a:pt x="7506640" y="1458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58"/>
                          </a:cubicBezTo>
                          <a:cubicBezTo>
                            <a:pt x="9426" y="2431"/>
                            <a:pt x="7366" y="3808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7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30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13761</wp:posOffset>
            </wp:positionV>
            <wp:extent cx="5631891" cy="4974361"/>
            <wp:effectExtent l="0" t="0" r="0" b="0"/>
            <wp:wrapNone/>
            <wp:docPr id="236" name="Freeform 2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4974361"/>
                    </a:xfrm>
                    <a:custGeom>
                      <a:rect l="l" t="t" r="r" b="b"/>
                      <a:pathLst>
                        <a:path w="7505700" h="6629400">
                          <a:moveTo>
                            <a:pt x="0" y="6629400"/>
                          </a:moveTo>
                          <a:lnTo>
                            <a:pt x="7505700" y="66294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6629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8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13761</wp:posOffset>
            </wp:positionV>
            <wp:extent cx="5631891" cy="4974361"/>
            <wp:effectExtent l="0" t="0" r="0" b="0"/>
            <wp:wrapNone/>
            <wp:docPr id="237" name="Freeform 2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4974361"/>
                    </a:xfrm>
                    <a:custGeom>
                      <a:rect l="l" t="t" r="r" b="b"/>
                      <a:pathLst>
                        <a:path w="7505700" h="6629400">
                          <a:moveTo>
                            <a:pt x="0" y="6629400"/>
                          </a:moveTo>
                          <a:lnTo>
                            <a:pt x="7505700" y="66294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6629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createRouter, createWebHashHistory, RouteRecordRaw } from 'vue-router'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-import Home from '../views/Home.vue'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routes: Array&lt;RouteRecordRaw&gt; = [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{ path: '/', component: () =&gt; import('@/views/Home/index.vue') },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{ path: '/video/:id', component: () =&gt; import('@/views/Video/index.vue')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path: '/',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name: 'Home',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component: Home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},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path: '/about',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name: 'About',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// route level code-splitting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// this generates a separate chunk (about.[hash].js) for this route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// which is lazy-loaded when the route is visited.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1464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component: () =&gt; import(/* webpackChunkName: "about" */ '../views/About.vue')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]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6241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router = createRouter({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history: createWebHashHistory(),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routes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export default router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drawing>
          <wp:anchor simplePos="0" relativeHeight="251658359" behindDoc="0" locked="0" layoutInCell="1" allowOverlap="1">
            <wp:simplePos x="0" y="0"/>
            <wp:positionH relativeFrom="page">
              <wp:posOffset>1327601</wp:posOffset>
            </wp:positionH>
            <wp:positionV relativeFrom="page">
              <wp:posOffset>10319950</wp:posOffset>
            </wp:positionV>
            <wp:extent cx="2083756" cy="34926"/>
            <wp:effectExtent l="0" t="0" r="0" b="0"/>
            <wp:wrapNone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>
                      <a:picLocks noChangeAspect="0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83756" cy="34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101" w:after="0" w:line="363" w:lineRule="exact"/>
        <w:ind w:left="990" w:right="0" w:firstLine="0"/>
      </w:pPr>
      <w:r>
        <w:drawing>
          <wp:anchor simplePos="0" relativeHeight="251658245" behindDoc="1" locked="0" layoutInCell="1" allowOverlap="1">
            <wp:simplePos x="0" y="0"/>
            <wp:positionH relativeFrom="page">
              <wp:posOffset>1340301</wp:posOffset>
            </wp:positionH>
            <wp:positionV relativeFrom="line">
              <wp:posOffset>47530</wp:posOffset>
            </wp:positionV>
            <wp:extent cx="2058357" cy="266823"/>
            <wp:effectExtent l="0" t="0" r="0" b="0"/>
            <wp:wrapNone/>
            <wp:docPr id="243" name="Freeform 2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058357" cy="266823"/>
                    </a:xfrm>
                    <a:custGeom>
                      <a:rect l="l" t="t" r="r" b="b"/>
                      <a:pathLst>
                        <a:path w="27432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80"/>
                            <a:pt x="645" y="336823"/>
                            <a:pt x="1934" y="339930"/>
                          </a:cubicBezTo>
                          <a:cubicBezTo>
                            <a:pt x="3223" y="343043"/>
                            <a:pt x="5058" y="345784"/>
                            <a:pt x="7440" y="348159"/>
                          </a:cubicBezTo>
                          <a:cubicBezTo>
                            <a:pt x="9822" y="350547"/>
                            <a:pt x="12568" y="352388"/>
                            <a:pt x="15680" y="353678"/>
                          </a:cubicBezTo>
                          <a:cubicBezTo>
                            <a:pt x="18792" y="354962"/>
                            <a:pt x="22032" y="355600"/>
                            <a:pt x="25401" y="355600"/>
                          </a:cubicBezTo>
                          <a:lnTo>
                            <a:pt x="2717801" y="355600"/>
                          </a:lnTo>
                          <a:cubicBezTo>
                            <a:pt x="2721169" y="355600"/>
                            <a:pt x="2724408" y="354962"/>
                            <a:pt x="2727520" y="353678"/>
                          </a:cubicBezTo>
                          <a:cubicBezTo>
                            <a:pt x="2730632" y="352388"/>
                            <a:pt x="2733379" y="350547"/>
                            <a:pt x="2735761" y="348159"/>
                          </a:cubicBezTo>
                          <a:cubicBezTo>
                            <a:pt x="2738143" y="345784"/>
                            <a:pt x="2739978" y="343043"/>
                            <a:pt x="2741267" y="339930"/>
                          </a:cubicBezTo>
                          <a:cubicBezTo>
                            <a:pt x="2742556" y="336823"/>
                            <a:pt x="2743200" y="333580"/>
                            <a:pt x="2743201" y="330200"/>
                          </a:cubicBezTo>
                          <a:lnTo>
                            <a:pt x="2743201" y="25400"/>
                          </a:lnTo>
                          <a:cubicBezTo>
                            <a:pt x="2743200" y="22033"/>
                            <a:pt x="2742556" y="18796"/>
                            <a:pt x="2741267" y="15683"/>
                          </a:cubicBezTo>
                          <a:cubicBezTo>
                            <a:pt x="2739978" y="12570"/>
                            <a:pt x="2738143" y="9823"/>
                            <a:pt x="2735761" y="7442"/>
                          </a:cubicBezTo>
                          <a:cubicBezTo>
                            <a:pt x="2733379" y="5067"/>
                            <a:pt x="2730632" y="3231"/>
                            <a:pt x="2727520" y="1941"/>
                          </a:cubicBezTo>
                          <a:cubicBezTo>
                            <a:pt x="2724408" y="652"/>
                            <a:pt x="2721169" y="7"/>
                            <a:pt x="27178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3"/>
                            <a:pt x="3223" y="12570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6" behindDoc="1" locked="0" layoutInCell="1" allowOverlap="1">
            <wp:simplePos x="0" y="0"/>
            <wp:positionH relativeFrom="page">
              <wp:posOffset>1379020</wp:posOffset>
            </wp:positionH>
            <wp:positionV relativeFrom="line">
              <wp:posOffset>102160</wp:posOffset>
            </wp:positionV>
            <wp:extent cx="1980698" cy="171481"/>
            <wp:effectExtent l="0" t="0" r="0" b="0"/>
            <wp:wrapNone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>
                      <a:picLocks noChangeAspect="0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0698" cy="171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修改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src\router\index.t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s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文件内容	</w:t>
      </w:r>
      <w:r>
        <w:rPr sz="27" baseline="1" dirty="0">
          <w:jc w:val="left"/>
          <w:rFonts w:ascii="Arial" w:hAnsi="Arial" w:cs="Arial"/>
          <w:color w:val="34495E"/>
          <w:position w:val="1"/>
          <w:sz w:val="27"/>
          <w:szCs w:val="27"/>
        </w:rPr>
        <w:t>  </w:t>
      </w:r>
      <w:r/>
    </w:p>
    <w:p>
      <w:pPr>
        <w:spacing w:after="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3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119611</wp:posOffset>
            </wp:positionV>
            <wp:extent cx="5641421" cy="4888596"/>
            <wp:effectExtent l="0" t="0" r="0" b="0"/>
            <wp:wrapNone/>
            <wp:docPr id="245" name="Freeform 2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4888596"/>
                    </a:xfrm>
                    <a:custGeom>
                      <a:rect l="l" t="t" r="r" b="b"/>
                      <a:pathLst>
                        <a:path w="7518401" h="6515100">
                          <a:moveTo>
                            <a:pt x="1" y="19050"/>
                          </a:moveTo>
                          <a:lnTo>
                            <a:pt x="1" y="6496050"/>
                          </a:lnTo>
                          <a:cubicBezTo>
                            <a:pt x="0" y="6498587"/>
                            <a:pt x="484" y="6501018"/>
                            <a:pt x="1450" y="6503349"/>
                          </a:cubicBezTo>
                          <a:cubicBezTo>
                            <a:pt x="2417" y="6505687"/>
                            <a:pt x="3794" y="6507746"/>
                            <a:pt x="5580" y="6509526"/>
                          </a:cubicBezTo>
                          <a:cubicBezTo>
                            <a:pt x="7366" y="6511318"/>
                            <a:pt x="9426" y="6512694"/>
                            <a:pt x="11760" y="6513662"/>
                          </a:cubicBezTo>
                          <a:cubicBezTo>
                            <a:pt x="14094" y="6514623"/>
                            <a:pt x="16524" y="6515100"/>
                            <a:pt x="19051" y="6515100"/>
                          </a:cubicBezTo>
                          <a:lnTo>
                            <a:pt x="7499351" y="6515100"/>
                          </a:lnTo>
                          <a:cubicBezTo>
                            <a:pt x="7501877" y="6515100"/>
                            <a:pt x="7504306" y="6514617"/>
                            <a:pt x="7506640" y="6513656"/>
                          </a:cubicBezTo>
                          <a:cubicBezTo>
                            <a:pt x="7508974" y="6512694"/>
                            <a:pt x="7511034" y="6511318"/>
                            <a:pt x="7512820" y="6509526"/>
                          </a:cubicBezTo>
                          <a:cubicBezTo>
                            <a:pt x="7514606" y="6507746"/>
                            <a:pt x="7515983" y="6505687"/>
                            <a:pt x="7516949" y="6503349"/>
                          </a:cubicBezTo>
                          <a:cubicBezTo>
                            <a:pt x="7517916" y="6501018"/>
                            <a:pt x="7518400" y="6498587"/>
                            <a:pt x="7518401" y="64960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2"/>
                            <a:pt x="7508974" y="2425"/>
                            <a:pt x="7506640" y="1458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58"/>
                          </a:cubicBezTo>
                          <a:cubicBezTo>
                            <a:pt x="9426" y="2425"/>
                            <a:pt x="7366" y="3802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0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2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119611</wp:posOffset>
            </wp:positionV>
            <wp:extent cx="5641421" cy="4888596"/>
            <wp:effectExtent l="0" t="0" r="0" b="0"/>
            <wp:wrapNone/>
            <wp:docPr id="246" name="Freeform 2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4888596"/>
                    </a:xfrm>
                    <a:custGeom>
                      <a:rect l="l" t="t" r="r" b="b"/>
                      <a:pathLst>
                        <a:path w="7518401" h="6515100">
                          <a:moveTo>
                            <a:pt x="1" y="19050"/>
                          </a:moveTo>
                          <a:lnTo>
                            <a:pt x="1" y="6496050"/>
                          </a:lnTo>
                          <a:cubicBezTo>
                            <a:pt x="0" y="6498587"/>
                            <a:pt x="484" y="6501018"/>
                            <a:pt x="1450" y="6503349"/>
                          </a:cubicBezTo>
                          <a:cubicBezTo>
                            <a:pt x="2417" y="6505687"/>
                            <a:pt x="3794" y="6507746"/>
                            <a:pt x="5580" y="6509526"/>
                          </a:cubicBezTo>
                          <a:cubicBezTo>
                            <a:pt x="7366" y="6511318"/>
                            <a:pt x="9426" y="6512694"/>
                            <a:pt x="11760" y="6513662"/>
                          </a:cubicBezTo>
                          <a:cubicBezTo>
                            <a:pt x="14094" y="6514623"/>
                            <a:pt x="16524" y="6515100"/>
                            <a:pt x="19051" y="6515100"/>
                          </a:cubicBezTo>
                          <a:lnTo>
                            <a:pt x="7499351" y="6515100"/>
                          </a:lnTo>
                          <a:cubicBezTo>
                            <a:pt x="7501877" y="6515100"/>
                            <a:pt x="7504306" y="6514617"/>
                            <a:pt x="7506640" y="6513656"/>
                          </a:cubicBezTo>
                          <a:cubicBezTo>
                            <a:pt x="7508974" y="6512694"/>
                            <a:pt x="7511034" y="6511318"/>
                            <a:pt x="7512820" y="6509526"/>
                          </a:cubicBezTo>
                          <a:cubicBezTo>
                            <a:pt x="7514606" y="6507746"/>
                            <a:pt x="7515983" y="6505687"/>
                            <a:pt x="7516949" y="6503349"/>
                          </a:cubicBezTo>
                          <a:cubicBezTo>
                            <a:pt x="7517916" y="6501018"/>
                            <a:pt x="7518400" y="6498587"/>
                            <a:pt x="7518401" y="64960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2"/>
                            <a:pt x="7508974" y="2425"/>
                            <a:pt x="7506640" y="1458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58"/>
                          </a:cubicBezTo>
                          <a:cubicBezTo>
                            <a:pt x="9426" y="2425"/>
                            <a:pt x="7366" y="3802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0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9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162493</wp:posOffset>
            </wp:positionV>
            <wp:extent cx="5631891" cy="4802831"/>
            <wp:effectExtent l="0" t="0" r="0" b="0"/>
            <wp:wrapNone/>
            <wp:docPr id="247" name="Freeform 2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4802831"/>
                    </a:xfrm>
                    <a:custGeom>
                      <a:rect l="l" t="t" r="r" b="b"/>
                      <a:pathLst>
                        <a:path w="7505700" h="6400800">
                          <a:moveTo>
                            <a:pt x="0" y="6400800"/>
                          </a:moveTo>
                          <a:lnTo>
                            <a:pt x="7505700" y="64008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6400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4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162493</wp:posOffset>
            </wp:positionV>
            <wp:extent cx="5631891" cy="4802831"/>
            <wp:effectExtent l="0" t="0" r="0" b="0"/>
            <wp:wrapNone/>
            <wp:docPr id="248" name="Freeform 2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4802831"/>
                    </a:xfrm>
                    <a:custGeom>
                      <a:rect l="l" t="t" r="r" b="b"/>
                      <a:pathLst>
                        <a:path w="7505700" h="6400800">
                          <a:moveTo>
                            <a:pt x="0" y="6400800"/>
                          </a:moveTo>
                          <a:lnTo>
                            <a:pt x="7505700" y="64008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6400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&lt;div id="nav"&gt;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&lt;router-link to="/"&gt;Home&lt;/router-link&gt; |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748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&lt;router-link to="/about"&gt;About&lt;/router-link&gt;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&lt;/div&gt;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&lt;router-view/&gt;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-&lt;style lang="less"&gt;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-#app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349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font-family: Avenir, Helvetica, Arial, sans-serif;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-webkit-font-smoothing: antialiased;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-moz-osx-font-smoothing: grayscale;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text-align: center;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color: #2c3e50;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-#nav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padding: 30px;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a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font-weight: bold;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color: #2c3e50;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349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&amp;.router-link-exact-active {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   color: #42b983;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-&lt;/style&gt;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4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3" w:lineRule="exact"/>
        <w:ind w:left="990" w:right="0" w:firstLine="0"/>
      </w:pPr>
      <w:r>
        <w:drawing>
          <wp:anchor simplePos="0" relativeHeight="251658278" behindDoc="1" locked="0" layoutInCell="1" allowOverlap="1">
            <wp:simplePos x="0" y="0"/>
            <wp:positionH relativeFrom="page">
              <wp:posOffset>1435595</wp:posOffset>
            </wp:positionH>
            <wp:positionV relativeFrom="line">
              <wp:posOffset>-18374</wp:posOffset>
            </wp:positionV>
            <wp:extent cx="1248355" cy="324000"/>
            <wp:effectExtent l="0" t="0" r="0" b="0"/>
            <wp:wrapNone/>
            <wp:docPr id="249" name="Freeform 2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248355" cy="324000"/>
                    </a:xfrm>
                    <a:custGeom>
                      <a:rect l="l" t="t" r="r" b="b"/>
                      <a:pathLst>
                        <a:path w="1663701" h="431800">
                          <a:moveTo>
                            <a:pt x="1" y="25400"/>
                          </a:moveTo>
                          <a:lnTo>
                            <a:pt x="1" y="406400"/>
                          </a:lnTo>
                          <a:cubicBezTo>
                            <a:pt x="0" y="409774"/>
                            <a:pt x="645" y="413017"/>
                            <a:pt x="1934" y="416136"/>
                          </a:cubicBezTo>
                          <a:cubicBezTo>
                            <a:pt x="3223" y="419249"/>
                            <a:pt x="5058" y="421996"/>
                            <a:pt x="7440" y="424371"/>
                          </a:cubicBezTo>
                          <a:cubicBezTo>
                            <a:pt x="9822" y="426759"/>
                            <a:pt x="12568" y="428594"/>
                            <a:pt x="15680" y="429878"/>
                          </a:cubicBezTo>
                          <a:cubicBezTo>
                            <a:pt x="18792" y="431162"/>
                            <a:pt x="22032" y="431800"/>
                            <a:pt x="25401" y="431800"/>
                          </a:cubicBezTo>
                          <a:lnTo>
                            <a:pt x="1638301" y="431800"/>
                          </a:lnTo>
                          <a:cubicBezTo>
                            <a:pt x="1641669" y="431800"/>
                            <a:pt x="1644909" y="431162"/>
                            <a:pt x="1648020" y="429878"/>
                          </a:cubicBezTo>
                          <a:cubicBezTo>
                            <a:pt x="1651132" y="428594"/>
                            <a:pt x="1653879" y="426759"/>
                            <a:pt x="1656261" y="424371"/>
                          </a:cubicBezTo>
                          <a:cubicBezTo>
                            <a:pt x="1658642" y="421996"/>
                            <a:pt x="1660478" y="419249"/>
                            <a:pt x="1661767" y="416136"/>
                          </a:cubicBezTo>
                          <a:cubicBezTo>
                            <a:pt x="1663056" y="413017"/>
                            <a:pt x="1663700" y="409774"/>
                            <a:pt x="1663701" y="406400"/>
                          </a:cubicBezTo>
                          <a:lnTo>
                            <a:pt x="1663701" y="25400"/>
                          </a:lnTo>
                          <a:cubicBezTo>
                            <a:pt x="1663700" y="22039"/>
                            <a:pt x="1663056" y="18802"/>
                            <a:pt x="1661767" y="15689"/>
                          </a:cubicBezTo>
                          <a:cubicBezTo>
                            <a:pt x="1660478" y="12583"/>
                            <a:pt x="1658642" y="9836"/>
                            <a:pt x="1656261" y="7448"/>
                          </a:cubicBezTo>
                          <a:cubicBezTo>
                            <a:pt x="1653879" y="5073"/>
                            <a:pt x="1651132" y="3238"/>
                            <a:pt x="1648020" y="1948"/>
                          </a:cubicBezTo>
                          <a:cubicBezTo>
                            <a:pt x="1644909" y="658"/>
                            <a:pt x="1641669" y="7"/>
                            <a:pt x="16383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8"/>
                          </a:cubicBezTo>
                          <a:cubicBezTo>
                            <a:pt x="5058" y="9836"/>
                            <a:pt x="3223" y="12583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9" behindDoc="1" locked="0" layoutInCell="1" allowOverlap="1">
            <wp:simplePos x="0" y="0"/>
            <wp:positionH relativeFrom="page">
              <wp:posOffset>1465395</wp:posOffset>
            </wp:positionH>
            <wp:positionV relativeFrom="line">
              <wp:posOffset>57059</wp:posOffset>
            </wp:positionV>
            <wp:extent cx="1186189" cy="190536"/>
            <wp:effectExtent l="0" t="0" r="0" b="0"/>
            <wp:wrapNone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0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86189" cy="190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运行</w:t>
      </w:r>
      <w:r>
        <w:rPr sz="34" baseline="0" dirty="0">
          <w:jc w:val="left"/>
          <w:rFonts w:ascii="Arial" w:hAnsi="Arial" w:cs="Arial"/>
          <w:color w:val="34495E"/>
          <w:spacing w:val="-35"/>
          <w:sz w:val="34"/>
          <w:szCs w:val="34"/>
        </w:rPr>
        <w:t>  </w:t>
      </w:r>
      <w:r>
        <w:rPr sz="34" baseline="0" dirty="0">
          <w:jc w:val="left"/>
          <w:rFonts w:ascii="Arial" w:hAnsi="Arial" w:cs="Arial"/>
          <w:color w:val="000000"/>
          <w:sz w:val="34"/>
          <w:szCs w:val="34"/>
        </w:rPr>
        <w:t>Vue3 + T</w:t>
      </w:r>
      <w:r>
        <w:rPr sz="34" baseline="0" dirty="0">
          <w:jc w:val="left"/>
          <w:rFonts w:ascii="Arial" w:hAnsi="Arial" w:cs="Arial"/>
          <w:color w:val="000000"/>
          <w:spacing w:val="-35"/>
          <w:sz w:val="34"/>
          <w:szCs w:val="34"/>
        </w:rPr>
        <w:t>S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项目	</w:t>
      </w:r>
      <w:hyperlink r:id="rId240" w:history="1">
        <w:r>
          <w:rPr sz="34" baseline="1" dirty="0">
            <w:jc w:val="left"/>
            <w:rFonts w:ascii="Arial" w:hAnsi="Arial" w:cs="Arial"/>
            <w:color w:val="34495E"/>
            <w:position w:val="1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20" w:after="0" w:line="363" w:lineRule="exact"/>
        <w:ind w:left="990" w:right="0" w:firstLine="0"/>
      </w:pPr>
      <w:r>
        <w:drawing>
          <wp:anchor simplePos="0" relativeHeight="251658275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59506</wp:posOffset>
            </wp:positionV>
            <wp:extent cx="5650950" cy="9529"/>
            <wp:effectExtent l="0" t="0" r="0" b="0"/>
            <wp:wrapNone/>
            <wp:docPr id="251" name="Freeform 2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1" locked="0" layoutInCell="1" allowOverlap="1">
            <wp:simplePos x="0" y="0"/>
            <wp:positionH relativeFrom="page">
              <wp:posOffset>1511831</wp:posOffset>
            </wp:positionH>
            <wp:positionV relativeFrom="line">
              <wp:posOffset>250095</wp:posOffset>
            </wp:positionV>
            <wp:extent cx="495530" cy="266823"/>
            <wp:effectExtent l="0" t="0" r="0" b="0"/>
            <wp:wrapNone/>
            <wp:docPr id="252" name="Freeform 2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95530" cy="266823"/>
                    </a:xfrm>
                    <a:custGeom>
                      <a:rect l="l" t="t" r="r" b="b"/>
                      <a:pathLst>
                        <a:path w="6604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74"/>
                            <a:pt x="645" y="336817"/>
                            <a:pt x="1934" y="339924"/>
                          </a:cubicBezTo>
                          <a:cubicBezTo>
                            <a:pt x="3223" y="343037"/>
                            <a:pt x="5058" y="345784"/>
                            <a:pt x="7440" y="348159"/>
                          </a:cubicBezTo>
                          <a:cubicBezTo>
                            <a:pt x="9822" y="350547"/>
                            <a:pt x="12568" y="352388"/>
                            <a:pt x="15680" y="353678"/>
                          </a:cubicBezTo>
                          <a:cubicBezTo>
                            <a:pt x="18792" y="354962"/>
                            <a:pt x="22032" y="355600"/>
                            <a:pt x="25401" y="355600"/>
                          </a:cubicBezTo>
                          <a:lnTo>
                            <a:pt x="635001" y="355600"/>
                          </a:lnTo>
                          <a:cubicBezTo>
                            <a:pt x="638369" y="355600"/>
                            <a:pt x="641609" y="354962"/>
                            <a:pt x="644720" y="353678"/>
                          </a:cubicBezTo>
                          <a:cubicBezTo>
                            <a:pt x="647832" y="352388"/>
                            <a:pt x="650579" y="350547"/>
                            <a:pt x="652961" y="348159"/>
                          </a:cubicBezTo>
                          <a:cubicBezTo>
                            <a:pt x="655343" y="345784"/>
                            <a:pt x="657178" y="343037"/>
                            <a:pt x="658467" y="339924"/>
                          </a:cubicBezTo>
                          <a:cubicBezTo>
                            <a:pt x="659756" y="336817"/>
                            <a:pt x="660400" y="333574"/>
                            <a:pt x="660401" y="330200"/>
                          </a:cubicBezTo>
                          <a:lnTo>
                            <a:pt x="660401" y="25400"/>
                          </a:lnTo>
                          <a:cubicBezTo>
                            <a:pt x="660400" y="22033"/>
                            <a:pt x="659756" y="18796"/>
                            <a:pt x="658467" y="15683"/>
                          </a:cubicBezTo>
                          <a:cubicBezTo>
                            <a:pt x="657178" y="12576"/>
                            <a:pt x="655343" y="9829"/>
                            <a:pt x="652961" y="7442"/>
                          </a:cubicBezTo>
                          <a:cubicBezTo>
                            <a:pt x="650579" y="5067"/>
                            <a:pt x="647832" y="3231"/>
                            <a:pt x="644720" y="1941"/>
                          </a:cubicBezTo>
                          <a:cubicBezTo>
                            <a:pt x="641609" y="652"/>
                            <a:pt x="638369" y="7"/>
                            <a:pt x="6350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3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9" behindDoc="1" locked="0" layoutInCell="1" allowOverlap="1">
            <wp:simplePos x="0" y="0"/>
            <wp:positionH relativeFrom="page">
              <wp:posOffset>1542690</wp:posOffset>
            </wp:positionH>
            <wp:positionV relativeFrom="line">
              <wp:posOffset>309805</wp:posOffset>
            </wp:positionV>
            <wp:extent cx="424155" cy="157508"/>
            <wp:effectExtent l="0" t="0" r="0" b="0"/>
            <wp:wrapNone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>
                      <a:picLocks noChangeAspect="0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155" cy="157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升级到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Vue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3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最新版本	</w:t>
      </w:r>
      <w:hyperlink r:id="rId241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990" w:right="0" w:firstLine="0"/>
      </w:pPr>
      <w:r>
        <w:drawing>
          <wp:anchor simplePos="0" relativeHeight="251658302" behindDoc="1" locked="0" layoutInCell="1" allowOverlap="1">
            <wp:simplePos x="0" y="0"/>
            <wp:positionH relativeFrom="page">
              <wp:posOffset>2102655</wp:posOffset>
            </wp:positionH>
            <wp:positionV relativeFrom="line">
              <wp:posOffset>77039</wp:posOffset>
            </wp:positionV>
            <wp:extent cx="1048237" cy="190588"/>
            <wp:effectExtent l="0" t="0" r="0" b="0"/>
            <wp:wrapNone/>
            <wp:docPr id="254" name="Freeform 2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048237" cy="190588"/>
                    </a:xfrm>
                    <a:custGeom>
                      <a:rect l="l" t="t" r="r" b="b"/>
                      <a:pathLst>
                        <a:path w="1397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4" y="238330"/>
                          </a:cubicBezTo>
                          <a:cubicBezTo>
                            <a:pt x="3223" y="241443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1371601" y="254000"/>
                          </a:lnTo>
                          <a:cubicBezTo>
                            <a:pt x="1374969" y="254000"/>
                            <a:pt x="1378208" y="253362"/>
                            <a:pt x="1381320" y="252078"/>
                          </a:cubicBezTo>
                          <a:cubicBezTo>
                            <a:pt x="1384432" y="250788"/>
                            <a:pt x="1387179" y="248953"/>
                            <a:pt x="1389561" y="246571"/>
                          </a:cubicBezTo>
                          <a:cubicBezTo>
                            <a:pt x="1391942" y="244190"/>
                            <a:pt x="1393777" y="241443"/>
                            <a:pt x="1395066" y="238330"/>
                          </a:cubicBezTo>
                          <a:cubicBezTo>
                            <a:pt x="1396356" y="235223"/>
                            <a:pt x="1397000" y="231980"/>
                            <a:pt x="1397001" y="228600"/>
                          </a:cubicBezTo>
                          <a:lnTo>
                            <a:pt x="1397001" y="25400"/>
                          </a:lnTo>
                          <a:cubicBezTo>
                            <a:pt x="1397000" y="22039"/>
                            <a:pt x="1396356" y="18802"/>
                            <a:pt x="1395066" y="15689"/>
                          </a:cubicBezTo>
                          <a:cubicBezTo>
                            <a:pt x="1393777" y="12576"/>
                            <a:pt x="1391942" y="9829"/>
                            <a:pt x="1389561" y="7442"/>
                          </a:cubicBezTo>
                          <a:cubicBezTo>
                            <a:pt x="1387179" y="5067"/>
                            <a:pt x="1384432" y="3231"/>
                            <a:pt x="1381320" y="1948"/>
                          </a:cubicBezTo>
                          <a:cubicBezTo>
                            <a:pt x="1378208" y="658"/>
                            <a:pt x="1374969" y="7"/>
                            <a:pt x="13716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8"/>
                            <a:pt x="15680" y="1948"/>
                          </a:cubicBezTo>
                          <a:cubicBezTo>
                            <a:pt x="12568" y="3231"/>
                            <a:pt x="9821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0" behindDoc="1" locked="0" layoutInCell="1" allowOverlap="1">
            <wp:simplePos x="0" y="0"/>
            <wp:positionH relativeFrom="page">
              <wp:posOffset>3713128</wp:posOffset>
            </wp:positionH>
            <wp:positionV relativeFrom="line">
              <wp:posOffset>77039</wp:posOffset>
            </wp:positionV>
            <wp:extent cx="343060" cy="190588"/>
            <wp:effectExtent l="0" t="0" r="0" b="0"/>
            <wp:wrapNone/>
            <wp:docPr id="255" name="Freeform 2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3" y="238330"/>
                          </a:cubicBezTo>
                          <a:cubicBezTo>
                            <a:pt x="3222" y="241443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62"/>
                            <a:pt x="441520" y="252078"/>
                          </a:cubicBezTo>
                          <a:cubicBezTo>
                            <a:pt x="444632" y="250788"/>
                            <a:pt x="447379" y="248953"/>
                            <a:pt x="449761" y="246571"/>
                          </a:cubicBezTo>
                          <a:cubicBezTo>
                            <a:pt x="452142" y="244190"/>
                            <a:pt x="453977" y="241443"/>
                            <a:pt x="455266" y="238330"/>
                          </a:cubicBezTo>
                          <a:cubicBezTo>
                            <a:pt x="456556" y="235223"/>
                            <a:pt x="457200" y="231980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02"/>
                            <a:pt x="455267" y="15689"/>
                          </a:cubicBezTo>
                          <a:cubicBezTo>
                            <a:pt x="453977" y="12576"/>
                            <a:pt x="452142" y="9829"/>
                            <a:pt x="449761" y="7442"/>
                          </a:cubicBezTo>
                          <a:cubicBezTo>
                            <a:pt x="447379" y="5067"/>
                            <a:pt x="444632" y="3231"/>
                            <a:pt x="441520" y="1948"/>
                          </a:cubicBezTo>
                          <a:cubicBezTo>
                            <a:pt x="438408" y="658"/>
                            <a:pt x="435169" y="7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8"/>
                            <a:pt x="15680" y="1948"/>
                          </a:cubicBezTo>
                          <a:cubicBezTo>
                            <a:pt x="12568" y="3231"/>
                            <a:pt x="9821" y="5067"/>
                            <a:pt x="7440" y="7442"/>
                          </a:cubicBezTo>
                          <a:cubicBezTo>
                            <a:pt x="5058" y="9829"/>
                            <a:pt x="3222" y="12576"/>
                            <a:pt x="1933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打开终端工具，输入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npm i vue@nex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即可安装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pacing w:val="17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最新版本。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8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124517</wp:posOffset>
            </wp:positionV>
            <wp:extent cx="5641421" cy="257294"/>
            <wp:effectExtent l="0" t="0" r="0" b="0"/>
            <wp:wrapNone/>
            <wp:docPr id="256" name="Freeform 2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87"/>
                            <a:pt x="484" y="328818"/>
                            <a:pt x="1450" y="331155"/>
                          </a:cubicBezTo>
                          <a:cubicBezTo>
                            <a:pt x="2417" y="333493"/>
                            <a:pt x="3794" y="335552"/>
                            <a:pt x="5580" y="337332"/>
                          </a:cubicBezTo>
                          <a:cubicBezTo>
                            <a:pt x="7366" y="339124"/>
                            <a:pt x="9426" y="340494"/>
                            <a:pt x="11760" y="341456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56"/>
                          </a:cubicBezTo>
                          <a:cubicBezTo>
                            <a:pt x="7508974" y="340494"/>
                            <a:pt x="7511034" y="339124"/>
                            <a:pt x="7512820" y="337332"/>
                          </a:cubicBezTo>
                          <a:cubicBezTo>
                            <a:pt x="7514606" y="335552"/>
                            <a:pt x="7515983" y="333493"/>
                            <a:pt x="7516949" y="331155"/>
                          </a:cubicBezTo>
                          <a:cubicBezTo>
                            <a:pt x="7517916" y="328818"/>
                            <a:pt x="7518400" y="326387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2"/>
                            <a:pt x="7514606" y="7374"/>
                            <a:pt x="7512820" y="5582"/>
                          </a:cubicBezTo>
                          <a:cubicBezTo>
                            <a:pt x="7511034" y="3802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802"/>
                            <a:pt x="5580" y="5582"/>
                          </a:cubicBezTo>
                          <a:cubicBezTo>
                            <a:pt x="3794" y="7374"/>
                            <a:pt x="2417" y="9432"/>
                            <a:pt x="1450" y="11770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7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124517</wp:posOffset>
            </wp:positionV>
            <wp:extent cx="5641421" cy="257294"/>
            <wp:effectExtent l="0" t="0" r="0" b="0"/>
            <wp:wrapNone/>
            <wp:docPr id="257" name="Freeform 2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87"/>
                            <a:pt x="484" y="328818"/>
                            <a:pt x="1450" y="331155"/>
                          </a:cubicBezTo>
                          <a:cubicBezTo>
                            <a:pt x="2417" y="333493"/>
                            <a:pt x="3794" y="335552"/>
                            <a:pt x="5580" y="337332"/>
                          </a:cubicBezTo>
                          <a:cubicBezTo>
                            <a:pt x="7366" y="339124"/>
                            <a:pt x="9426" y="340494"/>
                            <a:pt x="11760" y="341456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56"/>
                          </a:cubicBezTo>
                          <a:cubicBezTo>
                            <a:pt x="7508974" y="340494"/>
                            <a:pt x="7511034" y="339124"/>
                            <a:pt x="7512820" y="337332"/>
                          </a:cubicBezTo>
                          <a:cubicBezTo>
                            <a:pt x="7514606" y="335552"/>
                            <a:pt x="7515983" y="333493"/>
                            <a:pt x="7516949" y="331155"/>
                          </a:cubicBezTo>
                          <a:cubicBezTo>
                            <a:pt x="7517916" y="328818"/>
                            <a:pt x="7518400" y="326387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27"/>
                            <a:pt x="7517916" y="14102"/>
                            <a:pt x="7516949" y="11770"/>
                          </a:cubicBezTo>
                          <a:cubicBezTo>
                            <a:pt x="7515983" y="9432"/>
                            <a:pt x="7514606" y="7374"/>
                            <a:pt x="7512820" y="5582"/>
                          </a:cubicBezTo>
                          <a:cubicBezTo>
                            <a:pt x="7511034" y="3802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802"/>
                            <a:pt x="5580" y="5582"/>
                          </a:cubicBezTo>
                          <a:cubicBezTo>
                            <a:pt x="3794" y="7374"/>
                            <a:pt x="2417" y="9432"/>
                            <a:pt x="1450" y="11770"/>
                          </a:cubicBezTo>
                          <a:cubicBezTo>
                            <a:pt x="484" y="14102"/>
                            <a:pt x="0" y="16527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7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167399</wp:posOffset>
            </wp:positionV>
            <wp:extent cx="5631891" cy="171529"/>
            <wp:effectExtent l="0" t="0" r="0" b="0"/>
            <wp:wrapNone/>
            <wp:docPr id="258" name="Freeform 2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9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167399</wp:posOffset>
            </wp:positionV>
            <wp:extent cx="5631891" cy="171529"/>
            <wp:effectExtent l="0" t="0" r="0" b="0"/>
            <wp:wrapNone/>
            <wp:docPr id="259" name="Freeform 2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300AA"/>
          <w:spacing w:val="-5"/>
          <w:sz w:val="16"/>
          <w:szCs w:val="16"/>
        </w:rPr>
        <w:t>npm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i vue@next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0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171362</wp:posOffset>
            </wp:positionV>
            <wp:extent cx="5650950" cy="962472"/>
            <wp:effectExtent l="0" t="0" r="0" b="0"/>
            <wp:wrapNone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>
                      <a:picLocks noChangeAspect="0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962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项目运行命令	</w:t>
      </w:r>
      <w:hyperlink r:id="rId242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60" w:after="0" w:line="257" w:lineRule="exact"/>
        <w:ind w:left="990" w:right="0" w:firstLine="0"/>
      </w:pPr>
      <w:r>
        <w:drawing>
          <wp:anchor simplePos="0" relativeHeight="251658340" behindDoc="1" locked="0" layoutInCell="1" allowOverlap="1">
            <wp:simplePos x="0" y="0"/>
            <wp:positionH relativeFrom="page">
              <wp:posOffset>2102655</wp:posOffset>
            </wp:positionH>
            <wp:positionV relativeFrom="line">
              <wp:posOffset>89739</wp:posOffset>
            </wp:positionV>
            <wp:extent cx="981531" cy="190588"/>
            <wp:effectExtent l="0" t="0" r="0" b="0"/>
            <wp:wrapNone/>
            <wp:docPr id="261" name="Freeform 2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981531" cy="190588"/>
                    </a:xfrm>
                    <a:custGeom>
                      <a:rect l="l" t="t" r="r" b="b"/>
                      <a:pathLst>
                        <a:path w="1308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7"/>
                            <a:pt x="1934" y="238324"/>
                          </a:cubicBezTo>
                          <a:cubicBezTo>
                            <a:pt x="3223" y="241443"/>
                            <a:pt x="5058" y="244190"/>
                            <a:pt x="7440" y="246565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1282701" y="254000"/>
                          </a:lnTo>
                          <a:cubicBezTo>
                            <a:pt x="1286069" y="254000"/>
                            <a:pt x="1289309" y="253362"/>
                            <a:pt x="1292420" y="252078"/>
                          </a:cubicBezTo>
                          <a:cubicBezTo>
                            <a:pt x="1295532" y="250788"/>
                            <a:pt x="1298279" y="248953"/>
                            <a:pt x="1300661" y="246565"/>
                          </a:cubicBezTo>
                          <a:cubicBezTo>
                            <a:pt x="1303042" y="244190"/>
                            <a:pt x="1304877" y="241443"/>
                            <a:pt x="1306167" y="238324"/>
                          </a:cubicBezTo>
                          <a:cubicBezTo>
                            <a:pt x="1307456" y="235217"/>
                            <a:pt x="1308100" y="231974"/>
                            <a:pt x="1308101" y="228600"/>
                          </a:cubicBezTo>
                          <a:lnTo>
                            <a:pt x="1308101" y="25400"/>
                          </a:lnTo>
                          <a:cubicBezTo>
                            <a:pt x="1308100" y="22039"/>
                            <a:pt x="1307456" y="18802"/>
                            <a:pt x="1306167" y="15689"/>
                          </a:cubicBezTo>
                          <a:cubicBezTo>
                            <a:pt x="1304877" y="12576"/>
                            <a:pt x="1303042" y="9829"/>
                            <a:pt x="1300661" y="7442"/>
                          </a:cubicBezTo>
                          <a:cubicBezTo>
                            <a:pt x="1298279" y="5061"/>
                            <a:pt x="1295532" y="3225"/>
                            <a:pt x="1292420" y="1941"/>
                          </a:cubicBezTo>
                          <a:cubicBezTo>
                            <a:pt x="1289309" y="652"/>
                            <a:pt x="1286069" y="7"/>
                            <a:pt x="12827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打开终端工具，输入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npm run serv</w:t>
      </w:r>
      <w:r>
        <w:rPr sz="17" baseline="0" dirty="0">
          <w:jc w:val="left"/>
          <w:rFonts w:ascii="Arial" w:hAnsi="Arial" w:cs="Arial"/>
          <w:color w:val="E96900"/>
          <w:spacing w:val="17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即可运行项目。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57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124257</wp:posOffset>
            </wp:positionV>
            <wp:extent cx="5641421" cy="257294"/>
            <wp:effectExtent l="0" t="0" r="0" b="0"/>
            <wp:wrapNone/>
            <wp:docPr id="262" name="Freeform 2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87"/>
                            <a:pt x="484" y="328818"/>
                            <a:pt x="1450" y="331155"/>
                          </a:cubicBezTo>
                          <a:cubicBezTo>
                            <a:pt x="2417" y="333493"/>
                            <a:pt x="3794" y="335552"/>
                            <a:pt x="5580" y="337332"/>
                          </a:cubicBezTo>
                          <a:cubicBezTo>
                            <a:pt x="7366" y="339124"/>
                            <a:pt x="9426" y="340494"/>
                            <a:pt x="11760" y="341456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56"/>
                          </a:cubicBezTo>
                          <a:cubicBezTo>
                            <a:pt x="7508974" y="340494"/>
                            <a:pt x="7511034" y="339124"/>
                            <a:pt x="7512820" y="337332"/>
                          </a:cubicBezTo>
                          <a:cubicBezTo>
                            <a:pt x="7514606" y="335552"/>
                            <a:pt x="7515983" y="333493"/>
                            <a:pt x="7516949" y="331155"/>
                          </a:cubicBezTo>
                          <a:cubicBezTo>
                            <a:pt x="7517916" y="328818"/>
                            <a:pt x="7518400" y="326387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08"/>
                            <a:pt x="7516949" y="11777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8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808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7"/>
                          </a:cubicBezTo>
                          <a:cubicBezTo>
                            <a:pt x="484" y="14108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6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124257</wp:posOffset>
            </wp:positionV>
            <wp:extent cx="5641421" cy="257294"/>
            <wp:effectExtent l="0" t="0" r="0" b="0"/>
            <wp:wrapNone/>
            <wp:docPr id="263" name="Freeform 2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87"/>
                            <a:pt x="484" y="328818"/>
                            <a:pt x="1450" y="331155"/>
                          </a:cubicBezTo>
                          <a:cubicBezTo>
                            <a:pt x="2417" y="333493"/>
                            <a:pt x="3794" y="335552"/>
                            <a:pt x="5580" y="337332"/>
                          </a:cubicBezTo>
                          <a:cubicBezTo>
                            <a:pt x="7366" y="339124"/>
                            <a:pt x="9426" y="340494"/>
                            <a:pt x="11760" y="341456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56"/>
                          </a:cubicBezTo>
                          <a:cubicBezTo>
                            <a:pt x="7508974" y="340494"/>
                            <a:pt x="7511034" y="339124"/>
                            <a:pt x="7512820" y="337332"/>
                          </a:cubicBezTo>
                          <a:cubicBezTo>
                            <a:pt x="7514606" y="335552"/>
                            <a:pt x="7515983" y="333493"/>
                            <a:pt x="7516949" y="331155"/>
                          </a:cubicBezTo>
                          <a:cubicBezTo>
                            <a:pt x="7517916" y="328818"/>
                            <a:pt x="7518400" y="326387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08"/>
                            <a:pt x="7516949" y="11777"/>
                          </a:cubicBezTo>
                          <a:cubicBezTo>
                            <a:pt x="7515983" y="9439"/>
                            <a:pt x="7514606" y="7380"/>
                            <a:pt x="7512820" y="5588"/>
                          </a:cubicBezTo>
                          <a:cubicBezTo>
                            <a:pt x="7511034" y="3808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7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7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808"/>
                            <a:pt x="5580" y="5588"/>
                          </a:cubicBezTo>
                          <a:cubicBezTo>
                            <a:pt x="3794" y="7380"/>
                            <a:pt x="2417" y="9439"/>
                            <a:pt x="1450" y="11777"/>
                          </a:cubicBezTo>
                          <a:cubicBezTo>
                            <a:pt x="484" y="14108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32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167140</wp:posOffset>
            </wp:positionV>
            <wp:extent cx="5631891" cy="171529"/>
            <wp:effectExtent l="0" t="0" r="0" b="0"/>
            <wp:wrapNone/>
            <wp:docPr id="264" name="Freeform 2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8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167140</wp:posOffset>
            </wp:positionV>
            <wp:extent cx="5631891" cy="171529"/>
            <wp:effectExtent l="0" t="0" r="0" b="0"/>
            <wp:wrapNone/>
            <wp:docPr id="265" name="Freeform 2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300AA"/>
          <w:spacing w:val="-5"/>
          <w:sz w:val="16"/>
          <w:szCs w:val="16"/>
        </w:rPr>
        <w:t>npm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run serve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86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运行截图	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47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116113</wp:posOffset>
            </wp:positionV>
            <wp:extent cx="5650950" cy="2496710"/>
            <wp:effectExtent l="0" t="0" r="0" b="0"/>
            <wp:wrapNone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0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249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7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运行成功提示	</w:t>
      </w:r>
      <w:hyperlink r:id="rId267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55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116249</wp:posOffset>
            </wp:positionV>
            <wp:extent cx="5650950" cy="2096473"/>
            <wp:effectExtent l="0" t="0" r="0" b="0"/>
            <wp:wrapNone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>
                      <a:picLocks noChangeAspect="0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2096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0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项目素材准备	</w:t>
      </w:r>
      <w:hyperlink r:id="rId268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256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274" name="Freeform 2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269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26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275" name="Freeform 2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3"/>
                            <a:pt x="50156" y="18796"/>
                            <a:pt x="48867" y="15689"/>
                          </a:cubicBezTo>
                          <a:cubicBezTo>
                            <a:pt x="47578" y="12576"/>
                            <a:pt x="45743" y="9829"/>
                            <a:pt x="43361" y="7442"/>
                          </a:cubicBezTo>
                          <a:cubicBezTo>
                            <a:pt x="40979" y="5067"/>
                            <a:pt x="38232" y="3231"/>
                            <a:pt x="35121" y="1941"/>
                          </a:cubicBezTo>
                          <a:cubicBezTo>
                            <a:pt x="32009" y="658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8"/>
                            <a:pt x="15680" y="1941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796"/>
                            <a:pt x="0" y="22033"/>
                            <a:pt x="1" y="25400"/>
                          </a:cubicBezTo>
                          <a:cubicBezTo>
                            <a:pt x="0" y="28768"/>
                            <a:pt x="645" y="32011"/>
                            <a:pt x="1934" y="35124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53"/>
                            <a:pt x="12568" y="47594"/>
                            <a:pt x="15680" y="48878"/>
                          </a:cubicBezTo>
                          <a:cubicBezTo>
                            <a:pt x="18792" y="50162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2"/>
                            <a:pt x="35121" y="48878"/>
                          </a:cubicBezTo>
                          <a:cubicBezTo>
                            <a:pt x="38232" y="47594"/>
                            <a:pt x="40979" y="45753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30"/>
                          </a:cubicBezTo>
                          <a:cubicBezTo>
                            <a:pt x="50156" y="32011"/>
                            <a:pt x="50800" y="28768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哔哩哔哩移动端项目提供了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图片素材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和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样式文件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操作步骤	</w:t>
      </w:r>
      <w:hyperlink r:id="rId270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675" w:lineRule="exact"/>
        <w:ind w:left="990" w:right="880" w:firstLine="450"/>
      </w:pPr>
      <w:r>
        <w:drawing>
          <wp:anchor simplePos="0" relativeHeight="251658279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217374</wp:posOffset>
            </wp:positionV>
            <wp:extent cx="486001" cy="190588"/>
            <wp:effectExtent l="0" t="0" r="0" b="0"/>
            <wp:wrapNone/>
            <wp:docPr id="276" name="Freeform 2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1" cy="190588"/>
                    </a:xfrm>
                    <a:custGeom>
                      <a:rect l="l" t="t" r="r" b="b"/>
                      <a:pathLst>
                        <a:path w="647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4" y="238336"/>
                          </a:cubicBezTo>
                          <a:cubicBezTo>
                            <a:pt x="3223" y="241443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622301" y="254000"/>
                          </a:lnTo>
                          <a:cubicBezTo>
                            <a:pt x="625668" y="254000"/>
                            <a:pt x="628908" y="253362"/>
                            <a:pt x="632020" y="252078"/>
                          </a:cubicBezTo>
                          <a:cubicBezTo>
                            <a:pt x="635132" y="250788"/>
                            <a:pt x="637879" y="248953"/>
                            <a:pt x="640261" y="246571"/>
                          </a:cubicBezTo>
                          <a:cubicBezTo>
                            <a:pt x="642642" y="244190"/>
                            <a:pt x="644477" y="241443"/>
                            <a:pt x="645767" y="238336"/>
                          </a:cubicBezTo>
                          <a:cubicBezTo>
                            <a:pt x="647055" y="235223"/>
                            <a:pt x="647700" y="231980"/>
                            <a:pt x="647701" y="228600"/>
                          </a:cubicBezTo>
                          <a:lnTo>
                            <a:pt x="647701" y="25400"/>
                          </a:lnTo>
                          <a:cubicBezTo>
                            <a:pt x="647700" y="22046"/>
                            <a:pt x="647055" y="18809"/>
                            <a:pt x="645767" y="15696"/>
                          </a:cubicBezTo>
                          <a:cubicBezTo>
                            <a:pt x="644477" y="12589"/>
                            <a:pt x="642642" y="9836"/>
                            <a:pt x="640261" y="7448"/>
                          </a:cubicBezTo>
                          <a:cubicBezTo>
                            <a:pt x="637879" y="5073"/>
                            <a:pt x="635132" y="3238"/>
                            <a:pt x="632020" y="1948"/>
                          </a:cubicBezTo>
                          <a:cubicBezTo>
                            <a:pt x="628908" y="652"/>
                            <a:pt x="625668" y="7"/>
                            <a:pt x="6223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2" y="652"/>
                            <a:pt x="15680" y="1941"/>
                          </a:cubicBezTo>
                          <a:cubicBezTo>
                            <a:pt x="12568" y="3238"/>
                            <a:pt x="9821" y="5073"/>
                            <a:pt x="7440" y="7448"/>
                          </a:cubicBezTo>
                          <a:cubicBezTo>
                            <a:pt x="5058" y="9836"/>
                            <a:pt x="3223" y="12589"/>
                            <a:pt x="1934" y="15696"/>
                          </a:cubicBezTo>
                          <a:cubicBezTo>
                            <a:pt x="645" y="18809"/>
                            <a:pt x="0" y="2204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9" behindDoc="1" locked="0" layoutInCell="1" allowOverlap="1">
            <wp:simplePos x="0" y="0"/>
            <wp:positionH relativeFrom="page">
              <wp:posOffset>4656542</wp:posOffset>
            </wp:positionH>
            <wp:positionV relativeFrom="line">
              <wp:posOffset>217374</wp:posOffset>
            </wp:positionV>
            <wp:extent cx="762354" cy="190588"/>
            <wp:effectExtent l="0" t="0" r="0" b="0"/>
            <wp:wrapNone/>
            <wp:docPr id="277" name="Freeform 2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4" y="238336"/>
                          </a:cubicBezTo>
                          <a:cubicBezTo>
                            <a:pt x="3222" y="241443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79" y="252078"/>
                          </a:cubicBezTo>
                          <a:cubicBezTo>
                            <a:pt x="18791" y="253362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8" y="253362"/>
                            <a:pt x="1000320" y="252078"/>
                          </a:cubicBezTo>
                          <a:cubicBezTo>
                            <a:pt x="1003431" y="250788"/>
                            <a:pt x="1006179" y="248953"/>
                            <a:pt x="1008561" y="246571"/>
                          </a:cubicBezTo>
                          <a:cubicBezTo>
                            <a:pt x="1010942" y="244190"/>
                            <a:pt x="1012777" y="241443"/>
                            <a:pt x="1014067" y="238336"/>
                          </a:cubicBezTo>
                          <a:cubicBezTo>
                            <a:pt x="1015356" y="235223"/>
                            <a:pt x="1016000" y="231980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46"/>
                            <a:pt x="1015356" y="18809"/>
                            <a:pt x="1014067" y="15696"/>
                          </a:cubicBezTo>
                          <a:cubicBezTo>
                            <a:pt x="1012777" y="12589"/>
                            <a:pt x="1010942" y="9836"/>
                            <a:pt x="1008561" y="7448"/>
                          </a:cubicBezTo>
                          <a:cubicBezTo>
                            <a:pt x="1006179" y="5073"/>
                            <a:pt x="1003431" y="3238"/>
                            <a:pt x="1000320" y="1948"/>
                          </a:cubicBezTo>
                          <a:cubicBezTo>
                            <a:pt x="997208" y="652"/>
                            <a:pt x="993969" y="7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7"/>
                            <a:pt x="18791" y="652"/>
                            <a:pt x="15679" y="1941"/>
                          </a:cubicBezTo>
                          <a:cubicBezTo>
                            <a:pt x="12568" y="3238"/>
                            <a:pt x="9821" y="5073"/>
                            <a:pt x="7440" y="7448"/>
                          </a:cubicBezTo>
                          <a:cubicBezTo>
                            <a:pt x="5058" y="9836"/>
                            <a:pt x="3222" y="12589"/>
                            <a:pt x="1934" y="15696"/>
                          </a:cubicBezTo>
                          <a:cubicBezTo>
                            <a:pt x="645" y="18809"/>
                            <a:pt x="0" y="22046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303139</wp:posOffset>
            </wp:positionV>
            <wp:extent cx="38118" cy="38117"/>
            <wp:effectExtent l="0" t="0" r="0" b="0"/>
            <wp:wrapNone/>
            <wp:docPr id="278" name="Freeform 2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29"/>
                            <a:pt x="43361" y="7442"/>
                          </a:cubicBezTo>
                          <a:cubicBezTo>
                            <a:pt x="40979" y="5067"/>
                            <a:pt x="38232" y="3231"/>
                            <a:pt x="35121" y="1948"/>
                          </a:cubicBezTo>
                          <a:cubicBezTo>
                            <a:pt x="32009" y="658"/>
                            <a:pt x="28769" y="7"/>
                            <a:pt x="25401" y="0"/>
                          </a:cubicBezTo>
                          <a:cubicBezTo>
                            <a:pt x="22032" y="7"/>
                            <a:pt x="18792" y="658"/>
                            <a:pt x="15680" y="1948"/>
                          </a:cubicBezTo>
                          <a:cubicBezTo>
                            <a:pt x="12568" y="3231"/>
                            <a:pt x="9822" y="5067"/>
                            <a:pt x="7440" y="7442"/>
                          </a:cubicBezTo>
                          <a:cubicBezTo>
                            <a:pt x="5058" y="9829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17"/>
                            <a:pt x="1934" y="35124"/>
                          </a:cubicBezTo>
                          <a:cubicBezTo>
                            <a:pt x="3223" y="38243"/>
                            <a:pt x="5058" y="40990"/>
                            <a:pt x="7440" y="43365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62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2"/>
                          </a:cubicBezTo>
                          <a:cubicBezTo>
                            <a:pt x="38232" y="47588"/>
                            <a:pt x="40979" y="45753"/>
                            <a:pt x="43361" y="43365"/>
                          </a:cubicBezTo>
                          <a:cubicBezTo>
                            <a:pt x="45743" y="40990"/>
                            <a:pt x="47578" y="38243"/>
                            <a:pt x="48867" y="35130"/>
                          </a:cubicBezTo>
                          <a:cubicBezTo>
                            <a:pt x="50156" y="32017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把素材文件夹中的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asset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文件夹移动到项目中，覆盖项目的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src\asset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项目入口素材样式	</w:t>
      </w:r>
      <w:hyperlink r:id="rId27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140" w:after="0" w:line="257" w:lineRule="exact"/>
        <w:ind w:left="990" w:right="0" w:firstLine="0"/>
      </w:pPr>
      <w:r>
        <w:drawing>
          <wp:anchor simplePos="0" relativeHeight="251658312" behindDoc="1" locked="0" layoutInCell="1" allowOverlap="1">
            <wp:simplePos x="0" y="0"/>
            <wp:positionH relativeFrom="page">
              <wp:posOffset>1826302</wp:posOffset>
            </wp:positionH>
            <wp:positionV relativeFrom="line">
              <wp:posOffset>77039</wp:posOffset>
            </wp:positionV>
            <wp:extent cx="829060" cy="190588"/>
            <wp:effectExtent l="0" t="0" r="0" b="0"/>
            <wp:wrapNone/>
            <wp:docPr id="279" name="Freeform 2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0"/>
                            <a:pt x="645" y="235223"/>
                            <a:pt x="1934" y="238336"/>
                          </a:cubicBezTo>
                          <a:cubicBezTo>
                            <a:pt x="3223" y="241443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62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9" y="254000"/>
                            <a:pt x="1086108" y="253362"/>
                            <a:pt x="1089220" y="252078"/>
                          </a:cubicBezTo>
                          <a:cubicBezTo>
                            <a:pt x="1092332" y="250788"/>
                            <a:pt x="1095079" y="248953"/>
                            <a:pt x="1097461" y="246571"/>
                          </a:cubicBezTo>
                          <a:cubicBezTo>
                            <a:pt x="1099842" y="244190"/>
                            <a:pt x="1101678" y="241443"/>
                            <a:pt x="1102967" y="238336"/>
                          </a:cubicBezTo>
                          <a:cubicBezTo>
                            <a:pt x="1104256" y="235223"/>
                            <a:pt x="1104900" y="231980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39"/>
                            <a:pt x="1104256" y="18802"/>
                            <a:pt x="1102967" y="15689"/>
                          </a:cubicBezTo>
                          <a:cubicBezTo>
                            <a:pt x="1101678" y="12576"/>
                            <a:pt x="1099842" y="9823"/>
                            <a:pt x="1097461" y="7442"/>
                          </a:cubicBezTo>
                          <a:cubicBezTo>
                            <a:pt x="1095079" y="5073"/>
                            <a:pt x="1092332" y="3238"/>
                            <a:pt x="1089220" y="1948"/>
                          </a:cubicBezTo>
                          <a:cubicBezTo>
                            <a:pt x="1086108" y="658"/>
                            <a:pt x="1082869" y="13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项目入口文件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src\main.ts</w:t>
      </w:r>
      <w:r>
        <w:rPr>
          <w:rFonts w:ascii="Times New Roman" w:hAnsi="Times New Roman" w:cs="Times New Roman"/>
          <w:sz w:val="17"/>
          <w:szCs w:val="17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43" w:after="0" w:line="270" w:lineRule="exact"/>
        <w:ind w:left="1185" w:right="6539" w:firstLine="0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61683</wp:posOffset>
            </wp:positionV>
            <wp:extent cx="5641421" cy="2144121"/>
            <wp:effectExtent l="0" t="0" r="0" b="0"/>
            <wp:wrapNone/>
            <wp:docPr id="283" name="Freeform 2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144121"/>
                    </a:xfrm>
                    <a:custGeom>
                      <a:rect l="l" t="t" r="r" b="b"/>
                      <a:pathLst>
                        <a:path w="7518401" h="2857500">
                          <a:moveTo>
                            <a:pt x="1" y="19050"/>
                          </a:moveTo>
                          <a:lnTo>
                            <a:pt x="1" y="2838450"/>
                          </a:lnTo>
                          <a:cubicBezTo>
                            <a:pt x="0" y="2840993"/>
                            <a:pt x="484" y="2843424"/>
                            <a:pt x="1450" y="2845755"/>
                          </a:cubicBezTo>
                          <a:cubicBezTo>
                            <a:pt x="2417" y="2848087"/>
                            <a:pt x="3794" y="2850146"/>
                            <a:pt x="5580" y="2851932"/>
                          </a:cubicBezTo>
                          <a:cubicBezTo>
                            <a:pt x="7366" y="2853718"/>
                            <a:pt x="9426" y="2855094"/>
                            <a:pt x="11760" y="2856062"/>
                          </a:cubicBezTo>
                          <a:cubicBezTo>
                            <a:pt x="14094" y="2857017"/>
                            <a:pt x="16524" y="2857500"/>
                            <a:pt x="19051" y="2857500"/>
                          </a:cubicBezTo>
                          <a:lnTo>
                            <a:pt x="7499351" y="2857500"/>
                          </a:lnTo>
                          <a:cubicBezTo>
                            <a:pt x="7501877" y="2857500"/>
                            <a:pt x="7504306" y="2857017"/>
                            <a:pt x="7506640" y="2856062"/>
                          </a:cubicBezTo>
                          <a:cubicBezTo>
                            <a:pt x="7508974" y="2855094"/>
                            <a:pt x="7511034" y="2853718"/>
                            <a:pt x="7512820" y="2851932"/>
                          </a:cubicBezTo>
                          <a:cubicBezTo>
                            <a:pt x="7514606" y="2850146"/>
                            <a:pt x="7515983" y="2848087"/>
                            <a:pt x="7516949" y="2845755"/>
                          </a:cubicBezTo>
                          <a:cubicBezTo>
                            <a:pt x="7517916" y="2843424"/>
                            <a:pt x="7518400" y="2840993"/>
                            <a:pt x="7518401" y="28384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02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08"/>
                            <a:pt x="7508974" y="2431"/>
                            <a:pt x="7506640" y="1476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76"/>
                          </a:cubicBezTo>
                          <a:cubicBezTo>
                            <a:pt x="9426" y="2431"/>
                            <a:pt x="7366" y="3808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02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61683</wp:posOffset>
            </wp:positionV>
            <wp:extent cx="5641421" cy="2144121"/>
            <wp:effectExtent l="0" t="0" r="0" b="0"/>
            <wp:wrapNone/>
            <wp:docPr id="284" name="Freeform 2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144121"/>
                    </a:xfrm>
                    <a:custGeom>
                      <a:rect l="l" t="t" r="r" b="b"/>
                      <a:pathLst>
                        <a:path w="7518401" h="2857500">
                          <a:moveTo>
                            <a:pt x="1" y="19050"/>
                          </a:moveTo>
                          <a:lnTo>
                            <a:pt x="1" y="2838450"/>
                          </a:lnTo>
                          <a:cubicBezTo>
                            <a:pt x="0" y="2840993"/>
                            <a:pt x="484" y="2843424"/>
                            <a:pt x="1450" y="2845755"/>
                          </a:cubicBezTo>
                          <a:cubicBezTo>
                            <a:pt x="2417" y="2848087"/>
                            <a:pt x="3794" y="2850146"/>
                            <a:pt x="5580" y="2851932"/>
                          </a:cubicBezTo>
                          <a:cubicBezTo>
                            <a:pt x="7366" y="2853718"/>
                            <a:pt x="9426" y="2855094"/>
                            <a:pt x="11760" y="2856062"/>
                          </a:cubicBezTo>
                          <a:cubicBezTo>
                            <a:pt x="14094" y="2857017"/>
                            <a:pt x="16524" y="2857500"/>
                            <a:pt x="19051" y="2857500"/>
                          </a:cubicBezTo>
                          <a:lnTo>
                            <a:pt x="7499351" y="2857500"/>
                          </a:lnTo>
                          <a:cubicBezTo>
                            <a:pt x="7501877" y="2857500"/>
                            <a:pt x="7504306" y="2857017"/>
                            <a:pt x="7506640" y="2856062"/>
                          </a:cubicBezTo>
                          <a:cubicBezTo>
                            <a:pt x="7508974" y="2855094"/>
                            <a:pt x="7511034" y="2853718"/>
                            <a:pt x="7512820" y="2851932"/>
                          </a:cubicBezTo>
                          <a:cubicBezTo>
                            <a:pt x="7514606" y="2850146"/>
                            <a:pt x="7515983" y="2848087"/>
                            <a:pt x="7516949" y="2845755"/>
                          </a:cubicBezTo>
                          <a:cubicBezTo>
                            <a:pt x="7517916" y="2843424"/>
                            <a:pt x="7518400" y="2840993"/>
                            <a:pt x="7518401" y="28384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02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08"/>
                            <a:pt x="7508974" y="2431"/>
                            <a:pt x="7506640" y="1476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76"/>
                          </a:cubicBezTo>
                          <a:cubicBezTo>
                            <a:pt x="9426" y="2431"/>
                            <a:pt x="7366" y="3808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02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2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104566</wp:posOffset>
            </wp:positionV>
            <wp:extent cx="5631891" cy="2058356"/>
            <wp:effectExtent l="0" t="0" r="0" b="0"/>
            <wp:wrapNone/>
            <wp:docPr id="285" name="Freeform 2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058356"/>
                    </a:xfrm>
                    <a:custGeom>
                      <a:rect l="l" t="t" r="r" b="b"/>
                      <a:pathLst>
                        <a:path w="7505700" h="2743200">
                          <a:moveTo>
                            <a:pt x="0" y="2743200"/>
                          </a:moveTo>
                          <a:lnTo>
                            <a:pt x="7505700" y="27432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104566</wp:posOffset>
            </wp:positionV>
            <wp:extent cx="5631891" cy="2058356"/>
            <wp:effectExtent l="0" t="0" r="0" b="0"/>
            <wp:wrapNone/>
            <wp:docPr id="286" name="Freeform 2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058356"/>
                    </a:xfrm>
                    <a:custGeom>
                      <a:rect l="l" t="t" r="r" b="b"/>
                      <a:pathLst>
                        <a:path w="7505700" h="2743200">
                          <a:moveTo>
                            <a:pt x="0" y="2743200"/>
                          </a:moveTo>
                          <a:lnTo>
                            <a:pt x="7505700" y="27432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createApp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 from './App.vue'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router from './router'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743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'@/assets/styles/base.less'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'@/assets/styles/iconfont.less'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app = createApp(App)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932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app.use(router)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app.mount('#app')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项目首页	</w:t>
      </w:r>
      <w:hyperlink r:id="rId280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20" w:after="0" w:line="360" w:lineRule="exact"/>
        <w:ind w:left="990" w:right="0" w:firstLine="0"/>
      </w:pPr>
      <w:r>
        <w:drawing>
          <wp:anchor simplePos="0" relativeHeight="251658246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69037</wp:posOffset>
            </wp:positionV>
            <wp:extent cx="5650950" cy="9529"/>
            <wp:effectExtent l="0" t="0" r="0" b="0"/>
            <wp:wrapNone/>
            <wp:docPr id="287" name="Freeform 2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28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20" w:after="0" w:line="257" w:lineRule="exact"/>
        <w:ind w:left="1440" w:right="0" w:firstLine="0"/>
      </w:pPr>
      <w:r>
        <w:drawing>
          <wp:anchor simplePos="0" relativeHeight="25165825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150104</wp:posOffset>
            </wp:positionV>
            <wp:extent cx="38118" cy="38117"/>
            <wp:effectExtent l="0" t="0" r="0" b="0"/>
            <wp:wrapNone/>
            <wp:docPr id="288" name="Freeform 2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23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11"/>
                            <a:pt x="1934" y="35124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588"/>
                            <a:pt x="15680" y="48866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588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24"/>
                          </a:cubicBezTo>
                          <a:cubicBezTo>
                            <a:pt x="50156" y="32011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首页按组件划分功能模块。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页面组件分析	</w:t>
      </w:r>
      <w:hyperlink r:id="rId282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  <w:r>
        <w:drawing>
          <wp:anchor simplePos="0" relativeHeight="251658261" behindDoc="0" locked="0" layoutInCell="1" allowOverlap="1">
            <wp:simplePos x="0" y="0"/>
            <wp:positionH relativeFrom="page">
              <wp:posOffset>959124</wp:posOffset>
            </wp:positionH>
            <wp:positionV relativeFrom="page">
              <wp:posOffset>4786521</wp:posOffset>
            </wp:positionV>
            <wp:extent cx="5650950" cy="5365067"/>
            <wp:effectExtent l="0" t="0" r="0" b="0"/>
            <wp:wrapNone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spect="0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5365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86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新建首页三个组件备用	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96" w:after="0" w:line="310" w:lineRule="exact"/>
        <w:ind w:left="1440" w:right="894" w:firstLine="0"/>
      </w:pPr>
      <w:r>
        <w:drawing>
          <wp:anchor simplePos="0" relativeHeight="251658255" behindDoc="1" locked="0" layoutInCell="1" allowOverlap="1">
            <wp:simplePos x="0" y="0"/>
            <wp:positionH relativeFrom="page">
              <wp:posOffset>1864419</wp:posOffset>
            </wp:positionH>
            <wp:positionV relativeFrom="line">
              <wp:posOffset>77039</wp:posOffset>
            </wp:positionV>
            <wp:extent cx="2916005" cy="190588"/>
            <wp:effectExtent l="0" t="0" r="0" b="0"/>
            <wp:wrapNone/>
            <wp:docPr id="296" name="Freeform 2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16005" cy="190588"/>
                    </a:xfrm>
                    <a:custGeom>
                      <a:rect l="l" t="t" r="r" b="b"/>
                      <a:pathLst>
                        <a:path w="3886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3860801" y="254000"/>
                          </a:lnTo>
                          <a:cubicBezTo>
                            <a:pt x="3864169" y="254000"/>
                            <a:pt x="3867408" y="253356"/>
                            <a:pt x="3870520" y="252078"/>
                          </a:cubicBezTo>
                          <a:cubicBezTo>
                            <a:pt x="3873632" y="250801"/>
                            <a:pt x="3876379" y="248965"/>
                            <a:pt x="3878761" y="246571"/>
                          </a:cubicBezTo>
                          <a:cubicBezTo>
                            <a:pt x="3881142" y="244203"/>
                            <a:pt x="3882977" y="241449"/>
                            <a:pt x="3884266" y="238336"/>
                          </a:cubicBezTo>
                          <a:cubicBezTo>
                            <a:pt x="3885556" y="235223"/>
                            <a:pt x="3886200" y="231986"/>
                            <a:pt x="3886201" y="228600"/>
                          </a:cubicBezTo>
                          <a:lnTo>
                            <a:pt x="3886201" y="25400"/>
                          </a:lnTo>
                          <a:cubicBezTo>
                            <a:pt x="3886200" y="22052"/>
                            <a:pt x="3885556" y="18815"/>
                            <a:pt x="3884267" y="15702"/>
                          </a:cubicBezTo>
                          <a:cubicBezTo>
                            <a:pt x="3882977" y="12589"/>
                            <a:pt x="3881142" y="9848"/>
                            <a:pt x="3878761" y="7454"/>
                          </a:cubicBezTo>
                          <a:cubicBezTo>
                            <a:pt x="3876379" y="5085"/>
                            <a:pt x="3873632" y="3250"/>
                            <a:pt x="3870520" y="1948"/>
                          </a:cubicBezTo>
                          <a:cubicBezTo>
                            <a:pt x="3867408" y="658"/>
                            <a:pt x="3864169" y="13"/>
                            <a:pt x="3860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297" name="Freeform 2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0990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0990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频道组件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channel.vue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>
        <w:drawing>
          <wp:anchor simplePos="0" relativeHeight="251658300" behindDoc="1" locked="0" layoutInCell="1" allowOverlap="1">
            <wp:simplePos x="0" y="0"/>
            <wp:positionH relativeFrom="page">
              <wp:posOffset>1864419</wp:posOffset>
            </wp:positionH>
            <wp:positionV relativeFrom="line">
              <wp:posOffset>16079</wp:posOffset>
            </wp:positionV>
            <wp:extent cx="2782593" cy="190588"/>
            <wp:effectExtent l="0" t="0" r="0" b="0"/>
            <wp:wrapNone/>
            <wp:docPr id="298" name="Freeform 2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782593" cy="190588"/>
                    </a:xfrm>
                    <a:custGeom>
                      <a:rect l="l" t="t" r="r" b="b"/>
                      <a:pathLst>
                        <a:path w="37084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2" y="241449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3683001" y="254000"/>
                          </a:lnTo>
                          <a:cubicBezTo>
                            <a:pt x="3686368" y="254000"/>
                            <a:pt x="3689608" y="253356"/>
                            <a:pt x="3692720" y="252078"/>
                          </a:cubicBezTo>
                          <a:cubicBezTo>
                            <a:pt x="3695832" y="250788"/>
                            <a:pt x="3698579" y="248953"/>
                            <a:pt x="3700961" y="246571"/>
                          </a:cubicBezTo>
                          <a:cubicBezTo>
                            <a:pt x="3703342" y="244190"/>
                            <a:pt x="3705177" y="241449"/>
                            <a:pt x="3706467" y="238336"/>
                          </a:cubicBezTo>
                          <a:cubicBezTo>
                            <a:pt x="3707756" y="235223"/>
                            <a:pt x="3708400" y="231986"/>
                            <a:pt x="3708401" y="228600"/>
                          </a:cubicBezTo>
                          <a:lnTo>
                            <a:pt x="3708401" y="25400"/>
                          </a:lnTo>
                          <a:cubicBezTo>
                            <a:pt x="3708400" y="22039"/>
                            <a:pt x="3707756" y="18815"/>
                            <a:pt x="3706467" y="15702"/>
                          </a:cubicBezTo>
                          <a:cubicBezTo>
                            <a:pt x="3705177" y="12589"/>
                            <a:pt x="3703342" y="9836"/>
                            <a:pt x="3700961" y="7442"/>
                          </a:cubicBezTo>
                          <a:cubicBezTo>
                            <a:pt x="3698579" y="5073"/>
                            <a:pt x="3695832" y="3250"/>
                            <a:pt x="3692720" y="1960"/>
                          </a:cubicBezTo>
                          <a:cubicBezTo>
                            <a:pt x="3689608" y="670"/>
                            <a:pt x="3686368" y="13"/>
                            <a:pt x="36830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8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101844</wp:posOffset>
            </wp:positionV>
            <wp:extent cx="38118" cy="38117"/>
            <wp:effectExtent l="0" t="0" r="0" b="0"/>
            <wp:wrapNone/>
            <wp:docPr id="299" name="Freeform 2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23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轮播组件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swipe.vue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>
        <w:drawing>
          <wp:anchor simplePos="0" relativeHeight="251658343" behindDoc="1" locked="0" layoutInCell="1" allowOverlap="1">
            <wp:simplePos x="0" y="0"/>
            <wp:positionH relativeFrom="page">
              <wp:posOffset>2112185</wp:posOffset>
            </wp:positionH>
            <wp:positionV relativeFrom="line">
              <wp:posOffset>16079</wp:posOffset>
            </wp:positionV>
            <wp:extent cx="3087535" cy="190588"/>
            <wp:effectExtent l="0" t="0" r="0" b="0"/>
            <wp:wrapNone/>
            <wp:docPr id="300" name="Freeform 3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087535" cy="190588"/>
                    </a:xfrm>
                    <a:custGeom>
                      <a:rect l="l" t="t" r="r" b="b"/>
                      <a:pathLst>
                        <a:path w="4114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2" y="241449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089401" y="254000"/>
                          </a:lnTo>
                          <a:cubicBezTo>
                            <a:pt x="4092769" y="254000"/>
                            <a:pt x="4096009" y="253356"/>
                            <a:pt x="4099120" y="252078"/>
                          </a:cubicBezTo>
                          <a:cubicBezTo>
                            <a:pt x="4102232" y="250788"/>
                            <a:pt x="4104979" y="248953"/>
                            <a:pt x="4107361" y="246571"/>
                          </a:cubicBezTo>
                          <a:cubicBezTo>
                            <a:pt x="4109743" y="244190"/>
                            <a:pt x="4111578" y="241449"/>
                            <a:pt x="4112867" y="238336"/>
                          </a:cubicBezTo>
                          <a:cubicBezTo>
                            <a:pt x="4114156" y="235223"/>
                            <a:pt x="4114801" y="231974"/>
                            <a:pt x="4114801" y="228600"/>
                          </a:cubicBezTo>
                          <a:lnTo>
                            <a:pt x="4114801" y="25400"/>
                          </a:lnTo>
                          <a:cubicBezTo>
                            <a:pt x="4114801" y="22039"/>
                            <a:pt x="4114156" y="18802"/>
                            <a:pt x="4112867" y="15689"/>
                          </a:cubicBezTo>
                          <a:cubicBezTo>
                            <a:pt x="4111578" y="12576"/>
                            <a:pt x="4109743" y="9836"/>
                            <a:pt x="4107361" y="7442"/>
                          </a:cubicBezTo>
                          <a:cubicBezTo>
                            <a:pt x="4104979" y="5073"/>
                            <a:pt x="4102232" y="3238"/>
                            <a:pt x="4099120" y="1948"/>
                          </a:cubicBezTo>
                          <a:cubicBezTo>
                            <a:pt x="4096009" y="658"/>
                            <a:pt x="4092769" y="13"/>
                            <a:pt x="40894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4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101844</wp:posOffset>
            </wp:positionV>
            <wp:extent cx="38118" cy="38117"/>
            <wp:effectExtent l="0" t="0" r="0" b="0"/>
            <wp:wrapNone/>
            <wp:docPr id="301" name="Freeform 3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视频列表组件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video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list.vue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>
        <w:drawing>
          <wp:anchor simplePos="0" relativeHeight="25165838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101844</wp:posOffset>
            </wp:positionV>
            <wp:extent cx="38118" cy="38117"/>
            <wp:effectExtent l="0" t="0" r="0" b="0"/>
            <wp:wrapNone/>
            <wp:docPr id="302" name="Freeform 3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73"/>
                            <a:pt x="38232" y="3238"/>
                            <a:pt x="35121" y="1960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60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66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温馨提醒：新建三个文件备用即可，组件里面暂时不需要写入内容。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91" behindDoc="0" locked="0" layoutInCell="1" allowOverlap="1">
            <wp:simplePos x="0" y="0"/>
            <wp:positionH relativeFrom="page">
              <wp:posOffset>2464773</wp:posOffset>
            </wp:positionH>
            <wp:positionV relativeFrom="paragraph">
              <wp:posOffset>129230</wp:posOffset>
            </wp:positionV>
            <wp:extent cx="2649180" cy="1477061"/>
            <wp:effectExtent l="0" t="0" r="0" b="0"/>
            <wp:wrapNone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>
                      <a:picLocks noChangeAspect="0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9180" cy="1477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首页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头部组件	</w:t>
      </w:r>
      <w:hyperlink r:id="rId291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392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304" name="Freeform 3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组件素材准备	</w:t>
      </w:r>
      <w:hyperlink r:id="rId292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40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305" name="Freeform 3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头部组件为公共组件，主要是静态结构。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408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73904</wp:posOffset>
            </wp:positionV>
            <wp:extent cx="38118" cy="38117"/>
            <wp:effectExtent l="0" t="0" r="0" b="0"/>
            <wp:wrapNone/>
            <wp:docPr id="306" name="Freeform 3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2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188258</wp:posOffset>
            </wp:positionV>
            <wp:extent cx="752825" cy="190588"/>
            <wp:effectExtent l="0" t="0" r="0" b="0"/>
            <wp:wrapNone/>
            <wp:docPr id="307" name="Freeform 3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52825" cy="190588"/>
                    </a:xfrm>
                    <a:custGeom>
                      <a:rect l="l" t="t" r="r" b="b"/>
                      <a:pathLst>
                        <a:path w="1003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59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77901" y="254000"/>
                          </a:lnTo>
                          <a:cubicBezTo>
                            <a:pt x="981269" y="254000"/>
                            <a:pt x="984508" y="253356"/>
                            <a:pt x="987620" y="252078"/>
                          </a:cubicBezTo>
                          <a:cubicBezTo>
                            <a:pt x="990732" y="250788"/>
                            <a:pt x="993479" y="248953"/>
                            <a:pt x="995861" y="246559"/>
                          </a:cubicBezTo>
                          <a:cubicBezTo>
                            <a:pt x="998242" y="244190"/>
                            <a:pt x="1000077" y="241449"/>
                            <a:pt x="1001367" y="238336"/>
                          </a:cubicBezTo>
                          <a:cubicBezTo>
                            <a:pt x="1002656" y="235223"/>
                            <a:pt x="1003300" y="231974"/>
                            <a:pt x="1003301" y="228600"/>
                          </a:cubicBezTo>
                          <a:lnTo>
                            <a:pt x="1003301" y="25400"/>
                          </a:lnTo>
                          <a:cubicBezTo>
                            <a:pt x="1003300" y="22039"/>
                            <a:pt x="1002656" y="18815"/>
                            <a:pt x="1001367" y="15702"/>
                          </a:cubicBezTo>
                          <a:cubicBezTo>
                            <a:pt x="1000077" y="12589"/>
                            <a:pt x="998242" y="9848"/>
                            <a:pt x="995861" y="7454"/>
                          </a:cubicBezTo>
                          <a:cubicBezTo>
                            <a:pt x="993479" y="5073"/>
                            <a:pt x="990732" y="3238"/>
                            <a:pt x="987620" y="1948"/>
                          </a:cubicBezTo>
                          <a:cubicBezTo>
                            <a:pt x="984508" y="658"/>
                            <a:pt x="981269" y="13"/>
                            <a:pt x="9779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36" behindDoc="1" locked="0" layoutInCell="1" allowOverlap="1">
            <wp:simplePos x="0" y="0"/>
            <wp:positionH relativeFrom="page">
              <wp:posOffset>4932895</wp:posOffset>
            </wp:positionH>
            <wp:positionV relativeFrom="line">
              <wp:posOffset>188258</wp:posOffset>
            </wp:positionV>
            <wp:extent cx="1029178" cy="190588"/>
            <wp:effectExtent l="0" t="0" r="0" b="0"/>
            <wp:wrapNone/>
            <wp:docPr id="308" name="Freeform 3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029178" cy="190588"/>
                    </a:xfrm>
                    <a:custGeom>
                      <a:rect l="l" t="t" r="r" b="b"/>
                      <a:pathLst>
                        <a:path w="13716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190"/>
                            <a:pt x="7439" y="246559"/>
                          </a:cubicBezTo>
                          <a:cubicBezTo>
                            <a:pt x="9821" y="248953"/>
                            <a:pt x="12568" y="250788"/>
                            <a:pt x="15679" y="252078"/>
                          </a:cubicBezTo>
                          <a:cubicBezTo>
                            <a:pt x="18791" y="253356"/>
                            <a:pt x="22031" y="254000"/>
                            <a:pt x="25401" y="254000"/>
                          </a:cubicBezTo>
                          <a:lnTo>
                            <a:pt x="1346201" y="254000"/>
                          </a:lnTo>
                          <a:cubicBezTo>
                            <a:pt x="1349569" y="254000"/>
                            <a:pt x="1352808" y="253356"/>
                            <a:pt x="1355919" y="252078"/>
                          </a:cubicBezTo>
                          <a:cubicBezTo>
                            <a:pt x="1359031" y="250788"/>
                            <a:pt x="1361779" y="248953"/>
                            <a:pt x="1364161" y="246559"/>
                          </a:cubicBezTo>
                          <a:cubicBezTo>
                            <a:pt x="1366542" y="244190"/>
                            <a:pt x="1368377" y="241449"/>
                            <a:pt x="1369667" y="238336"/>
                          </a:cubicBezTo>
                          <a:cubicBezTo>
                            <a:pt x="1370956" y="235223"/>
                            <a:pt x="1371600" y="231974"/>
                            <a:pt x="1371601" y="228600"/>
                          </a:cubicBezTo>
                          <a:lnTo>
                            <a:pt x="1371601" y="25400"/>
                          </a:lnTo>
                          <a:cubicBezTo>
                            <a:pt x="1371600" y="22039"/>
                            <a:pt x="1370956" y="18815"/>
                            <a:pt x="1369667" y="15702"/>
                          </a:cubicBezTo>
                          <a:cubicBezTo>
                            <a:pt x="1368377" y="12589"/>
                            <a:pt x="1366542" y="9848"/>
                            <a:pt x="1364161" y="7454"/>
                          </a:cubicBezTo>
                          <a:cubicBezTo>
                            <a:pt x="1361779" y="5073"/>
                            <a:pt x="1359031" y="3238"/>
                            <a:pt x="1355919" y="1948"/>
                          </a:cubicBezTo>
                          <a:cubicBezTo>
                            <a:pt x="1352808" y="658"/>
                            <a:pt x="1349569" y="13"/>
                            <a:pt x="1346201" y="0"/>
                          </a:cubicBezTo>
                          <a:lnTo>
                            <a:pt x="25401" y="0"/>
                          </a:lnTo>
                          <a:cubicBezTo>
                            <a:pt x="22031" y="13"/>
                            <a:pt x="18791" y="658"/>
                            <a:pt x="15679" y="1948"/>
                          </a:cubicBezTo>
                          <a:cubicBezTo>
                            <a:pt x="12567" y="3238"/>
                            <a:pt x="9821" y="5073"/>
                            <a:pt x="7439" y="7454"/>
                          </a:cubicBezTo>
                          <a:cubicBezTo>
                            <a:pt x="5058" y="9848"/>
                            <a:pt x="3222" y="12589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哔哩哔哩移动端项目提供了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头部组件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和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单个视频组件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的静态结构素材。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440" w:right="880" w:firstLine="0"/>
      </w:pPr>
      <w:r>
        <w:drawing>
          <wp:anchor simplePos="0" relativeHeight="25165841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96764</wp:posOffset>
            </wp:positionV>
            <wp:extent cx="38118" cy="38117"/>
            <wp:effectExtent l="0" t="0" r="0" b="0"/>
            <wp:wrapNone/>
            <wp:docPr id="309" name="Freeform 3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把素材文件夹中的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component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文件夹移动到项目中，覆盖项目的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src\component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组件文件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夹。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修改项目首页	</w:t>
      </w:r>
      <w:hyperlink r:id="rId293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71" w:after="0" w:line="315" w:lineRule="exact"/>
        <w:ind w:left="1440" w:right="880" w:firstLine="0"/>
      </w:pPr>
      <w:r>
        <w:drawing>
          <wp:anchor simplePos="0" relativeHeight="25165846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150104</wp:posOffset>
            </wp:positionV>
            <wp:extent cx="38118" cy="38117"/>
            <wp:effectExtent l="0" t="0" r="0" b="0"/>
            <wp:wrapNone/>
            <wp:docPr id="310" name="Freeform 3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23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11"/>
                            <a:pt x="1934" y="35124"/>
                          </a:cubicBezTo>
                          <a:cubicBezTo>
                            <a:pt x="3223" y="38237"/>
                            <a:pt x="5058" y="40990"/>
                            <a:pt x="7440" y="43359"/>
                          </a:cubicBezTo>
                          <a:cubicBezTo>
                            <a:pt x="9822" y="45753"/>
                            <a:pt x="12568" y="47588"/>
                            <a:pt x="15680" y="48866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588"/>
                            <a:pt x="40979" y="45753"/>
                            <a:pt x="43361" y="43359"/>
                          </a:cubicBezTo>
                          <a:cubicBezTo>
                            <a:pt x="45743" y="40990"/>
                            <a:pt x="47578" y="38237"/>
                            <a:pt x="48867" y="35124"/>
                          </a:cubicBezTo>
                          <a:cubicBezTo>
                            <a:pt x="50156" y="32011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组件素材复制到项目后，在项目首页中即可使用头部组件。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465" behindDoc="1" locked="0" layoutInCell="1" allowOverlap="1">
            <wp:simplePos x="0" y="0"/>
            <wp:positionH relativeFrom="page">
              <wp:posOffset>1864419</wp:posOffset>
            </wp:positionH>
            <wp:positionV relativeFrom="line">
              <wp:posOffset>19255</wp:posOffset>
            </wp:positionV>
            <wp:extent cx="1715297" cy="190588"/>
            <wp:effectExtent l="0" t="0" r="0" b="0"/>
            <wp:wrapNone/>
            <wp:docPr id="311" name="Freeform 3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15297" cy="190588"/>
                    </a:xfrm>
                    <a:custGeom>
                      <a:rect l="l" t="t" r="r" b="b"/>
                      <a:pathLst>
                        <a:path w="228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2" y="241449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2260601" y="254000"/>
                          </a:lnTo>
                          <a:cubicBezTo>
                            <a:pt x="2263969" y="254000"/>
                            <a:pt x="2267208" y="253356"/>
                            <a:pt x="2270320" y="252078"/>
                          </a:cubicBezTo>
                          <a:cubicBezTo>
                            <a:pt x="2273432" y="250788"/>
                            <a:pt x="2276179" y="248953"/>
                            <a:pt x="2278561" y="246571"/>
                          </a:cubicBezTo>
                          <a:cubicBezTo>
                            <a:pt x="2280942" y="244190"/>
                            <a:pt x="2282777" y="241449"/>
                            <a:pt x="2284066" y="238336"/>
                          </a:cubicBezTo>
                          <a:cubicBezTo>
                            <a:pt x="2285356" y="235223"/>
                            <a:pt x="2286000" y="231974"/>
                            <a:pt x="2286001" y="228600"/>
                          </a:cubicBezTo>
                          <a:lnTo>
                            <a:pt x="2286001" y="25400"/>
                          </a:lnTo>
                          <a:cubicBezTo>
                            <a:pt x="2286000" y="22039"/>
                            <a:pt x="2285356" y="18802"/>
                            <a:pt x="2284066" y="15689"/>
                          </a:cubicBezTo>
                          <a:cubicBezTo>
                            <a:pt x="2282777" y="12576"/>
                            <a:pt x="2280942" y="9836"/>
                            <a:pt x="2278561" y="7442"/>
                          </a:cubicBezTo>
                          <a:cubicBezTo>
                            <a:pt x="2276179" y="5073"/>
                            <a:pt x="2273432" y="3238"/>
                            <a:pt x="2270320" y="1948"/>
                          </a:cubicBezTo>
                          <a:cubicBezTo>
                            <a:pt x="2267208" y="658"/>
                            <a:pt x="2263969" y="13"/>
                            <a:pt x="22606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6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312" name="Freeform 3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文件路径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src\views\Home\index.vue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91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124664</wp:posOffset>
            </wp:positionV>
            <wp:extent cx="5641421" cy="1972591"/>
            <wp:effectExtent l="0" t="0" r="0" b="0"/>
            <wp:wrapNone/>
            <wp:docPr id="313" name="Freeform 3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1972591"/>
                    </a:xfrm>
                    <a:custGeom>
                      <a:rect l="l" t="t" r="r" b="b"/>
                      <a:pathLst>
                        <a:path w="7518401" h="2628900">
                          <a:moveTo>
                            <a:pt x="1" y="19050"/>
                          </a:moveTo>
                          <a:lnTo>
                            <a:pt x="1" y="2609850"/>
                          </a:lnTo>
                          <a:cubicBezTo>
                            <a:pt x="0" y="2612381"/>
                            <a:pt x="484" y="2614811"/>
                            <a:pt x="1450" y="2617155"/>
                          </a:cubicBezTo>
                          <a:cubicBezTo>
                            <a:pt x="2417" y="2619500"/>
                            <a:pt x="3794" y="2621558"/>
                            <a:pt x="5580" y="2623332"/>
                          </a:cubicBezTo>
                          <a:cubicBezTo>
                            <a:pt x="7366" y="2625118"/>
                            <a:pt x="9426" y="2626494"/>
                            <a:pt x="11760" y="2627462"/>
                          </a:cubicBezTo>
                          <a:cubicBezTo>
                            <a:pt x="14094" y="2628417"/>
                            <a:pt x="16524" y="2628900"/>
                            <a:pt x="19051" y="2628900"/>
                          </a:cubicBezTo>
                          <a:lnTo>
                            <a:pt x="7499351" y="2628900"/>
                          </a:lnTo>
                          <a:cubicBezTo>
                            <a:pt x="7501877" y="2628900"/>
                            <a:pt x="7504306" y="2628417"/>
                            <a:pt x="7506640" y="2627462"/>
                          </a:cubicBezTo>
                          <a:cubicBezTo>
                            <a:pt x="7508974" y="2626494"/>
                            <a:pt x="7511034" y="2625118"/>
                            <a:pt x="7512820" y="2623332"/>
                          </a:cubicBezTo>
                          <a:cubicBezTo>
                            <a:pt x="7514606" y="2621558"/>
                            <a:pt x="7515983" y="2619500"/>
                            <a:pt x="7516949" y="2617155"/>
                          </a:cubicBezTo>
                          <a:cubicBezTo>
                            <a:pt x="7517916" y="2614811"/>
                            <a:pt x="7518400" y="2612381"/>
                            <a:pt x="7518401" y="26098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08"/>
                            <a:pt x="7508974" y="2431"/>
                            <a:pt x="7506640" y="1464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64"/>
                          </a:cubicBezTo>
                          <a:cubicBezTo>
                            <a:pt x="9426" y="2431"/>
                            <a:pt x="7366" y="3808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0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124664</wp:posOffset>
            </wp:positionV>
            <wp:extent cx="5641421" cy="1972591"/>
            <wp:effectExtent l="0" t="0" r="0" b="0"/>
            <wp:wrapNone/>
            <wp:docPr id="314" name="Freeform 3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1972591"/>
                    </a:xfrm>
                    <a:custGeom>
                      <a:rect l="l" t="t" r="r" b="b"/>
                      <a:pathLst>
                        <a:path w="7518401" h="2628900">
                          <a:moveTo>
                            <a:pt x="1" y="19050"/>
                          </a:moveTo>
                          <a:lnTo>
                            <a:pt x="1" y="2609850"/>
                          </a:lnTo>
                          <a:cubicBezTo>
                            <a:pt x="0" y="2612381"/>
                            <a:pt x="484" y="2614811"/>
                            <a:pt x="1450" y="2617155"/>
                          </a:cubicBezTo>
                          <a:cubicBezTo>
                            <a:pt x="2417" y="2619500"/>
                            <a:pt x="3794" y="2621558"/>
                            <a:pt x="5580" y="2623332"/>
                          </a:cubicBezTo>
                          <a:cubicBezTo>
                            <a:pt x="7366" y="2625118"/>
                            <a:pt x="9426" y="2626494"/>
                            <a:pt x="11760" y="2627462"/>
                          </a:cubicBezTo>
                          <a:cubicBezTo>
                            <a:pt x="14094" y="2628417"/>
                            <a:pt x="16524" y="2628900"/>
                            <a:pt x="19051" y="2628900"/>
                          </a:cubicBezTo>
                          <a:lnTo>
                            <a:pt x="7499351" y="2628900"/>
                          </a:lnTo>
                          <a:cubicBezTo>
                            <a:pt x="7501877" y="2628900"/>
                            <a:pt x="7504306" y="2628417"/>
                            <a:pt x="7506640" y="2627462"/>
                          </a:cubicBezTo>
                          <a:cubicBezTo>
                            <a:pt x="7508974" y="2626494"/>
                            <a:pt x="7511034" y="2625118"/>
                            <a:pt x="7512820" y="2623332"/>
                          </a:cubicBezTo>
                          <a:cubicBezTo>
                            <a:pt x="7514606" y="2621558"/>
                            <a:pt x="7515983" y="2619500"/>
                            <a:pt x="7516949" y="2617155"/>
                          </a:cubicBezTo>
                          <a:cubicBezTo>
                            <a:pt x="7517916" y="2614811"/>
                            <a:pt x="7518400" y="2612381"/>
                            <a:pt x="7518401" y="26098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08"/>
                            <a:pt x="7508974" y="2431"/>
                            <a:pt x="7506640" y="1464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64"/>
                          </a:cubicBezTo>
                          <a:cubicBezTo>
                            <a:pt x="9426" y="2431"/>
                            <a:pt x="7366" y="3808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12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167546</wp:posOffset>
            </wp:positionV>
            <wp:extent cx="5631891" cy="1886826"/>
            <wp:effectExtent l="0" t="0" r="0" b="0"/>
            <wp:wrapNone/>
            <wp:docPr id="315" name="Freeform 3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886826"/>
                    </a:xfrm>
                    <a:custGeom>
                      <a:rect l="l" t="t" r="r" b="b"/>
                      <a:pathLst>
                        <a:path w="7505700" h="2514600">
                          <a:moveTo>
                            <a:pt x="0" y="2514600"/>
                          </a:moveTo>
                          <a:lnTo>
                            <a:pt x="7505700" y="2514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2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167546</wp:posOffset>
            </wp:positionV>
            <wp:extent cx="5631891" cy="1886826"/>
            <wp:effectExtent l="0" t="0" r="0" b="0"/>
            <wp:wrapNone/>
            <wp:docPr id="316" name="Freeform 3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886826"/>
                    </a:xfrm>
                    <a:custGeom>
                      <a:rect l="l" t="t" r="r" b="b"/>
                      <a:pathLst>
                        <a:path w="7505700" h="2514600">
                          <a:moveTo>
                            <a:pt x="0" y="2514600"/>
                          </a:moveTo>
                          <a:lnTo>
                            <a:pt x="7505700" y="2514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514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&lt;h1&gt;Bilibili 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主页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&lt;/h1&gt;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3919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&lt;router-link to="/video/1"&gt;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点我去视频详情页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&lt;/router-link&gt;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&lt;!--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头部组件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--&gt;</w:t>
      </w:r>
      <w:r>
        <w:rPr sz="16" baseline="0" dirty="0">
          <w:jc w:val="left"/>
          <w:rFonts w:ascii="Arial" w:hAnsi="Arial" w:cs="Arial"/>
          <w:color w:val="FF0000"/>
          <w:sz w:val="16"/>
          <w:szCs w:val="16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&lt;AppHeader 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script setup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只需要导入组件，无需注册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449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AppHeader from '@/components/app-header.vue'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1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🌈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目标验证	</w:t>
      </w:r>
      <w:hyperlink r:id="rId294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160" w:after="0" w:line="261" w:lineRule="exact"/>
        <w:ind w:left="1440" w:right="0" w:firstLine="0"/>
      </w:pPr>
      <w:r>
        <w:drawing>
          <wp:anchor simplePos="0" relativeHeight="251658502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92340</wp:posOffset>
            </wp:positionV>
            <wp:extent cx="343060" cy="190588"/>
            <wp:effectExtent l="0" t="0" r="0" b="0"/>
            <wp:wrapNone/>
            <wp:docPr id="317" name="Freeform 3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1"/>
                            <a:pt x="1934" y="238324"/>
                          </a:cubicBezTo>
                          <a:cubicBezTo>
                            <a:pt x="3223" y="241437"/>
                            <a:pt x="5058" y="244190"/>
                            <a:pt x="7440" y="246559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78"/>
                          </a:cubicBezTo>
                          <a:cubicBezTo>
                            <a:pt x="444632" y="250788"/>
                            <a:pt x="447379" y="248953"/>
                            <a:pt x="449761" y="246559"/>
                          </a:cubicBezTo>
                          <a:cubicBezTo>
                            <a:pt x="452142" y="244190"/>
                            <a:pt x="453978" y="241437"/>
                            <a:pt x="455267" y="238324"/>
                          </a:cubicBezTo>
                          <a:cubicBezTo>
                            <a:pt x="456556" y="235211"/>
                            <a:pt x="457200" y="231974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15"/>
                            <a:pt x="455267" y="15702"/>
                          </a:cubicBezTo>
                          <a:cubicBezTo>
                            <a:pt x="453978" y="12589"/>
                            <a:pt x="452142" y="9848"/>
                            <a:pt x="449761" y="7454"/>
                          </a:cubicBezTo>
                          <a:cubicBezTo>
                            <a:pt x="447379" y="5073"/>
                            <a:pt x="444632" y="3238"/>
                            <a:pt x="441520" y="1948"/>
                          </a:cubicBezTo>
                          <a:cubicBezTo>
                            <a:pt x="438408" y="658"/>
                            <a:pt x="435169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178105</wp:posOffset>
            </wp:positionV>
            <wp:extent cx="38118" cy="38117"/>
            <wp:effectExtent l="0" t="0" r="0" b="0"/>
            <wp:wrapNone/>
            <wp:docPr id="318" name="Freeform 3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恭喜你已经学会在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项目中如何导入组件和使用组件啦，为自己鼓掌。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👏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drawing>
          <wp:anchor simplePos="0" relativeHeight="251658510" behindDoc="0" locked="0" layoutInCell="1" allowOverlap="1">
            <wp:simplePos x="0" y="0"/>
            <wp:positionH relativeFrom="page">
              <wp:posOffset>1921596</wp:posOffset>
            </wp:positionH>
            <wp:positionV relativeFrom="page">
              <wp:posOffset>8950881</wp:posOffset>
            </wp:positionV>
            <wp:extent cx="3735535" cy="676589"/>
            <wp:effectExtent l="0" t="0" r="0" b="0"/>
            <wp:wrapNone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ChangeAspect="0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35535" cy="676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4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首页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频道组件	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324" name="Freeform 3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320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94" w:after="0" w:line="315" w:lineRule="exact"/>
        <w:ind w:left="1500" w:right="880" w:hanging="60"/>
      </w:pPr>
      <w:r>
        <w:drawing>
          <wp:anchor simplePos="0" relativeHeight="25165825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165405</wp:posOffset>
            </wp:positionV>
            <wp:extent cx="38118" cy="38117"/>
            <wp:effectExtent l="0" t="0" r="0" b="0"/>
            <wp:wrapNone/>
            <wp:docPr id="325" name="Freeform 3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前端领域有很多成熟的组件库可以提高我们的开发效率，频道模块我们使用组件库快速实现。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⚡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56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17350</wp:posOffset>
            </wp:positionV>
            <wp:extent cx="352589" cy="190588"/>
            <wp:effectExtent l="0" t="0" r="0" b="0"/>
            <wp:wrapNone/>
            <wp:docPr id="326" name="Freeform 3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203"/>
                            <a:pt x="7440" y="246571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9" y="254000"/>
                            <a:pt x="451109" y="253356"/>
                            <a:pt x="454220" y="252078"/>
                          </a:cubicBezTo>
                          <a:cubicBezTo>
                            <a:pt x="457332" y="250788"/>
                            <a:pt x="460079" y="248953"/>
                            <a:pt x="462461" y="246571"/>
                          </a:cubicBezTo>
                          <a:cubicBezTo>
                            <a:pt x="464842" y="244203"/>
                            <a:pt x="466678" y="241449"/>
                            <a:pt x="467967" y="238336"/>
                          </a:cubicBezTo>
                          <a:cubicBezTo>
                            <a:pt x="469256" y="235223"/>
                            <a:pt x="469900" y="231986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39"/>
                            <a:pt x="469256" y="18815"/>
                            <a:pt x="467967" y="15702"/>
                          </a:cubicBezTo>
                          <a:cubicBezTo>
                            <a:pt x="466678" y="12589"/>
                            <a:pt x="464842" y="9836"/>
                            <a:pt x="462461" y="7442"/>
                          </a:cubicBezTo>
                          <a:cubicBezTo>
                            <a:pt x="460079" y="5073"/>
                            <a:pt x="457332" y="3238"/>
                            <a:pt x="454220" y="1948"/>
                          </a:cubicBezTo>
                          <a:cubicBezTo>
                            <a:pt x="451109" y="658"/>
                            <a:pt x="447869" y="13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5" behindDoc="1" locked="0" layoutInCell="1" allowOverlap="1">
            <wp:simplePos x="0" y="0"/>
            <wp:positionH relativeFrom="page">
              <wp:posOffset>3741717</wp:posOffset>
            </wp:positionH>
            <wp:positionV relativeFrom="line">
              <wp:posOffset>17350</wp:posOffset>
            </wp:positionV>
            <wp:extent cx="352589" cy="190588"/>
            <wp:effectExtent l="0" t="0" r="0" b="0"/>
            <wp:wrapNone/>
            <wp:docPr id="327" name="Freeform 3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3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8" y="254000"/>
                            <a:pt x="451108" y="253356"/>
                            <a:pt x="454220" y="252078"/>
                          </a:cubicBezTo>
                          <a:cubicBezTo>
                            <a:pt x="457332" y="250788"/>
                            <a:pt x="460079" y="248953"/>
                            <a:pt x="462461" y="246571"/>
                          </a:cubicBezTo>
                          <a:cubicBezTo>
                            <a:pt x="464842" y="244203"/>
                            <a:pt x="466677" y="241449"/>
                            <a:pt x="467967" y="238336"/>
                          </a:cubicBezTo>
                          <a:cubicBezTo>
                            <a:pt x="469256" y="235223"/>
                            <a:pt x="469900" y="231986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39"/>
                            <a:pt x="469256" y="18815"/>
                            <a:pt x="467967" y="15702"/>
                          </a:cubicBezTo>
                          <a:cubicBezTo>
                            <a:pt x="466677" y="12589"/>
                            <a:pt x="464842" y="9836"/>
                            <a:pt x="462461" y="7442"/>
                          </a:cubicBezTo>
                          <a:cubicBezTo>
                            <a:pt x="460079" y="5073"/>
                            <a:pt x="457332" y="3238"/>
                            <a:pt x="454220" y="1948"/>
                          </a:cubicBezTo>
                          <a:cubicBezTo>
                            <a:pt x="451108" y="658"/>
                            <a:pt x="447868" y="13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89"/>
                            <a:pt x="1933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3" behindDoc="1" locked="0" layoutInCell="1" allowOverlap="1">
            <wp:simplePos x="0" y="0"/>
            <wp:positionH relativeFrom="page">
              <wp:posOffset>4761365</wp:posOffset>
            </wp:positionH>
            <wp:positionV relativeFrom="line">
              <wp:posOffset>17350</wp:posOffset>
            </wp:positionV>
            <wp:extent cx="648001" cy="190588"/>
            <wp:effectExtent l="0" t="0" r="0" b="0"/>
            <wp:wrapNone/>
            <wp:docPr id="328" name="Freeform 3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48001" cy="190588"/>
                    </a:xfrm>
                    <a:custGeom>
                      <a:rect l="l" t="t" r="r" b="b"/>
                      <a:pathLst>
                        <a:path w="8636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79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838201" y="254000"/>
                          </a:lnTo>
                          <a:cubicBezTo>
                            <a:pt x="841569" y="254000"/>
                            <a:pt x="844808" y="253356"/>
                            <a:pt x="847920" y="252078"/>
                          </a:cubicBezTo>
                          <a:cubicBezTo>
                            <a:pt x="851031" y="250788"/>
                            <a:pt x="853779" y="248953"/>
                            <a:pt x="856161" y="246571"/>
                          </a:cubicBezTo>
                          <a:cubicBezTo>
                            <a:pt x="858542" y="244203"/>
                            <a:pt x="860377" y="241449"/>
                            <a:pt x="861667" y="238336"/>
                          </a:cubicBezTo>
                          <a:cubicBezTo>
                            <a:pt x="862956" y="235223"/>
                            <a:pt x="863600" y="231986"/>
                            <a:pt x="863601" y="228600"/>
                          </a:cubicBezTo>
                          <a:lnTo>
                            <a:pt x="863601" y="25400"/>
                          </a:lnTo>
                          <a:cubicBezTo>
                            <a:pt x="863600" y="22039"/>
                            <a:pt x="862956" y="18815"/>
                            <a:pt x="861667" y="15702"/>
                          </a:cubicBezTo>
                          <a:cubicBezTo>
                            <a:pt x="860377" y="12589"/>
                            <a:pt x="858542" y="9836"/>
                            <a:pt x="856161" y="7442"/>
                          </a:cubicBezTo>
                          <a:cubicBezTo>
                            <a:pt x="853779" y="5073"/>
                            <a:pt x="851031" y="3238"/>
                            <a:pt x="847920" y="1948"/>
                          </a:cubicBezTo>
                          <a:cubicBezTo>
                            <a:pt x="844808" y="658"/>
                            <a:pt x="841569" y="13"/>
                            <a:pt x="8382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79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89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103115</wp:posOffset>
            </wp:positionV>
            <wp:extent cx="38118" cy="38117"/>
            <wp:effectExtent l="0" t="0" r="0" b="0"/>
            <wp:wrapNone/>
            <wp:docPr id="329" name="Freeform 3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23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是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有赞前端团队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开源的移动端组件库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，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官方提供了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Vue3 </w:t>
      </w:r>
      <w:r>
        <w:rPr sz="17" baseline="0" dirty="0">
          <w:jc w:val="left"/>
          <w:rFonts w:ascii="新宋体" w:hAnsi="新宋体" w:cs="新宋体"/>
          <w:color w:val="E96900"/>
          <w:sz w:val="17"/>
          <w:szCs w:val="17"/>
        </w:rPr>
        <w:t>版</w:t>
      </w:r>
      <w:r>
        <w:rPr sz="17" baseline="0" dirty="0">
          <w:jc w:val="left"/>
          <w:rFonts w:ascii="新宋体" w:hAnsi="新宋体" w:cs="新宋体"/>
          <w:color w:val="E96900"/>
          <w:spacing w:val="-26"/>
          <w:sz w:val="17"/>
          <w:szCs w:val="17"/>
        </w:rPr>
        <w:t>本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，感谢有赞前端团队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1" w:lineRule="exact"/>
        <w:ind w:left="1440" w:right="0" w:firstLine="0"/>
      </w:pP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的贡献。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🎉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安装组件库	</w:t>
      </w:r>
      <w:hyperlink r:id="rId32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293" behindDoc="1" locked="0" layoutInCell="1" allowOverlap="1">
            <wp:simplePos x="0" y="0"/>
            <wp:positionH relativeFrom="page">
              <wp:posOffset>2388538</wp:posOffset>
            </wp:positionH>
            <wp:positionV relativeFrom="line">
              <wp:posOffset>77040</wp:posOffset>
            </wp:positionV>
            <wp:extent cx="1095884" cy="190588"/>
            <wp:effectExtent l="0" t="0" r="0" b="0"/>
            <wp:wrapNone/>
            <wp:docPr id="330" name="Freeform 3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095884" cy="190588"/>
                    </a:xfrm>
                    <a:custGeom>
                      <a:rect l="l" t="t" r="r" b="b"/>
                      <a:pathLst>
                        <a:path w="14605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435101" y="254000"/>
                          </a:lnTo>
                          <a:cubicBezTo>
                            <a:pt x="1438468" y="254000"/>
                            <a:pt x="1441708" y="253356"/>
                            <a:pt x="1444820" y="252078"/>
                          </a:cubicBezTo>
                          <a:cubicBezTo>
                            <a:pt x="1447932" y="250788"/>
                            <a:pt x="1450679" y="248953"/>
                            <a:pt x="1453061" y="246571"/>
                          </a:cubicBezTo>
                          <a:cubicBezTo>
                            <a:pt x="1455442" y="244190"/>
                            <a:pt x="1457277" y="241449"/>
                            <a:pt x="1458567" y="238336"/>
                          </a:cubicBezTo>
                          <a:cubicBezTo>
                            <a:pt x="1459856" y="235223"/>
                            <a:pt x="1460500" y="231974"/>
                            <a:pt x="1460501" y="228600"/>
                          </a:cubicBezTo>
                          <a:lnTo>
                            <a:pt x="1460501" y="25400"/>
                          </a:lnTo>
                          <a:cubicBezTo>
                            <a:pt x="1460500" y="22039"/>
                            <a:pt x="1459856" y="18815"/>
                            <a:pt x="1458567" y="15702"/>
                          </a:cubicBezTo>
                          <a:cubicBezTo>
                            <a:pt x="1457277" y="12589"/>
                            <a:pt x="1455442" y="9836"/>
                            <a:pt x="1453061" y="7442"/>
                          </a:cubicBezTo>
                          <a:cubicBezTo>
                            <a:pt x="1450679" y="5073"/>
                            <a:pt x="1447932" y="3238"/>
                            <a:pt x="1444820" y="1948"/>
                          </a:cubicBezTo>
                          <a:cubicBezTo>
                            <a:pt x="1441708" y="658"/>
                            <a:pt x="1438468" y="13"/>
                            <a:pt x="14351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1" behindDoc="1" locked="0" layoutInCell="1" allowOverlap="1">
            <wp:simplePos x="0" y="0"/>
            <wp:positionH relativeFrom="page">
              <wp:posOffset>4132423</wp:posOffset>
            </wp:positionH>
            <wp:positionV relativeFrom="line">
              <wp:posOffset>77040</wp:posOffset>
            </wp:positionV>
            <wp:extent cx="695648" cy="190588"/>
            <wp:effectExtent l="0" t="0" r="0" b="0"/>
            <wp:wrapNone/>
            <wp:docPr id="331" name="Freeform 3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95648" cy="190588"/>
                    </a:xfrm>
                    <a:custGeom>
                      <a:rect l="l" t="t" r="r" b="b"/>
                      <a:pathLst>
                        <a:path w="927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7" y="244190"/>
                            <a:pt x="7439" y="246571"/>
                          </a:cubicBezTo>
                          <a:cubicBezTo>
                            <a:pt x="9821" y="248953"/>
                            <a:pt x="12568" y="250788"/>
                            <a:pt x="15679" y="252078"/>
                          </a:cubicBezTo>
                          <a:cubicBezTo>
                            <a:pt x="18791" y="253356"/>
                            <a:pt x="22032" y="254000"/>
                            <a:pt x="25401" y="254000"/>
                          </a:cubicBezTo>
                          <a:lnTo>
                            <a:pt x="901701" y="254000"/>
                          </a:lnTo>
                          <a:cubicBezTo>
                            <a:pt x="905068" y="254000"/>
                            <a:pt x="908308" y="253356"/>
                            <a:pt x="911420" y="252078"/>
                          </a:cubicBezTo>
                          <a:cubicBezTo>
                            <a:pt x="914532" y="250788"/>
                            <a:pt x="917279" y="248953"/>
                            <a:pt x="919661" y="246571"/>
                          </a:cubicBezTo>
                          <a:cubicBezTo>
                            <a:pt x="922042" y="244190"/>
                            <a:pt x="923877" y="241449"/>
                            <a:pt x="925167" y="238336"/>
                          </a:cubicBezTo>
                          <a:cubicBezTo>
                            <a:pt x="926455" y="235223"/>
                            <a:pt x="927100" y="231974"/>
                            <a:pt x="927101" y="228600"/>
                          </a:cubicBezTo>
                          <a:lnTo>
                            <a:pt x="927101" y="25400"/>
                          </a:lnTo>
                          <a:cubicBezTo>
                            <a:pt x="927100" y="22039"/>
                            <a:pt x="926455" y="18815"/>
                            <a:pt x="925167" y="15702"/>
                          </a:cubicBezTo>
                          <a:cubicBezTo>
                            <a:pt x="923877" y="12589"/>
                            <a:pt x="922042" y="9836"/>
                            <a:pt x="919661" y="7442"/>
                          </a:cubicBezTo>
                          <a:cubicBezTo>
                            <a:pt x="917279" y="5073"/>
                            <a:pt x="914532" y="3238"/>
                            <a:pt x="911420" y="1948"/>
                          </a:cubicBezTo>
                          <a:cubicBezTo>
                            <a:pt x="908308" y="658"/>
                            <a:pt x="905068" y="13"/>
                            <a:pt x="9017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1" y="658"/>
                            <a:pt x="15679" y="1948"/>
                          </a:cubicBezTo>
                          <a:cubicBezTo>
                            <a:pt x="12568" y="3238"/>
                            <a:pt x="9821" y="5073"/>
                            <a:pt x="7439" y="7442"/>
                          </a:cubicBezTo>
                          <a:cubicBezTo>
                            <a:pt x="5057" y="9836"/>
                            <a:pt x="3222" y="12589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6" behindDoc="1" locked="0" layoutInCell="1" allowOverlap="1">
            <wp:simplePos x="0" y="0"/>
            <wp:positionH relativeFrom="page">
              <wp:posOffset>5790544</wp:posOffset>
            </wp:positionH>
            <wp:positionV relativeFrom="line">
              <wp:posOffset>77040</wp:posOffset>
            </wp:positionV>
            <wp:extent cx="486000" cy="190588"/>
            <wp:effectExtent l="0" t="0" r="0" b="0"/>
            <wp:wrapNone/>
            <wp:docPr id="332" name="Freeform 3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0" cy="190588"/>
                    </a:xfrm>
                    <a:custGeom>
                      <a:rect l="l" t="t" r="r" b="b"/>
                      <a:pathLst>
                        <a:path w="6477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1" y="241449"/>
                            <a:pt x="5057" y="244190"/>
                            <a:pt x="7439" y="246571"/>
                          </a:cubicBezTo>
                          <a:cubicBezTo>
                            <a:pt x="9819" y="248953"/>
                            <a:pt x="12565" y="250788"/>
                            <a:pt x="15678" y="252078"/>
                          </a:cubicBezTo>
                          <a:cubicBezTo>
                            <a:pt x="18790" y="253356"/>
                            <a:pt x="22031" y="254000"/>
                            <a:pt x="25400" y="254000"/>
                          </a:cubicBezTo>
                          <a:lnTo>
                            <a:pt x="622300" y="254000"/>
                          </a:lnTo>
                          <a:cubicBezTo>
                            <a:pt x="625668" y="254000"/>
                            <a:pt x="628907" y="253356"/>
                            <a:pt x="632019" y="252078"/>
                          </a:cubicBezTo>
                          <a:cubicBezTo>
                            <a:pt x="635131" y="250788"/>
                            <a:pt x="637878" y="248953"/>
                            <a:pt x="640260" y="246571"/>
                          </a:cubicBezTo>
                          <a:cubicBezTo>
                            <a:pt x="642641" y="244190"/>
                            <a:pt x="644476" y="241449"/>
                            <a:pt x="645766" y="238336"/>
                          </a:cubicBezTo>
                          <a:cubicBezTo>
                            <a:pt x="647055" y="235223"/>
                            <a:pt x="647700" y="231974"/>
                            <a:pt x="647700" y="228600"/>
                          </a:cubicBezTo>
                          <a:lnTo>
                            <a:pt x="647700" y="25400"/>
                          </a:lnTo>
                          <a:cubicBezTo>
                            <a:pt x="647700" y="22039"/>
                            <a:pt x="647055" y="18815"/>
                            <a:pt x="645766" y="15702"/>
                          </a:cubicBezTo>
                          <a:cubicBezTo>
                            <a:pt x="644476" y="12589"/>
                            <a:pt x="642641" y="9836"/>
                            <a:pt x="640260" y="7442"/>
                          </a:cubicBezTo>
                          <a:cubicBezTo>
                            <a:pt x="637878" y="5073"/>
                            <a:pt x="635131" y="3238"/>
                            <a:pt x="632019" y="1948"/>
                          </a:cubicBezTo>
                          <a:cubicBezTo>
                            <a:pt x="628907" y="658"/>
                            <a:pt x="625668" y="13"/>
                            <a:pt x="622300" y="0"/>
                          </a:cubicBezTo>
                          <a:lnTo>
                            <a:pt x="25400" y="0"/>
                          </a:lnTo>
                          <a:cubicBezTo>
                            <a:pt x="22031" y="13"/>
                            <a:pt x="18790" y="658"/>
                            <a:pt x="15678" y="1948"/>
                          </a:cubicBezTo>
                          <a:cubicBezTo>
                            <a:pt x="12565" y="3238"/>
                            <a:pt x="9819" y="5073"/>
                            <a:pt x="7439" y="7442"/>
                          </a:cubicBezTo>
                          <a:cubicBezTo>
                            <a:pt x="5057" y="9836"/>
                            <a:pt x="3221" y="12589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333" name="Freeform 3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打开终端工具，输入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npm i vant@nex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即可安装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，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vant@nex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表示安装最新版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Vant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5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133869</wp:posOffset>
            </wp:positionV>
            <wp:extent cx="5641421" cy="247765"/>
            <wp:effectExtent l="0" t="0" r="0" b="0"/>
            <wp:wrapNone/>
            <wp:docPr id="334" name="Freeform 3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7765"/>
                    </a:xfrm>
                    <a:custGeom>
                      <a:rect l="l" t="t" r="r" b="b"/>
                      <a:pathLst>
                        <a:path w="7518401" h="330200">
                          <a:moveTo>
                            <a:pt x="1" y="19050"/>
                          </a:moveTo>
                          <a:lnTo>
                            <a:pt x="1" y="311150"/>
                          </a:lnTo>
                          <a:cubicBezTo>
                            <a:pt x="0" y="313693"/>
                            <a:pt x="484" y="316124"/>
                            <a:pt x="1450" y="318455"/>
                          </a:cubicBezTo>
                          <a:cubicBezTo>
                            <a:pt x="2417" y="320800"/>
                            <a:pt x="3794" y="322858"/>
                            <a:pt x="5580" y="324632"/>
                          </a:cubicBezTo>
                          <a:cubicBezTo>
                            <a:pt x="7366" y="326418"/>
                            <a:pt x="9426" y="327794"/>
                            <a:pt x="11760" y="328762"/>
                          </a:cubicBezTo>
                          <a:cubicBezTo>
                            <a:pt x="14094" y="329717"/>
                            <a:pt x="16524" y="330200"/>
                            <a:pt x="19051" y="330200"/>
                          </a:cubicBezTo>
                          <a:lnTo>
                            <a:pt x="7499351" y="330200"/>
                          </a:lnTo>
                          <a:cubicBezTo>
                            <a:pt x="7501877" y="330200"/>
                            <a:pt x="7504306" y="329717"/>
                            <a:pt x="7506640" y="328762"/>
                          </a:cubicBezTo>
                          <a:cubicBezTo>
                            <a:pt x="7508974" y="327794"/>
                            <a:pt x="7511034" y="326418"/>
                            <a:pt x="7512820" y="324632"/>
                          </a:cubicBezTo>
                          <a:cubicBezTo>
                            <a:pt x="7514606" y="322858"/>
                            <a:pt x="7515983" y="320800"/>
                            <a:pt x="7516949" y="318455"/>
                          </a:cubicBezTo>
                          <a:cubicBezTo>
                            <a:pt x="7517916" y="316124"/>
                            <a:pt x="7518400" y="313693"/>
                            <a:pt x="7518401" y="3111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64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80"/>
                            <a:pt x="2417" y="9439"/>
                            <a:pt x="1450" y="11770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4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133869</wp:posOffset>
            </wp:positionV>
            <wp:extent cx="5641421" cy="247765"/>
            <wp:effectExtent l="0" t="0" r="0" b="0"/>
            <wp:wrapNone/>
            <wp:docPr id="335" name="Freeform 3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7765"/>
                    </a:xfrm>
                    <a:custGeom>
                      <a:rect l="l" t="t" r="r" b="b"/>
                      <a:pathLst>
                        <a:path w="7518401" h="330200">
                          <a:moveTo>
                            <a:pt x="1" y="19050"/>
                          </a:moveTo>
                          <a:lnTo>
                            <a:pt x="1" y="311150"/>
                          </a:lnTo>
                          <a:cubicBezTo>
                            <a:pt x="0" y="313693"/>
                            <a:pt x="484" y="316124"/>
                            <a:pt x="1450" y="318455"/>
                          </a:cubicBezTo>
                          <a:cubicBezTo>
                            <a:pt x="2417" y="320800"/>
                            <a:pt x="3794" y="322858"/>
                            <a:pt x="5580" y="324632"/>
                          </a:cubicBezTo>
                          <a:cubicBezTo>
                            <a:pt x="7366" y="326418"/>
                            <a:pt x="9426" y="327794"/>
                            <a:pt x="11760" y="328762"/>
                          </a:cubicBezTo>
                          <a:cubicBezTo>
                            <a:pt x="14094" y="329717"/>
                            <a:pt x="16524" y="330200"/>
                            <a:pt x="19051" y="330200"/>
                          </a:cubicBezTo>
                          <a:lnTo>
                            <a:pt x="7499351" y="330200"/>
                          </a:lnTo>
                          <a:cubicBezTo>
                            <a:pt x="7501877" y="330200"/>
                            <a:pt x="7504306" y="329717"/>
                            <a:pt x="7506640" y="328762"/>
                          </a:cubicBezTo>
                          <a:cubicBezTo>
                            <a:pt x="7508974" y="327794"/>
                            <a:pt x="7511034" y="326418"/>
                            <a:pt x="7512820" y="324632"/>
                          </a:cubicBezTo>
                          <a:cubicBezTo>
                            <a:pt x="7514606" y="322858"/>
                            <a:pt x="7515983" y="320800"/>
                            <a:pt x="7516949" y="318455"/>
                          </a:cubicBezTo>
                          <a:cubicBezTo>
                            <a:pt x="7517916" y="316124"/>
                            <a:pt x="7518400" y="313693"/>
                            <a:pt x="7518401" y="3111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70"/>
                          </a:cubicBezTo>
                          <a:cubicBezTo>
                            <a:pt x="7515983" y="9439"/>
                            <a:pt x="7514606" y="7380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64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80"/>
                            <a:pt x="2417" y="9439"/>
                            <a:pt x="1450" y="11770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67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167222</wp:posOffset>
            </wp:positionV>
            <wp:extent cx="5631891" cy="171529"/>
            <wp:effectExtent l="0" t="0" r="0" b="0"/>
            <wp:wrapNone/>
            <wp:docPr id="336" name="Freeform 3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6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167222</wp:posOffset>
            </wp:positionV>
            <wp:extent cx="5631891" cy="171529"/>
            <wp:effectExtent l="0" t="0" r="0" b="0"/>
            <wp:wrapNone/>
            <wp:docPr id="337" name="Freeform 3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300AA"/>
          <w:spacing w:val="-5"/>
          <w:sz w:val="16"/>
          <w:szCs w:val="16"/>
        </w:rPr>
        <w:t>npm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i vant@next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1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配置按需引入组件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-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重点难点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💥	</w:t>
      </w:r>
      <w:hyperlink r:id="rId322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24" w:after="0" w:line="300" w:lineRule="exact"/>
        <w:ind w:left="1440" w:right="894" w:firstLine="0"/>
      </w:pPr>
      <w:r>
        <w:drawing>
          <wp:anchor simplePos="0" relativeHeight="251658357" behindDoc="1" locked="0" layoutInCell="1" allowOverlap="1">
            <wp:simplePos x="0" y="0"/>
            <wp:positionH relativeFrom="page">
              <wp:posOffset>2636303</wp:posOffset>
            </wp:positionH>
            <wp:positionV relativeFrom="line">
              <wp:posOffset>89739</wp:posOffset>
            </wp:positionV>
            <wp:extent cx="343060" cy="190588"/>
            <wp:effectExtent l="0" t="0" r="0" b="0"/>
            <wp:wrapNone/>
            <wp:docPr id="338" name="Freeform 3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8" y="254000"/>
                            <a:pt x="438408" y="253356"/>
                            <a:pt x="441520" y="252078"/>
                          </a:cubicBezTo>
                          <a:cubicBezTo>
                            <a:pt x="444632" y="250801"/>
                            <a:pt x="447379" y="248965"/>
                            <a:pt x="449761" y="246571"/>
                          </a:cubicBezTo>
                          <a:cubicBezTo>
                            <a:pt x="452142" y="244203"/>
                            <a:pt x="453977" y="241449"/>
                            <a:pt x="455267" y="238336"/>
                          </a:cubicBezTo>
                          <a:cubicBezTo>
                            <a:pt x="456556" y="235223"/>
                            <a:pt x="457200" y="231974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02"/>
                            <a:pt x="455267" y="15702"/>
                          </a:cubicBezTo>
                          <a:cubicBezTo>
                            <a:pt x="453977" y="12589"/>
                            <a:pt x="452142" y="9836"/>
                            <a:pt x="449761" y="7454"/>
                          </a:cubicBezTo>
                          <a:cubicBezTo>
                            <a:pt x="447379" y="5085"/>
                            <a:pt x="444632" y="3250"/>
                            <a:pt x="441520" y="1948"/>
                          </a:cubicBezTo>
                          <a:cubicBezTo>
                            <a:pt x="438408" y="658"/>
                            <a:pt x="435168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36"/>
                            <a:pt x="3222" y="12589"/>
                            <a:pt x="1934" y="15702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175504</wp:posOffset>
            </wp:positionV>
            <wp:extent cx="38118" cy="38117"/>
            <wp:effectExtent l="0" t="0" r="0" b="0"/>
            <wp:wrapNone/>
            <wp:docPr id="339" name="Freeform 3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0990"/>
                            <a:pt x="7440" y="43359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59"/>
                          </a:cubicBezTo>
                          <a:cubicBezTo>
                            <a:pt x="45743" y="40990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移动端项目用不上所有的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组件，全部引入会让项目变大，会导致用户浏览速度收到严重影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69" behindDoc="1" locked="0" layoutInCell="1" allowOverlap="1">
            <wp:simplePos x="0" y="0"/>
            <wp:positionH relativeFrom="page">
              <wp:posOffset>2664891</wp:posOffset>
            </wp:positionH>
            <wp:positionV relativeFrom="line">
              <wp:posOffset>211118</wp:posOffset>
            </wp:positionV>
            <wp:extent cx="343060" cy="190588"/>
            <wp:effectExtent l="0" t="0" r="0" b="0"/>
            <wp:wrapNone/>
            <wp:docPr id="340" name="Freeform 3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9" y="253356"/>
                            <a:pt x="441520" y="252078"/>
                          </a:cubicBezTo>
                          <a:cubicBezTo>
                            <a:pt x="444632" y="250801"/>
                            <a:pt x="447379" y="248965"/>
                            <a:pt x="449761" y="246571"/>
                          </a:cubicBezTo>
                          <a:cubicBezTo>
                            <a:pt x="452143" y="244203"/>
                            <a:pt x="453978" y="241449"/>
                            <a:pt x="455267" y="238336"/>
                          </a:cubicBezTo>
                          <a:cubicBezTo>
                            <a:pt x="456556" y="235223"/>
                            <a:pt x="457201" y="231986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1" y="22039"/>
                            <a:pt x="456556" y="18802"/>
                            <a:pt x="455267" y="15689"/>
                          </a:cubicBezTo>
                          <a:cubicBezTo>
                            <a:pt x="453978" y="12576"/>
                            <a:pt x="452143" y="9823"/>
                            <a:pt x="449761" y="7442"/>
                          </a:cubicBezTo>
                          <a:cubicBezTo>
                            <a:pt x="447379" y="5061"/>
                            <a:pt x="444632" y="3225"/>
                            <a:pt x="441520" y="1935"/>
                          </a:cubicBezTo>
                          <a:cubicBezTo>
                            <a:pt x="438409" y="658"/>
                            <a:pt x="435169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35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3"/>
                            <a:pt x="3222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响。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1" w:lineRule="exact"/>
        <w:ind w:left="1440" w:right="0" w:firstLine="0"/>
      </w:pPr>
      <w:r>
        <w:drawing>
          <wp:anchor simplePos="0" relativeHeight="25165836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76505</wp:posOffset>
            </wp:positionV>
            <wp:extent cx="38118" cy="38117"/>
            <wp:effectExtent l="0" t="0" r="0" b="0"/>
            <wp:wrapNone/>
            <wp:docPr id="341" name="Freeform 3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54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0990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0990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1" locked="0" layoutInCell="1" allowOverlap="1">
            <wp:simplePos x="0" y="0"/>
            <wp:positionH relativeFrom="page">
              <wp:posOffset>2388538</wp:posOffset>
            </wp:positionH>
            <wp:positionV relativeFrom="line">
              <wp:posOffset>190858</wp:posOffset>
            </wp:positionV>
            <wp:extent cx="1305532" cy="190588"/>
            <wp:effectExtent l="0" t="0" r="0" b="0"/>
            <wp:wrapNone/>
            <wp:docPr id="342" name="Freeform 3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305532" cy="190588"/>
                    </a:xfrm>
                    <a:custGeom>
                      <a:rect l="l" t="t" r="r" b="b"/>
                      <a:pathLst>
                        <a:path w="173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190"/>
                            <a:pt x="7440" y="246559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714501" y="254000"/>
                          </a:lnTo>
                          <a:cubicBezTo>
                            <a:pt x="1717869" y="254000"/>
                            <a:pt x="1721108" y="253356"/>
                            <a:pt x="1724220" y="252078"/>
                          </a:cubicBezTo>
                          <a:cubicBezTo>
                            <a:pt x="1727332" y="250788"/>
                            <a:pt x="1730079" y="248953"/>
                            <a:pt x="1732461" y="246559"/>
                          </a:cubicBezTo>
                          <a:cubicBezTo>
                            <a:pt x="1734842" y="244190"/>
                            <a:pt x="1736677" y="241449"/>
                            <a:pt x="1737966" y="238336"/>
                          </a:cubicBezTo>
                          <a:cubicBezTo>
                            <a:pt x="1739256" y="235223"/>
                            <a:pt x="1739900" y="231986"/>
                            <a:pt x="1739901" y="228600"/>
                          </a:cubicBezTo>
                          <a:lnTo>
                            <a:pt x="1739901" y="25400"/>
                          </a:lnTo>
                          <a:cubicBezTo>
                            <a:pt x="1739900" y="22052"/>
                            <a:pt x="1739256" y="18815"/>
                            <a:pt x="1737966" y="15702"/>
                          </a:cubicBezTo>
                          <a:cubicBezTo>
                            <a:pt x="1736677" y="12589"/>
                            <a:pt x="1734842" y="9848"/>
                            <a:pt x="1732461" y="7454"/>
                          </a:cubicBezTo>
                          <a:cubicBezTo>
                            <a:pt x="1730079" y="5085"/>
                            <a:pt x="1727332" y="3250"/>
                            <a:pt x="1724220" y="1948"/>
                          </a:cubicBezTo>
                          <a:cubicBezTo>
                            <a:pt x="1721108" y="658"/>
                            <a:pt x="1717869" y="13"/>
                            <a:pt x="1714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🔔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我们的项目是按需引入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组件，但是需要额外的配置才可以。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37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73905</wp:posOffset>
            </wp:positionV>
            <wp:extent cx="38118" cy="38117"/>
            <wp:effectExtent l="0" t="0" r="0" b="0"/>
            <wp:wrapNone/>
            <wp:docPr id="343" name="Freeform 3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0990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0990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打开终端工具，安装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babel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plugin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impor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插件。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02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124492</wp:posOffset>
            </wp:positionV>
            <wp:extent cx="5641421" cy="257294"/>
            <wp:effectExtent l="0" t="0" r="0" b="0"/>
            <wp:wrapNone/>
            <wp:docPr id="344" name="Freeform 3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93"/>
                            <a:pt x="484" y="328824"/>
                            <a:pt x="1450" y="331155"/>
                          </a:cubicBezTo>
                          <a:cubicBezTo>
                            <a:pt x="2417" y="333500"/>
                            <a:pt x="3794" y="335558"/>
                            <a:pt x="5580" y="337332"/>
                          </a:cubicBezTo>
                          <a:cubicBezTo>
                            <a:pt x="7366" y="339118"/>
                            <a:pt x="9426" y="340494"/>
                            <a:pt x="11760" y="341462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62"/>
                          </a:cubicBezTo>
                          <a:cubicBezTo>
                            <a:pt x="7508974" y="340494"/>
                            <a:pt x="7511034" y="339118"/>
                            <a:pt x="7512820" y="337332"/>
                          </a:cubicBezTo>
                          <a:cubicBezTo>
                            <a:pt x="7514606" y="335558"/>
                            <a:pt x="7515983" y="333500"/>
                            <a:pt x="7516949" y="331155"/>
                          </a:cubicBezTo>
                          <a:cubicBezTo>
                            <a:pt x="7517916" y="328824"/>
                            <a:pt x="7518400" y="326393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02"/>
                            <a:pt x="7516949" y="11783"/>
                          </a:cubicBezTo>
                          <a:cubicBezTo>
                            <a:pt x="7515983" y="9439"/>
                            <a:pt x="7514606" y="7380"/>
                            <a:pt x="7512820" y="5582"/>
                          </a:cubicBezTo>
                          <a:cubicBezTo>
                            <a:pt x="7511034" y="3796"/>
                            <a:pt x="7508974" y="2419"/>
                            <a:pt x="7506640" y="1464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64"/>
                          </a:cubicBezTo>
                          <a:cubicBezTo>
                            <a:pt x="9426" y="2419"/>
                            <a:pt x="7366" y="3796"/>
                            <a:pt x="5580" y="5582"/>
                          </a:cubicBezTo>
                          <a:cubicBezTo>
                            <a:pt x="3794" y="7380"/>
                            <a:pt x="2417" y="9439"/>
                            <a:pt x="1450" y="11783"/>
                          </a:cubicBezTo>
                          <a:cubicBezTo>
                            <a:pt x="484" y="14102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01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124492</wp:posOffset>
            </wp:positionV>
            <wp:extent cx="5641421" cy="257294"/>
            <wp:effectExtent l="0" t="0" r="0" b="0"/>
            <wp:wrapNone/>
            <wp:docPr id="345" name="Freeform 3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57294"/>
                    </a:xfrm>
                    <a:custGeom>
                      <a:rect l="l" t="t" r="r" b="b"/>
                      <a:pathLst>
                        <a:path w="7518401" h="342900">
                          <a:moveTo>
                            <a:pt x="1" y="19050"/>
                          </a:moveTo>
                          <a:lnTo>
                            <a:pt x="1" y="323850"/>
                          </a:lnTo>
                          <a:cubicBezTo>
                            <a:pt x="0" y="326393"/>
                            <a:pt x="484" y="328824"/>
                            <a:pt x="1450" y="331155"/>
                          </a:cubicBezTo>
                          <a:cubicBezTo>
                            <a:pt x="2417" y="333500"/>
                            <a:pt x="3794" y="335558"/>
                            <a:pt x="5580" y="337332"/>
                          </a:cubicBezTo>
                          <a:cubicBezTo>
                            <a:pt x="7366" y="339118"/>
                            <a:pt x="9426" y="340494"/>
                            <a:pt x="11760" y="341462"/>
                          </a:cubicBezTo>
                          <a:cubicBezTo>
                            <a:pt x="14094" y="342417"/>
                            <a:pt x="16524" y="342900"/>
                            <a:pt x="19051" y="342900"/>
                          </a:cubicBezTo>
                          <a:lnTo>
                            <a:pt x="7499351" y="342900"/>
                          </a:lnTo>
                          <a:cubicBezTo>
                            <a:pt x="7501877" y="342900"/>
                            <a:pt x="7504306" y="342417"/>
                            <a:pt x="7506640" y="341462"/>
                          </a:cubicBezTo>
                          <a:cubicBezTo>
                            <a:pt x="7508974" y="340494"/>
                            <a:pt x="7511034" y="339118"/>
                            <a:pt x="7512820" y="337332"/>
                          </a:cubicBezTo>
                          <a:cubicBezTo>
                            <a:pt x="7514606" y="335558"/>
                            <a:pt x="7515983" y="333500"/>
                            <a:pt x="7516949" y="331155"/>
                          </a:cubicBezTo>
                          <a:cubicBezTo>
                            <a:pt x="7517916" y="328824"/>
                            <a:pt x="7518400" y="326393"/>
                            <a:pt x="7518401" y="3238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02"/>
                            <a:pt x="7516949" y="11783"/>
                          </a:cubicBezTo>
                          <a:cubicBezTo>
                            <a:pt x="7515983" y="9439"/>
                            <a:pt x="7514606" y="7380"/>
                            <a:pt x="7512820" y="5582"/>
                          </a:cubicBezTo>
                          <a:cubicBezTo>
                            <a:pt x="7511034" y="3796"/>
                            <a:pt x="7508974" y="2419"/>
                            <a:pt x="7506640" y="1464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64"/>
                          </a:cubicBezTo>
                          <a:cubicBezTo>
                            <a:pt x="9426" y="2419"/>
                            <a:pt x="7366" y="3796"/>
                            <a:pt x="5580" y="5582"/>
                          </a:cubicBezTo>
                          <a:cubicBezTo>
                            <a:pt x="3794" y="7380"/>
                            <a:pt x="2417" y="9439"/>
                            <a:pt x="1450" y="11783"/>
                          </a:cubicBezTo>
                          <a:cubicBezTo>
                            <a:pt x="484" y="14102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3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167374</wp:posOffset>
            </wp:positionV>
            <wp:extent cx="5631891" cy="171529"/>
            <wp:effectExtent l="0" t="0" r="0" b="0"/>
            <wp:wrapNone/>
            <wp:docPr id="346" name="Freeform 3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03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167374</wp:posOffset>
            </wp:positionV>
            <wp:extent cx="5631891" cy="171529"/>
            <wp:effectExtent l="0" t="0" r="0" b="0"/>
            <wp:wrapNone/>
            <wp:docPr id="347" name="Freeform 3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300AA"/>
          <w:spacing w:val="-5"/>
          <w:sz w:val="16"/>
          <w:szCs w:val="16"/>
        </w:rPr>
        <w:t>npm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i babel-plugin-import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-D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74" w:after="0" w:line="257" w:lineRule="exact"/>
        <w:ind w:left="1440" w:right="0" w:firstLine="0"/>
      </w:pPr>
      <w:r>
        <w:drawing>
          <wp:anchor simplePos="0" relativeHeight="251658406" behindDoc="1" locked="0" layoutInCell="1" allowOverlap="1">
            <wp:simplePos x="0" y="0"/>
            <wp:positionH relativeFrom="page">
              <wp:posOffset>1616654</wp:posOffset>
            </wp:positionH>
            <wp:positionV relativeFrom="line">
              <wp:posOffset>162129</wp:posOffset>
            </wp:positionV>
            <wp:extent cx="1105414" cy="190588"/>
            <wp:effectExtent l="0" t="0" r="0" b="0"/>
            <wp:wrapNone/>
            <wp:docPr id="348" name="Freeform 3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105414" cy="190588"/>
                    </a:xfrm>
                    <a:custGeom>
                      <a:rect l="l" t="t" r="r" b="b"/>
                      <a:pathLst>
                        <a:path w="1473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447801" y="254000"/>
                          </a:lnTo>
                          <a:cubicBezTo>
                            <a:pt x="1451169" y="254000"/>
                            <a:pt x="1454408" y="253356"/>
                            <a:pt x="1457520" y="252078"/>
                          </a:cubicBezTo>
                          <a:cubicBezTo>
                            <a:pt x="1460632" y="250801"/>
                            <a:pt x="1463379" y="248965"/>
                            <a:pt x="1465761" y="246571"/>
                          </a:cubicBezTo>
                          <a:cubicBezTo>
                            <a:pt x="1468142" y="244203"/>
                            <a:pt x="1469978" y="241449"/>
                            <a:pt x="1471267" y="238336"/>
                          </a:cubicBezTo>
                          <a:cubicBezTo>
                            <a:pt x="1472556" y="235223"/>
                            <a:pt x="1473200" y="231974"/>
                            <a:pt x="1473201" y="228600"/>
                          </a:cubicBezTo>
                          <a:lnTo>
                            <a:pt x="1473201" y="25400"/>
                          </a:lnTo>
                          <a:cubicBezTo>
                            <a:pt x="1473200" y="22039"/>
                            <a:pt x="1472556" y="18802"/>
                            <a:pt x="1471267" y="15689"/>
                          </a:cubicBezTo>
                          <a:cubicBezTo>
                            <a:pt x="1469978" y="12576"/>
                            <a:pt x="1468142" y="9836"/>
                            <a:pt x="1465761" y="7454"/>
                          </a:cubicBezTo>
                          <a:cubicBezTo>
                            <a:pt x="1463379" y="5085"/>
                            <a:pt x="1460632" y="3250"/>
                            <a:pt x="1457520" y="1960"/>
                          </a:cubicBezTo>
                          <a:cubicBezTo>
                            <a:pt x="1454408" y="658"/>
                            <a:pt x="1451169" y="13"/>
                            <a:pt x="1447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0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247894</wp:posOffset>
            </wp:positionV>
            <wp:extent cx="38118" cy="38117"/>
            <wp:effectExtent l="0" t="0" r="0" b="0"/>
            <wp:wrapNone/>
            <wp:docPr id="349" name="Freeform 3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15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8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15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在项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目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babel.config.j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中添加配置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5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134327</wp:posOffset>
            </wp:positionV>
            <wp:extent cx="5641421" cy="2649180"/>
            <wp:effectExtent l="0" t="0" r="0" b="0"/>
            <wp:wrapNone/>
            <wp:docPr id="350" name="Freeform 3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649180"/>
                    </a:xfrm>
                    <a:custGeom>
                      <a:rect l="l" t="t" r="r" b="b"/>
                      <a:pathLst>
                        <a:path w="7518401" h="3530600">
                          <a:moveTo>
                            <a:pt x="1" y="19050"/>
                          </a:moveTo>
                          <a:lnTo>
                            <a:pt x="1" y="3511550"/>
                          </a:lnTo>
                          <a:cubicBezTo>
                            <a:pt x="0" y="3514093"/>
                            <a:pt x="484" y="3516524"/>
                            <a:pt x="1450" y="3518868"/>
                          </a:cubicBezTo>
                          <a:cubicBezTo>
                            <a:pt x="2417" y="3521200"/>
                            <a:pt x="3794" y="3523258"/>
                            <a:pt x="5580" y="3525032"/>
                          </a:cubicBezTo>
                          <a:cubicBezTo>
                            <a:pt x="7366" y="3526818"/>
                            <a:pt x="9426" y="3528194"/>
                            <a:pt x="11760" y="3529162"/>
                          </a:cubicBezTo>
                          <a:cubicBezTo>
                            <a:pt x="14094" y="3530117"/>
                            <a:pt x="16524" y="3530600"/>
                            <a:pt x="19051" y="3530600"/>
                          </a:cubicBezTo>
                          <a:lnTo>
                            <a:pt x="7499351" y="3530600"/>
                          </a:lnTo>
                          <a:cubicBezTo>
                            <a:pt x="7501877" y="3530600"/>
                            <a:pt x="7504306" y="3530117"/>
                            <a:pt x="7506640" y="3529162"/>
                          </a:cubicBezTo>
                          <a:cubicBezTo>
                            <a:pt x="7508974" y="3528194"/>
                            <a:pt x="7511034" y="3526818"/>
                            <a:pt x="7512820" y="3525032"/>
                          </a:cubicBezTo>
                          <a:cubicBezTo>
                            <a:pt x="7514606" y="3523258"/>
                            <a:pt x="7515983" y="3521200"/>
                            <a:pt x="7516949" y="3518868"/>
                          </a:cubicBezTo>
                          <a:cubicBezTo>
                            <a:pt x="7517916" y="3516524"/>
                            <a:pt x="7518400" y="3514093"/>
                            <a:pt x="7518401" y="35115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76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76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4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134327</wp:posOffset>
            </wp:positionV>
            <wp:extent cx="5641421" cy="2649180"/>
            <wp:effectExtent l="0" t="0" r="0" b="0"/>
            <wp:wrapNone/>
            <wp:docPr id="351" name="Freeform 3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649180"/>
                    </a:xfrm>
                    <a:custGeom>
                      <a:rect l="l" t="t" r="r" b="b"/>
                      <a:pathLst>
                        <a:path w="7518401" h="3530600">
                          <a:moveTo>
                            <a:pt x="1" y="19050"/>
                          </a:moveTo>
                          <a:lnTo>
                            <a:pt x="1" y="3511550"/>
                          </a:lnTo>
                          <a:cubicBezTo>
                            <a:pt x="0" y="3514093"/>
                            <a:pt x="484" y="3516524"/>
                            <a:pt x="1450" y="3518868"/>
                          </a:cubicBezTo>
                          <a:cubicBezTo>
                            <a:pt x="2417" y="3521200"/>
                            <a:pt x="3794" y="3523258"/>
                            <a:pt x="5580" y="3525032"/>
                          </a:cubicBezTo>
                          <a:cubicBezTo>
                            <a:pt x="7366" y="3526818"/>
                            <a:pt x="9426" y="3528194"/>
                            <a:pt x="11760" y="3529162"/>
                          </a:cubicBezTo>
                          <a:cubicBezTo>
                            <a:pt x="14094" y="3530117"/>
                            <a:pt x="16524" y="3530600"/>
                            <a:pt x="19051" y="3530600"/>
                          </a:cubicBezTo>
                          <a:lnTo>
                            <a:pt x="7499351" y="3530600"/>
                          </a:lnTo>
                          <a:cubicBezTo>
                            <a:pt x="7501877" y="3530600"/>
                            <a:pt x="7504306" y="3530117"/>
                            <a:pt x="7506640" y="3529162"/>
                          </a:cubicBezTo>
                          <a:cubicBezTo>
                            <a:pt x="7508974" y="3528194"/>
                            <a:pt x="7511034" y="3526818"/>
                            <a:pt x="7512820" y="3525032"/>
                          </a:cubicBezTo>
                          <a:cubicBezTo>
                            <a:pt x="7514606" y="3523258"/>
                            <a:pt x="7515983" y="3521200"/>
                            <a:pt x="7516949" y="3518868"/>
                          </a:cubicBezTo>
                          <a:cubicBezTo>
                            <a:pt x="7517916" y="3516524"/>
                            <a:pt x="7518400" y="3514093"/>
                            <a:pt x="7518401" y="35115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76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76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509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2572945"/>
            <wp:effectExtent l="0" t="0" r="0" b="0"/>
            <wp:wrapNone/>
            <wp:docPr id="352" name="Freeform 3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572945"/>
                    </a:xfrm>
                    <a:custGeom>
                      <a:rect l="l" t="t" r="r" b="b"/>
                      <a:pathLst>
                        <a:path w="7505700" h="3429000">
                          <a:moveTo>
                            <a:pt x="0" y="3429000"/>
                          </a:moveTo>
                          <a:lnTo>
                            <a:pt x="7505700" y="3429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6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2572945"/>
            <wp:effectExtent l="0" t="0" r="0" b="0"/>
            <wp:wrapNone/>
            <wp:docPr id="353" name="Freeform 3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572945"/>
                    </a:xfrm>
                    <a:custGeom>
                      <a:rect l="l" t="t" r="r" b="b"/>
                      <a:pathLst>
                        <a:path w="7505700" h="3429000">
                          <a:moveTo>
                            <a:pt x="0" y="3429000"/>
                          </a:moveTo>
                          <a:lnTo>
                            <a:pt x="7505700" y="3429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3429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module.exports =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plugins: [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[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 'import',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   libraryName: 'vant',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   libraryDirectory: 'es',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   style: true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]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],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presets: [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624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'@vue/cli-plugin-babel/preset'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]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12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3" w:lineRule="exact"/>
        <w:ind w:left="990" w:right="0" w:firstLine="0"/>
      </w:pPr>
      <w:r>
        <w:drawing>
          <wp:anchor simplePos="0" relativeHeight="251658434" behindDoc="1" locked="0" layoutInCell="1" allowOverlap="1">
            <wp:simplePos x="0" y="0"/>
            <wp:positionH relativeFrom="page">
              <wp:posOffset>2035949</wp:posOffset>
            </wp:positionH>
            <wp:positionV relativeFrom="line">
              <wp:posOffset>-16605</wp:posOffset>
            </wp:positionV>
            <wp:extent cx="390707" cy="266823"/>
            <wp:effectExtent l="0" t="0" r="0" b="0"/>
            <wp:wrapNone/>
            <wp:docPr id="354" name="Freeform 3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90707" cy="266823"/>
                    </a:xfrm>
                    <a:custGeom>
                      <a:rect l="l" t="t" r="r" b="b"/>
                      <a:pathLst>
                        <a:path w="5207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86"/>
                            <a:pt x="645" y="336823"/>
                            <a:pt x="1934" y="339936"/>
                          </a:cubicBezTo>
                          <a:cubicBezTo>
                            <a:pt x="3223" y="343049"/>
                            <a:pt x="5058" y="345790"/>
                            <a:pt x="7440" y="348171"/>
                          </a:cubicBezTo>
                          <a:cubicBezTo>
                            <a:pt x="9821" y="350553"/>
                            <a:pt x="12568" y="352388"/>
                            <a:pt x="15680" y="353678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495301" y="355600"/>
                          </a:lnTo>
                          <a:cubicBezTo>
                            <a:pt x="498669" y="355600"/>
                            <a:pt x="501909" y="354956"/>
                            <a:pt x="505020" y="353678"/>
                          </a:cubicBezTo>
                          <a:cubicBezTo>
                            <a:pt x="508132" y="352388"/>
                            <a:pt x="510879" y="350553"/>
                            <a:pt x="513261" y="348171"/>
                          </a:cubicBezTo>
                          <a:cubicBezTo>
                            <a:pt x="515642" y="345790"/>
                            <a:pt x="517477" y="343049"/>
                            <a:pt x="518767" y="339936"/>
                          </a:cubicBezTo>
                          <a:cubicBezTo>
                            <a:pt x="520056" y="336823"/>
                            <a:pt x="520700" y="333586"/>
                            <a:pt x="520701" y="330200"/>
                          </a:cubicBezTo>
                          <a:lnTo>
                            <a:pt x="520701" y="25400"/>
                          </a:lnTo>
                          <a:cubicBezTo>
                            <a:pt x="520700" y="22039"/>
                            <a:pt x="520056" y="18815"/>
                            <a:pt x="518767" y="15702"/>
                          </a:cubicBezTo>
                          <a:cubicBezTo>
                            <a:pt x="517477" y="12589"/>
                            <a:pt x="515642" y="9848"/>
                            <a:pt x="513261" y="7454"/>
                          </a:cubicBezTo>
                          <a:cubicBezTo>
                            <a:pt x="510879" y="5085"/>
                            <a:pt x="508132" y="3250"/>
                            <a:pt x="505020" y="1960"/>
                          </a:cubicBezTo>
                          <a:cubicBezTo>
                            <a:pt x="501909" y="670"/>
                            <a:pt x="498669" y="13"/>
                            <a:pt x="4953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35" behindDoc="1" locked="0" layoutInCell="1" allowOverlap="1">
            <wp:simplePos x="0" y="0"/>
            <wp:positionH relativeFrom="page">
              <wp:posOffset>2064349</wp:posOffset>
            </wp:positionH>
            <wp:positionV relativeFrom="line">
              <wp:posOffset>38025</wp:posOffset>
            </wp:positionV>
            <wp:extent cx="324931" cy="162590"/>
            <wp:effectExtent l="0" t="0" r="0" b="0"/>
            <wp:wrapNone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>
                      <a:picLocks noChangeAspect="0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931" cy="16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频道组件使用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Ta</w:t>
      </w:r>
      <w:r>
        <w:rPr sz="27" baseline="0" dirty="0">
          <w:jc w:val="left"/>
          <w:rFonts w:ascii="Arial" w:hAnsi="Arial" w:cs="Arial"/>
          <w:color w:val="000000"/>
          <w:spacing w:val="-16"/>
          <w:sz w:val="27"/>
          <w:szCs w:val="27"/>
        </w:rPr>
        <w:t>b 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组件	</w:t>
      </w:r>
      <w:hyperlink r:id="rId323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60" w:after="0" w:line="257" w:lineRule="exact"/>
        <w:ind w:left="1440" w:right="0" w:firstLine="0"/>
      </w:pPr>
      <w:r>
        <w:drawing>
          <wp:anchor simplePos="0" relativeHeight="251658446" behindDoc="1" locked="0" layoutInCell="1" allowOverlap="1">
            <wp:simplePos x="0" y="0"/>
            <wp:positionH relativeFrom="page">
              <wp:posOffset>2388538</wp:posOffset>
            </wp:positionH>
            <wp:positionV relativeFrom="line">
              <wp:posOffset>89739</wp:posOffset>
            </wp:positionV>
            <wp:extent cx="829060" cy="190588"/>
            <wp:effectExtent l="0" t="0" r="0" b="0"/>
            <wp:wrapNone/>
            <wp:docPr id="356" name="Freeform 3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36"/>
                            <a:pt x="1933" y="238349"/>
                          </a:cubicBezTo>
                          <a:cubicBezTo>
                            <a:pt x="3222" y="241462"/>
                            <a:pt x="5058" y="244215"/>
                            <a:pt x="7440" y="246584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9" y="254000"/>
                            <a:pt x="1086108" y="253356"/>
                            <a:pt x="1089220" y="252078"/>
                          </a:cubicBezTo>
                          <a:cubicBezTo>
                            <a:pt x="1092332" y="250788"/>
                            <a:pt x="1095079" y="248953"/>
                            <a:pt x="1097461" y="246584"/>
                          </a:cubicBezTo>
                          <a:cubicBezTo>
                            <a:pt x="1099842" y="244215"/>
                            <a:pt x="1101677" y="241462"/>
                            <a:pt x="1102966" y="238349"/>
                          </a:cubicBezTo>
                          <a:cubicBezTo>
                            <a:pt x="1104256" y="235236"/>
                            <a:pt x="1104900" y="231986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39"/>
                            <a:pt x="1104256" y="18815"/>
                            <a:pt x="1102966" y="15702"/>
                          </a:cubicBezTo>
                          <a:cubicBezTo>
                            <a:pt x="1101677" y="12589"/>
                            <a:pt x="1099842" y="9836"/>
                            <a:pt x="1097461" y="7454"/>
                          </a:cubicBezTo>
                          <a:cubicBezTo>
                            <a:pt x="1095079" y="5085"/>
                            <a:pt x="1092332" y="3250"/>
                            <a:pt x="1089220" y="1960"/>
                          </a:cubicBezTo>
                          <a:cubicBezTo>
                            <a:pt x="1086108" y="670"/>
                            <a:pt x="1082869" y="13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36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4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175504</wp:posOffset>
            </wp:positionV>
            <wp:extent cx="38118" cy="38117"/>
            <wp:effectExtent l="0" t="0" r="0" b="0"/>
            <wp:wrapNone/>
            <wp:docPr id="357" name="Freeform 3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702"/>
                          </a:cubicBezTo>
                          <a:cubicBezTo>
                            <a:pt x="47578" y="12589"/>
                            <a:pt x="45743" y="9836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36"/>
                            <a:pt x="3223" y="12589"/>
                            <a:pt x="1934" y="15702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组件库使用前需要在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src\main.t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中全局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按需导入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和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注册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42" w:after="0" w:line="270" w:lineRule="exact"/>
        <w:ind w:left="1185" w:right="6539" w:firstLine="0"/>
      </w:pPr>
      <w:r>
        <w:drawing>
          <wp:anchor simplePos="0" relativeHeight="251658466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102257</wp:posOffset>
            </wp:positionV>
            <wp:extent cx="5702300" cy="1803400"/>
            <wp:effectExtent l="0" t="0" r="0" b="0"/>
            <wp:wrapNone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>
                      <a:picLocks noChangeAspect="0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180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719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154734</wp:posOffset>
            </wp:positionV>
            <wp:extent cx="5657291" cy="1750222"/>
            <wp:effectExtent l="0" t="0" r="0" b="0"/>
            <wp:wrapNone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>
                      <a:picLocks noChangeAspect="0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1750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createApp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 from './App.vue'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router from './router'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842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'@/assets/styles/base.less'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'@/assets/styles/iconfont.less'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导入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Vant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组件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{ Tab, Tabs } from 'vant'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68" w:after="0" w:line="270" w:lineRule="exact"/>
        <w:ind w:left="1185" w:right="7037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44246</wp:posOffset>
            </wp:positionV>
            <wp:extent cx="5702300" cy="1294383"/>
            <wp:effectExtent l="0" t="0" r="0" b="0"/>
            <wp:wrapNone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>
                      <a:picLocks noChangeAspect="0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129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54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44246</wp:posOffset>
            </wp:positionV>
            <wp:extent cx="5657291" cy="1226103"/>
            <wp:effectExtent l="0" t="0" r="0" b="0"/>
            <wp:wrapNone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>
                      <a:picLocks noChangeAspect="0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1226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app = createApp(App)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注册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Vant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组件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+app.use(Tab)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+app.use(Tabs)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932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app.use(router)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app.mount('#app')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74" w:after="0" w:line="257" w:lineRule="exact"/>
        <w:ind w:left="1440" w:right="0" w:firstLine="0"/>
      </w:pPr>
      <w:r>
        <w:drawing>
          <wp:anchor simplePos="0" relativeHeight="251658247" behindDoc="1" locked="0" layoutInCell="1" allowOverlap="1">
            <wp:simplePos x="0" y="0"/>
            <wp:positionH relativeFrom="page">
              <wp:posOffset>2112185</wp:posOffset>
            </wp:positionH>
            <wp:positionV relativeFrom="line">
              <wp:posOffset>162130</wp:posOffset>
            </wp:positionV>
            <wp:extent cx="2916005" cy="190588"/>
            <wp:effectExtent l="0" t="0" r="0" b="0"/>
            <wp:wrapNone/>
            <wp:docPr id="364" name="Freeform 3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16005" cy="190588"/>
                    </a:xfrm>
                    <a:custGeom>
                      <a:rect l="l" t="t" r="r" b="b"/>
                      <a:pathLst>
                        <a:path w="3886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2" y="241462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3860801" y="254000"/>
                          </a:lnTo>
                          <a:cubicBezTo>
                            <a:pt x="3864169" y="254000"/>
                            <a:pt x="3867408" y="253356"/>
                            <a:pt x="3870520" y="252078"/>
                          </a:cubicBezTo>
                          <a:cubicBezTo>
                            <a:pt x="3873632" y="250801"/>
                            <a:pt x="3876379" y="248965"/>
                            <a:pt x="3878761" y="246571"/>
                          </a:cubicBezTo>
                          <a:cubicBezTo>
                            <a:pt x="3881142" y="244203"/>
                            <a:pt x="3882977" y="241462"/>
                            <a:pt x="3884266" y="238336"/>
                          </a:cubicBezTo>
                          <a:cubicBezTo>
                            <a:pt x="3885556" y="235223"/>
                            <a:pt x="3886200" y="231986"/>
                            <a:pt x="3886201" y="228600"/>
                          </a:cubicBezTo>
                          <a:lnTo>
                            <a:pt x="3886201" y="25400"/>
                          </a:lnTo>
                          <a:cubicBezTo>
                            <a:pt x="3886200" y="22039"/>
                            <a:pt x="3885556" y="18802"/>
                            <a:pt x="3884267" y="15689"/>
                          </a:cubicBezTo>
                          <a:cubicBezTo>
                            <a:pt x="3882977" y="12589"/>
                            <a:pt x="3881142" y="9848"/>
                            <a:pt x="3878761" y="7454"/>
                          </a:cubicBezTo>
                          <a:cubicBezTo>
                            <a:pt x="3876379" y="5073"/>
                            <a:pt x="3873632" y="3238"/>
                            <a:pt x="3870520" y="1948"/>
                          </a:cubicBezTo>
                          <a:cubicBezTo>
                            <a:pt x="3867408" y="658"/>
                            <a:pt x="3864169" y="13"/>
                            <a:pt x="3860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54"/>
                          </a:cubicBezTo>
                          <a:cubicBezTo>
                            <a:pt x="5058" y="9848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247894</wp:posOffset>
            </wp:positionV>
            <wp:extent cx="38118" cy="38117"/>
            <wp:effectExtent l="0" t="0" r="0" b="0"/>
            <wp:wrapNone/>
            <wp:docPr id="365" name="Freeform 3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03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8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03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新建频道组件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channel.vu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，添加以下代码。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92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134177</wp:posOffset>
            </wp:positionV>
            <wp:extent cx="5641421" cy="2820710"/>
            <wp:effectExtent l="0" t="0" r="0" b="0"/>
            <wp:wrapNone/>
            <wp:docPr id="366" name="Freeform 3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820710"/>
                    </a:xfrm>
                    <a:custGeom>
                      <a:rect l="l" t="t" r="r" b="b"/>
                      <a:pathLst>
                        <a:path w="7518401" h="3759200">
                          <a:moveTo>
                            <a:pt x="1" y="19050"/>
                          </a:moveTo>
                          <a:lnTo>
                            <a:pt x="1" y="3740150"/>
                          </a:lnTo>
                          <a:cubicBezTo>
                            <a:pt x="0" y="3742693"/>
                            <a:pt x="484" y="3745124"/>
                            <a:pt x="1450" y="3747468"/>
                          </a:cubicBezTo>
                          <a:cubicBezTo>
                            <a:pt x="2417" y="3749812"/>
                            <a:pt x="3794" y="3751871"/>
                            <a:pt x="5580" y="3753644"/>
                          </a:cubicBezTo>
                          <a:cubicBezTo>
                            <a:pt x="7366" y="3755430"/>
                            <a:pt x="9426" y="3756807"/>
                            <a:pt x="11760" y="3757774"/>
                          </a:cubicBezTo>
                          <a:cubicBezTo>
                            <a:pt x="14094" y="3758729"/>
                            <a:pt x="16524" y="3759200"/>
                            <a:pt x="19051" y="3759200"/>
                          </a:cubicBezTo>
                          <a:lnTo>
                            <a:pt x="7499351" y="3759200"/>
                          </a:lnTo>
                          <a:cubicBezTo>
                            <a:pt x="7501877" y="3759200"/>
                            <a:pt x="7504306" y="3758729"/>
                            <a:pt x="7506640" y="3757774"/>
                          </a:cubicBezTo>
                          <a:cubicBezTo>
                            <a:pt x="7508974" y="3756807"/>
                            <a:pt x="7511034" y="3755430"/>
                            <a:pt x="7512820" y="3753644"/>
                          </a:cubicBezTo>
                          <a:cubicBezTo>
                            <a:pt x="7514606" y="3751871"/>
                            <a:pt x="7515983" y="3749812"/>
                            <a:pt x="7516949" y="3747468"/>
                          </a:cubicBezTo>
                          <a:cubicBezTo>
                            <a:pt x="7517916" y="3745124"/>
                            <a:pt x="7518400" y="3742693"/>
                            <a:pt x="7518401" y="37401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27"/>
                            <a:pt x="7516949" y="11795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76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27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1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134177</wp:posOffset>
            </wp:positionV>
            <wp:extent cx="5641421" cy="2820710"/>
            <wp:effectExtent l="0" t="0" r="0" b="0"/>
            <wp:wrapNone/>
            <wp:docPr id="367" name="Freeform 3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820710"/>
                    </a:xfrm>
                    <a:custGeom>
                      <a:rect l="l" t="t" r="r" b="b"/>
                      <a:pathLst>
                        <a:path w="7518401" h="3759200">
                          <a:moveTo>
                            <a:pt x="1" y="19050"/>
                          </a:moveTo>
                          <a:lnTo>
                            <a:pt x="1" y="3740150"/>
                          </a:lnTo>
                          <a:cubicBezTo>
                            <a:pt x="0" y="3742693"/>
                            <a:pt x="484" y="3745124"/>
                            <a:pt x="1450" y="3747468"/>
                          </a:cubicBezTo>
                          <a:cubicBezTo>
                            <a:pt x="2417" y="3749812"/>
                            <a:pt x="3794" y="3751871"/>
                            <a:pt x="5580" y="3753644"/>
                          </a:cubicBezTo>
                          <a:cubicBezTo>
                            <a:pt x="7366" y="3755430"/>
                            <a:pt x="9426" y="3756807"/>
                            <a:pt x="11760" y="3757774"/>
                          </a:cubicBezTo>
                          <a:cubicBezTo>
                            <a:pt x="14094" y="3758729"/>
                            <a:pt x="16524" y="3759200"/>
                            <a:pt x="19051" y="3759200"/>
                          </a:cubicBezTo>
                          <a:lnTo>
                            <a:pt x="7499351" y="3759200"/>
                          </a:lnTo>
                          <a:cubicBezTo>
                            <a:pt x="7501877" y="3759200"/>
                            <a:pt x="7504306" y="3758729"/>
                            <a:pt x="7506640" y="3757774"/>
                          </a:cubicBezTo>
                          <a:cubicBezTo>
                            <a:pt x="7508974" y="3756807"/>
                            <a:pt x="7511034" y="3755430"/>
                            <a:pt x="7512820" y="3753644"/>
                          </a:cubicBezTo>
                          <a:cubicBezTo>
                            <a:pt x="7514606" y="3751871"/>
                            <a:pt x="7515983" y="3749812"/>
                            <a:pt x="7516949" y="3747468"/>
                          </a:cubicBezTo>
                          <a:cubicBezTo>
                            <a:pt x="7517916" y="3745124"/>
                            <a:pt x="7518400" y="3742693"/>
                            <a:pt x="7518401" y="37401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27"/>
                            <a:pt x="7516949" y="11795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76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27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452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-13545</wp:posOffset>
            </wp:positionV>
            <wp:extent cx="5631891" cy="2744475"/>
            <wp:effectExtent l="0" t="0" r="0" b="0"/>
            <wp:wrapNone/>
            <wp:docPr id="368" name="Freeform 3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744475"/>
                    </a:xfrm>
                    <a:custGeom>
                      <a:rect l="l" t="t" r="r" b="b"/>
                      <a:pathLst>
                        <a:path w="7505700" h="3657600">
                          <a:moveTo>
                            <a:pt x="0" y="3657600"/>
                          </a:moveTo>
                          <a:lnTo>
                            <a:pt x="7505700" y="3657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3657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3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-13545</wp:posOffset>
            </wp:positionV>
            <wp:extent cx="5631891" cy="2744475"/>
            <wp:effectExtent l="0" t="0" r="0" b="0"/>
            <wp:wrapNone/>
            <wp:docPr id="369" name="Freeform 3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744475"/>
                    </a:xfrm>
                    <a:custGeom>
                      <a:rect l="l" t="t" r="r" b="b"/>
                      <a:pathLst>
                        <a:path w="7505700" h="3657600">
                          <a:moveTo>
                            <a:pt x="0" y="3657600"/>
                          </a:moveTo>
                          <a:lnTo>
                            <a:pt x="7505700" y="3657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3657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&lt;van-tabs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v-model:active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"active"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379" w:firstLine="0"/>
        <w:jc w:val="both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&lt;van-tab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title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</w:t>
      </w:r>
      <w:r>
        <w:rPr sz="16" baseline="0" dirty="0">
          <w:jc w:val="left"/>
          <w:rFonts w:ascii="新宋体" w:hAnsi="新宋体" w:cs="新宋体"/>
          <w:color w:val="22A2C9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 1"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1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&lt;van-tab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title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</w:t>
      </w:r>
      <w:r>
        <w:rPr sz="16" baseline="0" dirty="0">
          <w:jc w:val="left"/>
          <w:rFonts w:ascii="新宋体" w:hAnsi="新宋体" w:cs="新宋体"/>
          <w:color w:val="22A2C9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 2"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2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&lt;van-tab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title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</w:t>
      </w:r>
      <w:r>
        <w:rPr sz="16" baseline="0" dirty="0">
          <w:jc w:val="left"/>
          <w:rFonts w:ascii="新宋体" w:hAnsi="新宋体" w:cs="新宋体"/>
          <w:color w:val="22A2C9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 3"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3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&lt;van-tab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title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</w:t>
      </w:r>
      <w:r>
        <w:rPr sz="16" baseline="0" dirty="0">
          <w:jc w:val="left"/>
          <w:rFonts w:ascii="新宋体" w:hAnsi="新宋体" w:cs="新宋体"/>
          <w:color w:val="22A2C9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 4"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4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&lt;/van-tabs&gt;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&lt;script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setup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lang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"ts"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184" w:firstLine="0"/>
      </w:pPr>
      <w:r/>
      <w:r>
        <w:rPr sz="16" baseline="0" dirty="0">
          <w:jc w:val="left"/>
          <w:rFonts w:ascii="Arial" w:hAnsi="Arial" w:cs="Arial"/>
          <w:color w:val="AA5500"/>
          <w:sz w:val="16"/>
          <w:szCs w:val="16"/>
        </w:rPr>
        <w:t>// ref </w:t>
      </w:r>
      <w:r>
        <w:rPr sz="16" baseline="0" dirty="0">
          <w:jc w:val="left"/>
          <w:rFonts w:ascii="新宋体" w:hAnsi="新宋体" w:cs="新宋体"/>
          <w:color w:val="AA5500"/>
          <w:sz w:val="16"/>
          <w:szCs w:val="16"/>
        </w:rPr>
        <w:t>函数用于定义模板中使用的响应式数据，相当于</w:t>
      </w:r>
      <w:r>
        <w:rPr sz="16" baseline="0" dirty="0">
          <w:jc w:val="left"/>
          <w:rFonts w:ascii="Arial" w:hAnsi="Arial" w:cs="Arial"/>
          <w:color w:val="AA5500"/>
          <w:sz w:val="16"/>
          <w:szCs w:val="16"/>
        </w:rPr>
        <w:t> Vue2 </w:t>
      </w:r>
      <w:r>
        <w:rPr sz="16" baseline="0" dirty="0">
          <w:jc w:val="left"/>
          <w:rFonts w:ascii="新宋体" w:hAnsi="新宋体" w:cs="新宋体"/>
          <w:color w:val="AA5500"/>
          <w:sz w:val="16"/>
          <w:szCs w:val="16"/>
        </w:rPr>
        <w:t>的</w:t>
      </w:r>
      <w:r>
        <w:rPr sz="16" baseline="0" dirty="0">
          <w:jc w:val="left"/>
          <w:rFonts w:ascii="Arial" w:hAnsi="Arial" w:cs="Arial"/>
          <w:color w:val="AA5500"/>
          <w:sz w:val="16"/>
          <w:szCs w:val="16"/>
        </w:rPr>
        <w:t> data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import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ref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} </w:t>
      </w:r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from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AA5500"/>
          <w:sz w:val="16"/>
          <w:szCs w:val="16"/>
        </w:rPr>
        <w:t>// active </w:t>
      </w:r>
      <w:r>
        <w:rPr sz="16" baseline="0" dirty="0">
          <w:jc w:val="left"/>
          <w:rFonts w:ascii="新宋体" w:hAnsi="新宋体" w:cs="新宋体"/>
          <w:color w:val="AA5500"/>
          <w:sz w:val="16"/>
          <w:szCs w:val="16"/>
        </w:rPr>
        <w:t>表示当前选中标签的下标为</w:t>
      </w:r>
      <w:r>
        <w:rPr sz="16" baseline="0" dirty="0">
          <w:jc w:val="left"/>
          <w:rFonts w:ascii="Arial" w:hAnsi="Arial" w:cs="Arial"/>
          <w:color w:val="AA5500"/>
          <w:sz w:val="16"/>
          <w:szCs w:val="16"/>
        </w:rPr>
        <w:t> 0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const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active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ref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</w:t>
      </w:r>
      <w:r>
        <w:rPr sz="16" baseline="0" dirty="0">
          <w:jc w:val="left"/>
          <w:rFonts w:ascii="Arial" w:hAnsi="Arial" w:cs="Arial"/>
          <w:color w:val="116644"/>
          <w:sz w:val="16"/>
          <w:szCs w:val="16"/>
        </w:rPr>
        <w:t>0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6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296" behindDoc="1" locked="0" layoutInCell="1" allowOverlap="1">
            <wp:simplePos x="0" y="0"/>
            <wp:positionH relativeFrom="page">
              <wp:posOffset>2607715</wp:posOffset>
            </wp:positionH>
            <wp:positionV relativeFrom="line">
              <wp:posOffset>-11861</wp:posOffset>
            </wp:positionV>
            <wp:extent cx="1715297" cy="190588"/>
            <wp:effectExtent l="0" t="0" r="0" b="0"/>
            <wp:wrapNone/>
            <wp:docPr id="370" name="Freeform 3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15297" cy="190588"/>
                    </a:xfrm>
                    <a:custGeom>
                      <a:rect l="l" t="t" r="r" b="b"/>
                      <a:pathLst>
                        <a:path w="228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59"/>
                          </a:cubicBezTo>
                          <a:cubicBezTo>
                            <a:pt x="9822" y="248953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2260601" y="254000"/>
                          </a:lnTo>
                          <a:cubicBezTo>
                            <a:pt x="2263969" y="254000"/>
                            <a:pt x="2267209" y="253368"/>
                            <a:pt x="2270320" y="252091"/>
                          </a:cubicBezTo>
                          <a:cubicBezTo>
                            <a:pt x="2273432" y="250801"/>
                            <a:pt x="2276179" y="248953"/>
                            <a:pt x="2278561" y="246559"/>
                          </a:cubicBezTo>
                          <a:cubicBezTo>
                            <a:pt x="2280943" y="244190"/>
                            <a:pt x="2282778" y="241449"/>
                            <a:pt x="2284067" y="238336"/>
                          </a:cubicBezTo>
                          <a:cubicBezTo>
                            <a:pt x="2285356" y="235223"/>
                            <a:pt x="2286000" y="231986"/>
                            <a:pt x="2286001" y="228600"/>
                          </a:cubicBezTo>
                          <a:lnTo>
                            <a:pt x="2286001" y="25400"/>
                          </a:lnTo>
                          <a:cubicBezTo>
                            <a:pt x="2286000" y="22052"/>
                            <a:pt x="2285356" y="18815"/>
                            <a:pt x="2284067" y="15702"/>
                          </a:cubicBezTo>
                          <a:cubicBezTo>
                            <a:pt x="2282778" y="12589"/>
                            <a:pt x="2280943" y="9848"/>
                            <a:pt x="2278561" y="7454"/>
                          </a:cubicBezTo>
                          <a:cubicBezTo>
                            <a:pt x="2276179" y="5085"/>
                            <a:pt x="2273432" y="3250"/>
                            <a:pt x="2270320" y="1948"/>
                          </a:cubicBezTo>
                          <a:cubicBezTo>
                            <a:pt x="2267209" y="658"/>
                            <a:pt x="2263969" y="13"/>
                            <a:pt x="22606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73904</wp:posOffset>
            </wp:positionV>
            <wp:extent cx="38118" cy="38117"/>
            <wp:effectExtent l="0" t="0" r="0" b="0"/>
            <wp:wrapNone/>
            <wp:docPr id="371" name="Freeform 37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0990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0990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在首页中使用频道组件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src\views\Home\index.vue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2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124248</wp:posOffset>
            </wp:positionV>
            <wp:extent cx="5641421" cy="2144121"/>
            <wp:effectExtent l="0" t="0" r="0" b="0"/>
            <wp:wrapNone/>
            <wp:docPr id="372" name="Freeform 37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144121"/>
                    </a:xfrm>
                    <a:custGeom>
                      <a:rect l="l" t="t" r="r" b="b"/>
                      <a:pathLst>
                        <a:path w="7518401" h="2857500">
                          <a:moveTo>
                            <a:pt x="1" y="19050"/>
                          </a:moveTo>
                          <a:lnTo>
                            <a:pt x="1" y="2838450"/>
                          </a:lnTo>
                          <a:cubicBezTo>
                            <a:pt x="0" y="2840993"/>
                            <a:pt x="484" y="2843424"/>
                            <a:pt x="1450" y="2845768"/>
                          </a:cubicBezTo>
                          <a:cubicBezTo>
                            <a:pt x="2417" y="2848100"/>
                            <a:pt x="3794" y="2850158"/>
                            <a:pt x="5580" y="2851932"/>
                          </a:cubicBezTo>
                          <a:cubicBezTo>
                            <a:pt x="7366" y="2853718"/>
                            <a:pt x="9426" y="2855094"/>
                            <a:pt x="11760" y="2856062"/>
                          </a:cubicBezTo>
                          <a:cubicBezTo>
                            <a:pt x="14094" y="2857017"/>
                            <a:pt x="16524" y="2857500"/>
                            <a:pt x="19051" y="2857500"/>
                          </a:cubicBezTo>
                          <a:lnTo>
                            <a:pt x="7499351" y="2857500"/>
                          </a:lnTo>
                          <a:cubicBezTo>
                            <a:pt x="7501877" y="2857500"/>
                            <a:pt x="7504306" y="2857017"/>
                            <a:pt x="7506640" y="2856062"/>
                          </a:cubicBezTo>
                          <a:cubicBezTo>
                            <a:pt x="7508974" y="2855094"/>
                            <a:pt x="7511034" y="2853718"/>
                            <a:pt x="7512820" y="2851932"/>
                          </a:cubicBezTo>
                          <a:cubicBezTo>
                            <a:pt x="7514606" y="2850158"/>
                            <a:pt x="7515983" y="2848100"/>
                            <a:pt x="7516949" y="2845755"/>
                          </a:cubicBezTo>
                          <a:cubicBezTo>
                            <a:pt x="7517916" y="2843424"/>
                            <a:pt x="7518400" y="2840993"/>
                            <a:pt x="7518401" y="28384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64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1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124248</wp:posOffset>
            </wp:positionV>
            <wp:extent cx="5641421" cy="2144121"/>
            <wp:effectExtent l="0" t="0" r="0" b="0"/>
            <wp:wrapNone/>
            <wp:docPr id="373" name="Freeform 37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144121"/>
                    </a:xfrm>
                    <a:custGeom>
                      <a:rect l="l" t="t" r="r" b="b"/>
                      <a:pathLst>
                        <a:path w="7518401" h="2857500">
                          <a:moveTo>
                            <a:pt x="1" y="19050"/>
                          </a:moveTo>
                          <a:lnTo>
                            <a:pt x="1" y="2838450"/>
                          </a:lnTo>
                          <a:cubicBezTo>
                            <a:pt x="0" y="2840993"/>
                            <a:pt x="484" y="2843424"/>
                            <a:pt x="1450" y="2845768"/>
                          </a:cubicBezTo>
                          <a:cubicBezTo>
                            <a:pt x="2417" y="2848100"/>
                            <a:pt x="3794" y="2850158"/>
                            <a:pt x="5580" y="2851932"/>
                          </a:cubicBezTo>
                          <a:cubicBezTo>
                            <a:pt x="7366" y="2853718"/>
                            <a:pt x="9426" y="2855094"/>
                            <a:pt x="11760" y="2856062"/>
                          </a:cubicBezTo>
                          <a:cubicBezTo>
                            <a:pt x="14094" y="2857017"/>
                            <a:pt x="16524" y="2857500"/>
                            <a:pt x="19051" y="2857500"/>
                          </a:cubicBezTo>
                          <a:lnTo>
                            <a:pt x="7499351" y="2857500"/>
                          </a:lnTo>
                          <a:cubicBezTo>
                            <a:pt x="7501877" y="2857500"/>
                            <a:pt x="7504306" y="2857017"/>
                            <a:pt x="7506640" y="2856062"/>
                          </a:cubicBezTo>
                          <a:cubicBezTo>
                            <a:pt x="7508974" y="2855094"/>
                            <a:pt x="7511034" y="2853718"/>
                            <a:pt x="7512820" y="2851932"/>
                          </a:cubicBezTo>
                          <a:cubicBezTo>
                            <a:pt x="7514606" y="2850158"/>
                            <a:pt x="7515983" y="2848100"/>
                            <a:pt x="7516949" y="2845755"/>
                          </a:cubicBezTo>
                          <a:cubicBezTo>
                            <a:pt x="7517916" y="2843424"/>
                            <a:pt x="7518400" y="2840993"/>
                            <a:pt x="7518401" y="28384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64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3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167130</wp:posOffset>
            </wp:positionV>
            <wp:extent cx="5631891" cy="2058356"/>
            <wp:effectExtent l="0" t="0" r="0" b="0"/>
            <wp:wrapNone/>
            <wp:docPr id="374" name="Freeform 3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058356"/>
                    </a:xfrm>
                    <a:custGeom>
                      <a:rect l="l" t="t" r="r" b="b"/>
                      <a:pathLst>
                        <a:path w="7505700" h="2743200">
                          <a:moveTo>
                            <a:pt x="0" y="2743200"/>
                          </a:moveTo>
                          <a:lnTo>
                            <a:pt x="7505700" y="27432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3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167130</wp:posOffset>
            </wp:positionV>
            <wp:extent cx="5631891" cy="2058356"/>
            <wp:effectExtent l="0" t="0" r="0" b="0"/>
            <wp:wrapNone/>
            <wp:docPr id="375" name="Freeform 3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058356"/>
                    </a:xfrm>
                    <a:custGeom>
                      <a:rect l="l" t="t" r="r" b="b"/>
                      <a:pathLst>
                        <a:path w="7505700" h="2743200">
                          <a:moveTo>
                            <a:pt x="0" y="2743200"/>
                          </a:moveTo>
                          <a:lnTo>
                            <a:pt x="7505700" y="27432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7432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766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&lt;!--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头部组件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&lt;AppHeader 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766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&lt;!--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频道组件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&lt;HomeChannel /&gt;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// script setup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只需要导入组件，无需注册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051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AppHeader from '@/components/app-header.vue'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HomeChannel from './components/home-channel.vue'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12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🌈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目标验证	</w:t>
      </w:r>
      <w:hyperlink r:id="rId360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140" w:after="0" w:line="261" w:lineRule="exact"/>
        <w:ind w:left="1440" w:right="0" w:firstLine="0"/>
      </w:pPr>
      <w:r>
        <w:drawing>
          <wp:anchor simplePos="0" relativeHeight="251658333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79640</wp:posOffset>
            </wp:positionV>
            <wp:extent cx="343060" cy="190588"/>
            <wp:effectExtent l="0" t="0" r="0" b="0"/>
            <wp:wrapNone/>
            <wp:docPr id="376" name="Freeform 3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78"/>
                          </a:cubicBezTo>
                          <a:cubicBezTo>
                            <a:pt x="444632" y="250788"/>
                            <a:pt x="447379" y="248953"/>
                            <a:pt x="449761" y="246571"/>
                          </a:cubicBezTo>
                          <a:cubicBezTo>
                            <a:pt x="452142" y="244190"/>
                            <a:pt x="453978" y="241449"/>
                            <a:pt x="455267" y="238336"/>
                          </a:cubicBezTo>
                          <a:cubicBezTo>
                            <a:pt x="456556" y="235223"/>
                            <a:pt x="457200" y="231974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02"/>
                            <a:pt x="455267" y="15689"/>
                          </a:cubicBezTo>
                          <a:cubicBezTo>
                            <a:pt x="453978" y="12589"/>
                            <a:pt x="452142" y="9848"/>
                            <a:pt x="449761" y="7454"/>
                          </a:cubicBezTo>
                          <a:cubicBezTo>
                            <a:pt x="447379" y="5073"/>
                            <a:pt x="444632" y="3238"/>
                            <a:pt x="441520" y="1948"/>
                          </a:cubicBezTo>
                          <a:cubicBezTo>
                            <a:pt x="438408" y="658"/>
                            <a:pt x="435169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41" behindDoc="1" locked="0" layoutInCell="1" allowOverlap="1">
            <wp:simplePos x="0" y="0"/>
            <wp:positionH relativeFrom="page">
              <wp:posOffset>3532069</wp:posOffset>
            </wp:positionH>
            <wp:positionV relativeFrom="line">
              <wp:posOffset>79640</wp:posOffset>
            </wp:positionV>
            <wp:extent cx="409766" cy="190588"/>
            <wp:effectExtent l="0" t="0" r="0" b="0"/>
            <wp:wrapNone/>
            <wp:docPr id="377" name="Freeform 3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09766" cy="190588"/>
                    </a:xfrm>
                    <a:custGeom>
                      <a:rect l="l" t="t" r="r" b="b"/>
                      <a:pathLst>
                        <a:path w="546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71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20701" y="254000"/>
                          </a:lnTo>
                          <a:cubicBezTo>
                            <a:pt x="524069" y="254000"/>
                            <a:pt x="527308" y="253356"/>
                            <a:pt x="530420" y="252078"/>
                          </a:cubicBezTo>
                          <a:cubicBezTo>
                            <a:pt x="533532" y="250788"/>
                            <a:pt x="536279" y="248953"/>
                            <a:pt x="538661" y="246571"/>
                          </a:cubicBezTo>
                          <a:cubicBezTo>
                            <a:pt x="541042" y="244190"/>
                            <a:pt x="542877" y="241449"/>
                            <a:pt x="544166" y="238336"/>
                          </a:cubicBezTo>
                          <a:cubicBezTo>
                            <a:pt x="545456" y="235223"/>
                            <a:pt x="546100" y="231974"/>
                            <a:pt x="546101" y="228600"/>
                          </a:cubicBezTo>
                          <a:lnTo>
                            <a:pt x="546101" y="25400"/>
                          </a:lnTo>
                          <a:cubicBezTo>
                            <a:pt x="546100" y="22039"/>
                            <a:pt x="545456" y="18802"/>
                            <a:pt x="544167" y="15689"/>
                          </a:cubicBezTo>
                          <a:cubicBezTo>
                            <a:pt x="542877" y="12589"/>
                            <a:pt x="541042" y="9848"/>
                            <a:pt x="538661" y="7454"/>
                          </a:cubicBezTo>
                          <a:cubicBezTo>
                            <a:pt x="536279" y="5073"/>
                            <a:pt x="533532" y="3238"/>
                            <a:pt x="530420" y="1948"/>
                          </a:cubicBezTo>
                          <a:cubicBezTo>
                            <a:pt x="527308" y="658"/>
                            <a:pt x="524069" y="13"/>
                            <a:pt x="5207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165405</wp:posOffset>
            </wp:positionV>
            <wp:extent cx="38118" cy="38117"/>
            <wp:effectExtent l="0" t="0" r="0" b="0"/>
            <wp:wrapNone/>
            <wp:docPr id="378" name="Freeform 3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恭喜你已经学会在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项目中如何使用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组件库的组件啦，为自己鼓掌。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👏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drawing>
          <wp:anchor simplePos="0" relativeHeight="251658350" behindDoc="0" locked="0" layoutInCell="1" allowOverlap="1">
            <wp:simplePos x="0" y="0"/>
            <wp:positionH relativeFrom="page">
              <wp:posOffset>1893008</wp:posOffset>
            </wp:positionH>
            <wp:positionV relativeFrom="page">
              <wp:posOffset>8245698</wp:posOffset>
            </wp:positionV>
            <wp:extent cx="3792711" cy="1591414"/>
            <wp:effectExtent l="0" t="0" r="0" b="0"/>
            <wp:wrapNone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>
                      <a:picLocks noChangeAspect="0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2711" cy="1591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54" behindDoc="0" locked="0" layoutInCell="1" allowOverlap="1">
            <wp:simplePos x="0" y="0"/>
            <wp:positionH relativeFrom="page">
              <wp:posOffset>1537248</wp:posOffset>
            </wp:positionH>
            <wp:positionV relativeFrom="page">
              <wp:posOffset>10291356</wp:posOffset>
            </wp:positionV>
            <wp:extent cx="749636" cy="63518"/>
            <wp:effectExtent l="0" t="0" r="0" b="0"/>
            <wp:wrapNone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>
                      <a:picLocks noChangeAspect="0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49636" cy="63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59" w:after="0" w:line="453" w:lineRule="exact"/>
        <w:ind w:left="990" w:right="0" w:firstLine="0"/>
      </w:pPr>
      <w:r>
        <w:drawing>
          <wp:anchor simplePos="0" relativeHeight="251658248" behindDoc="1" locked="0" layoutInCell="1" allowOverlap="1">
            <wp:simplePos x="0" y="0"/>
            <wp:positionH relativeFrom="page">
              <wp:posOffset>1537248</wp:posOffset>
            </wp:positionH>
            <wp:positionV relativeFrom="line">
              <wp:posOffset>44508</wp:posOffset>
            </wp:positionV>
            <wp:extent cx="749636" cy="311283"/>
            <wp:effectExtent l="0" t="0" r="0" b="0"/>
            <wp:wrapNone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>
                      <a:picLocks noChangeAspect="0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49636" cy="311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首页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pacing w:val="-35"/>
          <w:sz w:val="34"/>
          <w:szCs w:val="34"/>
        </w:rPr>
        <w:t>  </w:t>
      </w:r>
      <w:r>
        <w:rPr sz="34" baseline="0" dirty="0">
          <w:jc w:val="left"/>
          <w:rFonts w:ascii="Arial" w:hAnsi="Arial" w:cs="Arial"/>
          <w:color w:val="000000"/>
          <w:sz w:val="34"/>
          <w:szCs w:val="34"/>
        </w:rPr>
        <w:t>Axio</w:t>
      </w:r>
      <w:r>
        <w:rPr sz="34" baseline="0" dirty="0">
          <w:jc w:val="left"/>
          <w:rFonts w:ascii="Arial" w:hAnsi="Arial" w:cs="Arial"/>
          <w:color w:val="000000"/>
          <w:spacing w:val="-35"/>
          <w:sz w:val="34"/>
          <w:szCs w:val="34"/>
        </w:rPr>
        <w:t>s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数据请求	</w:t>
      </w:r>
      <w:r>
        <w:rPr sz="34" baseline="1" dirty="0">
          <w:jc w:val="left"/>
          <w:rFonts w:ascii="Arial" w:hAnsi="Arial" w:cs="Arial"/>
          <w:color w:val="34495E"/>
          <w:position w:val="1"/>
          <w:sz w:val="34"/>
          <w:szCs w:val="3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385" name="Freeform 3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38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11" w:after="0" w:line="315" w:lineRule="exact"/>
        <w:ind w:left="1440" w:right="880" w:firstLine="0"/>
      </w:pPr>
      <w:r>
        <w:drawing>
          <wp:anchor simplePos="0" relativeHeight="251658259" behindDoc="1" locked="0" layoutInCell="1" allowOverlap="1">
            <wp:simplePos x="0" y="0"/>
            <wp:positionH relativeFrom="page">
              <wp:posOffset>1769125</wp:posOffset>
            </wp:positionH>
            <wp:positionV relativeFrom="line">
              <wp:posOffset>89740</wp:posOffset>
            </wp:positionV>
            <wp:extent cx="486000" cy="190588"/>
            <wp:effectExtent l="0" t="0" r="0" b="0"/>
            <wp:wrapNone/>
            <wp:docPr id="386" name="Freeform 3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0" cy="190588"/>
                    </a:xfrm>
                    <a:custGeom>
                      <a:rect l="l" t="t" r="r" b="b"/>
                      <a:pathLst>
                        <a:path w="6477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86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7" y="244190"/>
                            <a:pt x="7439" y="246571"/>
                          </a:cubicBezTo>
                          <a:cubicBezTo>
                            <a:pt x="9820" y="248953"/>
                            <a:pt x="12567" y="250788"/>
                            <a:pt x="15679" y="252078"/>
                          </a:cubicBezTo>
                          <a:cubicBezTo>
                            <a:pt x="18791" y="253356"/>
                            <a:pt x="22031" y="254000"/>
                            <a:pt x="25400" y="254000"/>
                          </a:cubicBezTo>
                          <a:lnTo>
                            <a:pt x="622300" y="254000"/>
                          </a:lnTo>
                          <a:cubicBezTo>
                            <a:pt x="625668" y="254000"/>
                            <a:pt x="628908" y="253356"/>
                            <a:pt x="632019" y="252078"/>
                          </a:cubicBezTo>
                          <a:cubicBezTo>
                            <a:pt x="635131" y="250788"/>
                            <a:pt x="637878" y="248953"/>
                            <a:pt x="640260" y="246571"/>
                          </a:cubicBezTo>
                          <a:cubicBezTo>
                            <a:pt x="642641" y="244190"/>
                            <a:pt x="644477" y="241449"/>
                            <a:pt x="645766" y="238336"/>
                          </a:cubicBezTo>
                          <a:cubicBezTo>
                            <a:pt x="647055" y="235223"/>
                            <a:pt x="647699" y="231986"/>
                            <a:pt x="647700" y="228600"/>
                          </a:cubicBezTo>
                          <a:lnTo>
                            <a:pt x="647700" y="25400"/>
                          </a:lnTo>
                          <a:cubicBezTo>
                            <a:pt x="647699" y="22039"/>
                            <a:pt x="647055" y="18815"/>
                            <a:pt x="645766" y="15702"/>
                          </a:cubicBezTo>
                          <a:cubicBezTo>
                            <a:pt x="644477" y="12589"/>
                            <a:pt x="642641" y="9836"/>
                            <a:pt x="640260" y="7454"/>
                          </a:cubicBezTo>
                          <a:cubicBezTo>
                            <a:pt x="637878" y="5073"/>
                            <a:pt x="635131" y="3238"/>
                            <a:pt x="632019" y="1960"/>
                          </a:cubicBezTo>
                          <a:cubicBezTo>
                            <a:pt x="628908" y="670"/>
                            <a:pt x="625668" y="13"/>
                            <a:pt x="622300" y="0"/>
                          </a:cubicBezTo>
                          <a:lnTo>
                            <a:pt x="25400" y="0"/>
                          </a:lnTo>
                          <a:cubicBezTo>
                            <a:pt x="22031" y="13"/>
                            <a:pt x="18791" y="670"/>
                            <a:pt x="15679" y="1960"/>
                          </a:cubicBezTo>
                          <a:cubicBezTo>
                            <a:pt x="12567" y="3238"/>
                            <a:pt x="9820" y="5073"/>
                            <a:pt x="7439" y="7454"/>
                          </a:cubicBezTo>
                          <a:cubicBezTo>
                            <a:pt x="5057" y="9836"/>
                            <a:pt x="3222" y="12589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175505</wp:posOffset>
            </wp:positionV>
            <wp:extent cx="38118" cy="38117"/>
            <wp:effectExtent l="0" t="0" r="0" b="0"/>
            <wp:wrapNone/>
            <wp:docPr id="387" name="Freeform 3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36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36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0990"/>
                            <a:pt x="7440" y="43359"/>
                          </a:cubicBezTo>
                          <a:cubicBezTo>
                            <a:pt x="9822" y="45740"/>
                            <a:pt x="12568" y="47576"/>
                            <a:pt x="15680" y="48866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576"/>
                            <a:pt x="40979" y="45740"/>
                            <a:pt x="43361" y="43359"/>
                          </a:cubicBezTo>
                          <a:cubicBezTo>
                            <a:pt x="45743" y="40990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项目通过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mockj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通过数据服务。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71" behindDoc="1" locked="0" layoutInCell="1" allowOverlap="1">
            <wp:simplePos x="0" y="0"/>
            <wp:positionH relativeFrom="page">
              <wp:posOffset>1769125</wp:posOffset>
            </wp:positionH>
            <wp:positionV relativeFrom="line">
              <wp:posOffset>19255</wp:posOffset>
            </wp:positionV>
            <wp:extent cx="419294" cy="190588"/>
            <wp:effectExtent l="0" t="0" r="0" b="0"/>
            <wp:wrapNone/>
            <wp:docPr id="388" name="Freeform 3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4" cy="190588"/>
                    </a:xfrm>
                    <a:custGeom>
                      <a:rect l="l" t="t" r="r" b="b"/>
                      <a:pathLst>
                        <a:path w="5588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4"/>
                            <a:pt x="644" y="235211"/>
                            <a:pt x="1933" y="238324"/>
                          </a:cubicBezTo>
                          <a:cubicBezTo>
                            <a:pt x="3222" y="241449"/>
                            <a:pt x="5057" y="244203"/>
                            <a:pt x="7439" y="246571"/>
                          </a:cubicBezTo>
                          <a:cubicBezTo>
                            <a:pt x="9820" y="248965"/>
                            <a:pt x="12567" y="250801"/>
                            <a:pt x="15679" y="252091"/>
                          </a:cubicBezTo>
                          <a:cubicBezTo>
                            <a:pt x="18791" y="253368"/>
                            <a:pt x="22031" y="254000"/>
                            <a:pt x="25400" y="254000"/>
                          </a:cubicBezTo>
                          <a:lnTo>
                            <a:pt x="533400" y="254000"/>
                          </a:lnTo>
                          <a:cubicBezTo>
                            <a:pt x="536768" y="254000"/>
                            <a:pt x="540008" y="253356"/>
                            <a:pt x="543119" y="252078"/>
                          </a:cubicBezTo>
                          <a:cubicBezTo>
                            <a:pt x="546231" y="250801"/>
                            <a:pt x="548978" y="248965"/>
                            <a:pt x="551360" y="246571"/>
                          </a:cubicBezTo>
                          <a:cubicBezTo>
                            <a:pt x="553741" y="244203"/>
                            <a:pt x="555577" y="241462"/>
                            <a:pt x="556866" y="238349"/>
                          </a:cubicBezTo>
                          <a:cubicBezTo>
                            <a:pt x="558155" y="235223"/>
                            <a:pt x="558799" y="231974"/>
                            <a:pt x="558800" y="228600"/>
                          </a:cubicBezTo>
                          <a:lnTo>
                            <a:pt x="558800" y="25400"/>
                          </a:lnTo>
                          <a:cubicBezTo>
                            <a:pt x="558799" y="22039"/>
                            <a:pt x="558155" y="18802"/>
                            <a:pt x="556866" y="15689"/>
                          </a:cubicBezTo>
                          <a:cubicBezTo>
                            <a:pt x="555577" y="12601"/>
                            <a:pt x="553741" y="9860"/>
                            <a:pt x="551360" y="7467"/>
                          </a:cubicBezTo>
                          <a:cubicBezTo>
                            <a:pt x="548978" y="5098"/>
                            <a:pt x="546231" y="3262"/>
                            <a:pt x="543119" y="1960"/>
                          </a:cubicBezTo>
                          <a:cubicBezTo>
                            <a:pt x="540008" y="658"/>
                            <a:pt x="536768" y="13"/>
                            <a:pt x="533400" y="0"/>
                          </a:cubicBezTo>
                          <a:lnTo>
                            <a:pt x="25400" y="0"/>
                          </a:lnTo>
                          <a:cubicBezTo>
                            <a:pt x="22031" y="13"/>
                            <a:pt x="18791" y="658"/>
                            <a:pt x="15679" y="1948"/>
                          </a:cubicBezTo>
                          <a:cubicBezTo>
                            <a:pt x="12567" y="3250"/>
                            <a:pt x="9820" y="5098"/>
                            <a:pt x="7439" y="7467"/>
                          </a:cubicBezTo>
                          <a:cubicBezTo>
                            <a:pt x="5057" y="9860"/>
                            <a:pt x="3222" y="12601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8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105020</wp:posOffset>
            </wp:positionV>
            <wp:extent cx="38118" cy="38117"/>
            <wp:effectExtent l="0" t="0" r="0" b="0"/>
            <wp:wrapNone/>
            <wp:docPr id="389" name="Freeform 3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项目通过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axio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请求数据。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3" w:lineRule="exact"/>
        <w:ind w:left="990" w:right="0" w:firstLine="0"/>
      </w:pPr>
      <w:r>
        <w:drawing>
          <wp:anchor simplePos="0" relativeHeight="251658282" behindDoc="1" locked="0" layoutInCell="1" allowOverlap="1">
            <wp:simplePos x="0" y="0"/>
            <wp:positionH relativeFrom="page">
              <wp:posOffset>1340301</wp:posOffset>
            </wp:positionH>
            <wp:positionV relativeFrom="line">
              <wp:posOffset>148495</wp:posOffset>
            </wp:positionV>
            <wp:extent cx="705178" cy="266823"/>
            <wp:effectExtent l="0" t="0" r="0" b="0"/>
            <wp:wrapNone/>
            <wp:docPr id="390" name="Freeform 3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05178" cy="266823"/>
                    </a:xfrm>
                    <a:custGeom>
                      <a:rect l="l" t="t" r="r" b="b"/>
                      <a:pathLst>
                        <a:path w="9398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86"/>
                            <a:pt x="645" y="336836"/>
                            <a:pt x="1934" y="339949"/>
                          </a:cubicBezTo>
                          <a:cubicBezTo>
                            <a:pt x="3223" y="343062"/>
                            <a:pt x="5058" y="345790"/>
                            <a:pt x="7440" y="348159"/>
                          </a:cubicBezTo>
                          <a:cubicBezTo>
                            <a:pt x="9822" y="350553"/>
                            <a:pt x="12568" y="352401"/>
                            <a:pt x="15680" y="353691"/>
                          </a:cubicBezTo>
                          <a:cubicBezTo>
                            <a:pt x="18792" y="354968"/>
                            <a:pt x="22032" y="355600"/>
                            <a:pt x="25401" y="355600"/>
                          </a:cubicBezTo>
                          <a:lnTo>
                            <a:pt x="914401" y="355600"/>
                          </a:lnTo>
                          <a:cubicBezTo>
                            <a:pt x="917769" y="355600"/>
                            <a:pt x="921009" y="354968"/>
                            <a:pt x="924121" y="353691"/>
                          </a:cubicBezTo>
                          <a:cubicBezTo>
                            <a:pt x="927232" y="352401"/>
                            <a:pt x="929979" y="350553"/>
                            <a:pt x="932361" y="348159"/>
                          </a:cubicBezTo>
                          <a:cubicBezTo>
                            <a:pt x="934743" y="345790"/>
                            <a:pt x="936578" y="343062"/>
                            <a:pt x="937867" y="339949"/>
                          </a:cubicBezTo>
                          <a:cubicBezTo>
                            <a:pt x="939156" y="336836"/>
                            <a:pt x="939800" y="333586"/>
                            <a:pt x="939801" y="330200"/>
                          </a:cubicBezTo>
                          <a:lnTo>
                            <a:pt x="939801" y="25400"/>
                          </a:lnTo>
                          <a:cubicBezTo>
                            <a:pt x="939800" y="22052"/>
                            <a:pt x="939156" y="18827"/>
                            <a:pt x="937867" y="15714"/>
                          </a:cubicBezTo>
                          <a:cubicBezTo>
                            <a:pt x="936578" y="12601"/>
                            <a:pt x="934743" y="9848"/>
                            <a:pt x="932361" y="7454"/>
                          </a:cubicBezTo>
                          <a:cubicBezTo>
                            <a:pt x="929979" y="5085"/>
                            <a:pt x="927232" y="3250"/>
                            <a:pt x="924121" y="1948"/>
                          </a:cubicBezTo>
                          <a:cubicBezTo>
                            <a:pt x="921009" y="658"/>
                            <a:pt x="917769" y="13"/>
                            <a:pt x="9144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1372076</wp:posOffset>
            </wp:positionH>
            <wp:positionV relativeFrom="line">
              <wp:posOffset>203125</wp:posOffset>
            </wp:positionV>
            <wp:extent cx="634625" cy="197906"/>
            <wp:effectExtent l="0" t="0" r="0" b="0"/>
            <wp:wrapNone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>
                      <a:picLocks noChangeAspect="0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625" cy="1979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安装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mockjs	</w:t>
      </w:r>
      <w:hyperlink r:id="rId382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294" behindDoc="1" locked="0" layoutInCell="1" allowOverlap="1">
            <wp:simplePos x="0" y="0"/>
            <wp:positionH relativeFrom="page">
              <wp:posOffset>2388538</wp:posOffset>
            </wp:positionH>
            <wp:positionV relativeFrom="line">
              <wp:posOffset>77039</wp:posOffset>
            </wp:positionV>
            <wp:extent cx="486001" cy="190588"/>
            <wp:effectExtent l="0" t="0" r="0" b="0"/>
            <wp:wrapNone/>
            <wp:docPr id="392" name="Freeform 3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86001" cy="190588"/>
                    </a:xfrm>
                    <a:custGeom>
                      <a:rect l="l" t="t" r="r" b="b"/>
                      <a:pathLst>
                        <a:path w="647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622301" y="254000"/>
                          </a:lnTo>
                          <a:cubicBezTo>
                            <a:pt x="625669" y="254000"/>
                            <a:pt x="628908" y="253356"/>
                            <a:pt x="632020" y="252078"/>
                          </a:cubicBezTo>
                          <a:cubicBezTo>
                            <a:pt x="635132" y="250801"/>
                            <a:pt x="637879" y="248965"/>
                            <a:pt x="640261" y="246571"/>
                          </a:cubicBezTo>
                          <a:cubicBezTo>
                            <a:pt x="642642" y="244203"/>
                            <a:pt x="644478" y="241462"/>
                            <a:pt x="645767" y="238349"/>
                          </a:cubicBezTo>
                          <a:cubicBezTo>
                            <a:pt x="647056" y="235223"/>
                            <a:pt x="647701" y="231974"/>
                            <a:pt x="647701" y="228600"/>
                          </a:cubicBezTo>
                          <a:lnTo>
                            <a:pt x="647701" y="25400"/>
                          </a:lnTo>
                          <a:cubicBezTo>
                            <a:pt x="647701" y="22039"/>
                            <a:pt x="647056" y="18802"/>
                            <a:pt x="645767" y="15689"/>
                          </a:cubicBezTo>
                          <a:cubicBezTo>
                            <a:pt x="644478" y="12576"/>
                            <a:pt x="642642" y="9836"/>
                            <a:pt x="640261" y="7442"/>
                          </a:cubicBezTo>
                          <a:cubicBezTo>
                            <a:pt x="637879" y="5073"/>
                            <a:pt x="635132" y="3238"/>
                            <a:pt x="632020" y="1948"/>
                          </a:cubicBezTo>
                          <a:cubicBezTo>
                            <a:pt x="628908" y="658"/>
                            <a:pt x="625669" y="13"/>
                            <a:pt x="6223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6" behindDoc="1" locked="0" layoutInCell="1" allowOverlap="1">
            <wp:simplePos x="0" y="0"/>
            <wp:positionH relativeFrom="page">
              <wp:posOffset>3322422</wp:posOffset>
            </wp:positionH>
            <wp:positionV relativeFrom="line">
              <wp:posOffset>77039</wp:posOffset>
            </wp:positionV>
            <wp:extent cx="962472" cy="190588"/>
            <wp:effectExtent l="0" t="0" r="0" b="0"/>
            <wp:wrapNone/>
            <wp:docPr id="393" name="Freeform 3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962472" cy="190588"/>
                    </a:xfrm>
                    <a:custGeom>
                      <a:rect l="l" t="t" r="r" b="b"/>
                      <a:pathLst>
                        <a:path w="12827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4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7" y="244203"/>
                            <a:pt x="7439" y="246571"/>
                          </a:cubicBezTo>
                          <a:cubicBezTo>
                            <a:pt x="9820" y="248965"/>
                            <a:pt x="12567" y="250801"/>
                            <a:pt x="15679" y="252091"/>
                          </a:cubicBezTo>
                          <a:cubicBezTo>
                            <a:pt x="18791" y="253368"/>
                            <a:pt x="22031" y="254000"/>
                            <a:pt x="25400" y="254000"/>
                          </a:cubicBezTo>
                          <a:lnTo>
                            <a:pt x="1257300" y="254000"/>
                          </a:lnTo>
                          <a:cubicBezTo>
                            <a:pt x="1260667" y="254000"/>
                            <a:pt x="1263907" y="253356"/>
                            <a:pt x="1267019" y="252078"/>
                          </a:cubicBezTo>
                          <a:cubicBezTo>
                            <a:pt x="1270130" y="250801"/>
                            <a:pt x="1272877" y="248965"/>
                            <a:pt x="1275259" y="246571"/>
                          </a:cubicBezTo>
                          <a:cubicBezTo>
                            <a:pt x="1277641" y="244203"/>
                            <a:pt x="1279476" y="241462"/>
                            <a:pt x="1280765" y="238349"/>
                          </a:cubicBezTo>
                          <a:cubicBezTo>
                            <a:pt x="1282055" y="235223"/>
                            <a:pt x="1282699" y="231974"/>
                            <a:pt x="1282700" y="228600"/>
                          </a:cubicBezTo>
                          <a:lnTo>
                            <a:pt x="1282700" y="25400"/>
                          </a:lnTo>
                          <a:cubicBezTo>
                            <a:pt x="1282699" y="22039"/>
                            <a:pt x="1282055" y="18802"/>
                            <a:pt x="1280766" y="15689"/>
                          </a:cubicBezTo>
                          <a:cubicBezTo>
                            <a:pt x="1279476" y="12576"/>
                            <a:pt x="1277641" y="9836"/>
                            <a:pt x="1275259" y="7442"/>
                          </a:cubicBezTo>
                          <a:cubicBezTo>
                            <a:pt x="1272877" y="5073"/>
                            <a:pt x="1270130" y="3238"/>
                            <a:pt x="1267019" y="1948"/>
                          </a:cubicBezTo>
                          <a:cubicBezTo>
                            <a:pt x="1263907" y="658"/>
                            <a:pt x="1260667" y="13"/>
                            <a:pt x="1257300" y="0"/>
                          </a:cubicBezTo>
                          <a:lnTo>
                            <a:pt x="25400" y="0"/>
                          </a:lnTo>
                          <a:cubicBezTo>
                            <a:pt x="22031" y="13"/>
                            <a:pt x="18791" y="658"/>
                            <a:pt x="15679" y="1948"/>
                          </a:cubicBezTo>
                          <a:cubicBezTo>
                            <a:pt x="12567" y="3238"/>
                            <a:pt x="9820" y="5073"/>
                            <a:pt x="7439" y="7442"/>
                          </a:cubicBezTo>
                          <a:cubicBezTo>
                            <a:pt x="5057" y="9836"/>
                            <a:pt x="3222" y="12576"/>
                            <a:pt x="1933" y="15689"/>
                          </a:cubicBezTo>
                          <a:cubicBezTo>
                            <a:pt x="644" y="18802"/>
                            <a:pt x="0" y="22039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394" name="Freeform 3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62"/>
                            <a:pt x="645" y="32011"/>
                            <a:pt x="1934" y="35124"/>
                          </a:cubicBezTo>
                          <a:cubicBezTo>
                            <a:pt x="3223" y="38237"/>
                            <a:pt x="5058" y="40978"/>
                            <a:pt x="7440" y="43359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59"/>
                          </a:cubicBezTo>
                          <a:cubicBezTo>
                            <a:pt x="45743" y="40978"/>
                            <a:pt x="47578" y="38237"/>
                            <a:pt x="48867" y="35124"/>
                          </a:cubicBezTo>
                          <a:cubicBezTo>
                            <a:pt x="50156" y="32011"/>
                            <a:pt x="50800" y="28762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打开终端工具，安装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mockj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插件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和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@types/mockj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pacing w:val="-8"/>
          <w:sz w:val="19"/>
          <w:szCs w:val="19"/>
        </w:rPr>
        <w:t>T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S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语法支持包。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4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133792</wp:posOffset>
            </wp:positionV>
            <wp:extent cx="5641421" cy="247765"/>
            <wp:effectExtent l="0" t="0" r="0" b="0"/>
            <wp:wrapNone/>
            <wp:docPr id="395" name="Freeform 3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7765"/>
                    </a:xfrm>
                    <a:custGeom>
                      <a:rect l="l" t="t" r="r" b="b"/>
                      <a:pathLst>
                        <a:path w="7518401" h="330200">
                          <a:moveTo>
                            <a:pt x="1" y="19050"/>
                          </a:moveTo>
                          <a:lnTo>
                            <a:pt x="1" y="311150"/>
                          </a:lnTo>
                          <a:cubicBezTo>
                            <a:pt x="0" y="313693"/>
                            <a:pt x="484" y="316124"/>
                            <a:pt x="1450" y="318468"/>
                          </a:cubicBezTo>
                          <a:cubicBezTo>
                            <a:pt x="2417" y="320800"/>
                            <a:pt x="3794" y="322858"/>
                            <a:pt x="5580" y="324632"/>
                          </a:cubicBezTo>
                          <a:cubicBezTo>
                            <a:pt x="7366" y="326418"/>
                            <a:pt x="9426" y="327794"/>
                            <a:pt x="11760" y="328774"/>
                          </a:cubicBezTo>
                          <a:cubicBezTo>
                            <a:pt x="14094" y="329729"/>
                            <a:pt x="16524" y="330200"/>
                            <a:pt x="19051" y="330200"/>
                          </a:cubicBezTo>
                          <a:lnTo>
                            <a:pt x="7499351" y="330200"/>
                          </a:lnTo>
                          <a:cubicBezTo>
                            <a:pt x="7501877" y="330200"/>
                            <a:pt x="7504306" y="329729"/>
                            <a:pt x="7506640" y="328774"/>
                          </a:cubicBezTo>
                          <a:cubicBezTo>
                            <a:pt x="7508974" y="327794"/>
                            <a:pt x="7511034" y="326418"/>
                            <a:pt x="7512820" y="324632"/>
                          </a:cubicBezTo>
                          <a:cubicBezTo>
                            <a:pt x="7514606" y="322858"/>
                            <a:pt x="7515983" y="320800"/>
                            <a:pt x="7516949" y="318455"/>
                          </a:cubicBezTo>
                          <a:cubicBezTo>
                            <a:pt x="7517916" y="316124"/>
                            <a:pt x="7518400" y="313693"/>
                            <a:pt x="7518401" y="3111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64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3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133792</wp:posOffset>
            </wp:positionV>
            <wp:extent cx="5641421" cy="247765"/>
            <wp:effectExtent l="0" t="0" r="0" b="0"/>
            <wp:wrapNone/>
            <wp:docPr id="396" name="Freeform 3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7765"/>
                    </a:xfrm>
                    <a:custGeom>
                      <a:rect l="l" t="t" r="r" b="b"/>
                      <a:pathLst>
                        <a:path w="7518401" h="330200">
                          <a:moveTo>
                            <a:pt x="1" y="19050"/>
                          </a:moveTo>
                          <a:lnTo>
                            <a:pt x="1" y="311150"/>
                          </a:lnTo>
                          <a:cubicBezTo>
                            <a:pt x="0" y="313693"/>
                            <a:pt x="484" y="316124"/>
                            <a:pt x="1450" y="318468"/>
                          </a:cubicBezTo>
                          <a:cubicBezTo>
                            <a:pt x="2417" y="320800"/>
                            <a:pt x="3794" y="322858"/>
                            <a:pt x="5580" y="324632"/>
                          </a:cubicBezTo>
                          <a:cubicBezTo>
                            <a:pt x="7366" y="326418"/>
                            <a:pt x="9426" y="327794"/>
                            <a:pt x="11760" y="328774"/>
                          </a:cubicBezTo>
                          <a:cubicBezTo>
                            <a:pt x="14094" y="329729"/>
                            <a:pt x="16524" y="330200"/>
                            <a:pt x="19051" y="330200"/>
                          </a:cubicBezTo>
                          <a:lnTo>
                            <a:pt x="7499351" y="330200"/>
                          </a:lnTo>
                          <a:cubicBezTo>
                            <a:pt x="7501877" y="330200"/>
                            <a:pt x="7504306" y="329729"/>
                            <a:pt x="7506640" y="328774"/>
                          </a:cubicBezTo>
                          <a:cubicBezTo>
                            <a:pt x="7508974" y="327794"/>
                            <a:pt x="7511034" y="326418"/>
                            <a:pt x="7512820" y="324632"/>
                          </a:cubicBezTo>
                          <a:cubicBezTo>
                            <a:pt x="7514606" y="322858"/>
                            <a:pt x="7515983" y="320800"/>
                            <a:pt x="7516949" y="318455"/>
                          </a:cubicBezTo>
                          <a:cubicBezTo>
                            <a:pt x="7517916" y="316124"/>
                            <a:pt x="7518400" y="313693"/>
                            <a:pt x="7518401" y="3111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64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64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95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167145</wp:posOffset>
            </wp:positionV>
            <wp:extent cx="5631891" cy="171529"/>
            <wp:effectExtent l="0" t="0" r="0" b="0"/>
            <wp:wrapNone/>
            <wp:docPr id="397" name="Freeform 3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5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167145</wp:posOffset>
            </wp:positionV>
            <wp:extent cx="5631891" cy="171529"/>
            <wp:effectExtent l="0" t="0" r="0" b="0"/>
            <wp:wrapNone/>
            <wp:docPr id="398" name="Freeform 3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300AA"/>
          <w:spacing w:val="-5"/>
          <w:sz w:val="16"/>
          <w:szCs w:val="16"/>
        </w:rPr>
        <w:t>npm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i mockjs @types/mockjs  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-D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39" w:after="0" w:line="315" w:lineRule="exact"/>
        <w:ind w:left="1440" w:right="1650" w:firstLine="0"/>
      </w:pPr>
      <w:r>
        <w:drawing>
          <wp:anchor simplePos="0" relativeHeight="251658329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171715</wp:posOffset>
            </wp:positionV>
            <wp:extent cx="343060" cy="190588"/>
            <wp:effectExtent l="0" t="0" r="0" b="0"/>
            <wp:wrapNone/>
            <wp:docPr id="399" name="Freeform 3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11"/>
                            <a:pt x="1934" y="238324"/>
                          </a:cubicBezTo>
                          <a:cubicBezTo>
                            <a:pt x="3223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78"/>
                          </a:cubicBezTo>
                          <a:cubicBezTo>
                            <a:pt x="444632" y="250801"/>
                            <a:pt x="447379" y="248965"/>
                            <a:pt x="449761" y="246571"/>
                          </a:cubicBezTo>
                          <a:cubicBezTo>
                            <a:pt x="452142" y="244203"/>
                            <a:pt x="453978" y="241449"/>
                            <a:pt x="455267" y="238336"/>
                          </a:cubicBezTo>
                          <a:cubicBezTo>
                            <a:pt x="456556" y="235223"/>
                            <a:pt x="457200" y="231974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02"/>
                            <a:pt x="455267" y="15689"/>
                          </a:cubicBezTo>
                          <a:cubicBezTo>
                            <a:pt x="453978" y="12589"/>
                            <a:pt x="452142" y="9848"/>
                            <a:pt x="449761" y="7454"/>
                          </a:cubicBezTo>
                          <a:cubicBezTo>
                            <a:pt x="447379" y="5085"/>
                            <a:pt x="444632" y="3250"/>
                            <a:pt x="441520" y="1960"/>
                          </a:cubicBezTo>
                          <a:cubicBezTo>
                            <a:pt x="438408" y="658"/>
                            <a:pt x="435169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257480</wp:posOffset>
            </wp:positionV>
            <wp:extent cx="38118" cy="38117"/>
            <wp:effectExtent l="0" t="0" r="0" b="0"/>
            <wp:wrapNone/>
            <wp:docPr id="400" name="Freeform 4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把素材文件夹中的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moc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k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文件夹移动到项目中，用于提供数据服务，切勿遗漏该步骤。</w:t>
      </w:r>
      <w:r>
        <w:rPr sz="19" baseline="0" dirty="0">
          <w:jc w:val="left"/>
          <w:rFonts w:ascii="Segoe UI Emoji" w:hAnsi="Segoe UI Emoji" w:cs="Segoe UI Emoji"/>
          <w:color w:val="34495E"/>
          <w:spacing w:val="-11"/>
          <w:sz w:val="19"/>
          <w:szCs w:val="19"/>
        </w:rPr>
        <w:t>💥</w:t>
      </w:r>
      <w:r>
        <w:rPr>
          <w:rFonts w:ascii="Times New Roman" w:hAnsi="Times New Roman" w:cs="Times New Roman"/>
          <w:sz w:val="19"/>
          <w:szCs w:val="19"/>
        </w:rPr>
        <w:t> </w:t>
      </w:r>
      <w:r>
        <w:drawing>
          <wp:anchor simplePos="0" relativeHeight="251658340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17350</wp:posOffset>
            </wp:positionV>
            <wp:extent cx="829060" cy="190588"/>
            <wp:effectExtent l="0" t="0" r="0" b="0"/>
            <wp:wrapNone/>
            <wp:docPr id="401" name="Freeform 4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36"/>
                            <a:pt x="1934" y="238349"/>
                          </a:cubicBezTo>
                          <a:cubicBezTo>
                            <a:pt x="3223" y="241462"/>
                            <a:pt x="5058" y="244203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8" y="254000"/>
                            <a:pt x="1086108" y="253368"/>
                            <a:pt x="1089220" y="252091"/>
                          </a:cubicBezTo>
                          <a:cubicBezTo>
                            <a:pt x="1092332" y="250801"/>
                            <a:pt x="1095079" y="248965"/>
                            <a:pt x="1097461" y="246584"/>
                          </a:cubicBezTo>
                          <a:cubicBezTo>
                            <a:pt x="1099842" y="244203"/>
                            <a:pt x="1101678" y="241462"/>
                            <a:pt x="1102967" y="238349"/>
                          </a:cubicBezTo>
                          <a:cubicBezTo>
                            <a:pt x="1104256" y="235236"/>
                            <a:pt x="1104900" y="231986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39"/>
                            <a:pt x="1104256" y="18815"/>
                            <a:pt x="1102967" y="15702"/>
                          </a:cubicBezTo>
                          <a:cubicBezTo>
                            <a:pt x="1101678" y="12589"/>
                            <a:pt x="1099842" y="9848"/>
                            <a:pt x="1097461" y="7454"/>
                          </a:cubicBezTo>
                          <a:cubicBezTo>
                            <a:pt x="1095079" y="5085"/>
                            <a:pt x="1092332" y="3262"/>
                            <a:pt x="1089220" y="1960"/>
                          </a:cubicBezTo>
                          <a:cubicBezTo>
                            <a:pt x="1086108" y="670"/>
                            <a:pt x="1082868" y="13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62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55" behindDoc="1" locked="0" layoutInCell="1" allowOverlap="1">
            <wp:simplePos x="0" y="0"/>
            <wp:positionH relativeFrom="page">
              <wp:posOffset>4008541</wp:posOffset>
            </wp:positionH>
            <wp:positionV relativeFrom="line">
              <wp:posOffset>17350</wp:posOffset>
            </wp:positionV>
            <wp:extent cx="352589" cy="190588"/>
            <wp:effectExtent l="0" t="0" r="0" b="0"/>
            <wp:wrapNone/>
            <wp:docPr id="402" name="Freeform 4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36"/>
                            <a:pt x="1933" y="238349"/>
                          </a:cubicBezTo>
                          <a:cubicBezTo>
                            <a:pt x="3222" y="241462"/>
                            <a:pt x="5058" y="244203"/>
                            <a:pt x="7439" y="246584"/>
                          </a:cubicBezTo>
                          <a:cubicBezTo>
                            <a:pt x="9821" y="248965"/>
                            <a:pt x="12568" y="250801"/>
                            <a:pt x="15679" y="252091"/>
                          </a:cubicBezTo>
                          <a:cubicBezTo>
                            <a:pt x="18791" y="253368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8" y="254000"/>
                            <a:pt x="451108" y="253368"/>
                            <a:pt x="454220" y="252091"/>
                          </a:cubicBezTo>
                          <a:cubicBezTo>
                            <a:pt x="457331" y="250801"/>
                            <a:pt x="460078" y="248965"/>
                            <a:pt x="462461" y="246584"/>
                          </a:cubicBezTo>
                          <a:cubicBezTo>
                            <a:pt x="464842" y="244203"/>
                            <a:pt x="466677" y="241462"/>
                            <a:pt x="467967" y="238349"/>
                          </a:cubicBezTo>
                          <a:cubicBezTo>
                            <a:pt x="469255" y="235236"/>
                            <a:pt x="469900" y="231986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39"/>
                            <a:pt x="469255" y="18815"/>
                            <a:pt x="467966" y="15702"/>
                          </a:cubicBezTo>
                          <a:cubicBezTo>
                            <a:pt x="466677" y="12589"/>
                            <a:pt x="464842" y="9848"/>
                            <a:pt x="462461" y="7454"/>
                          </a:cubicBezTo>
                          <a:cubicBezTo>
                            <a:pt x="460078" y="5085"/>
                            <a:pt x="457331" y="3262"/>
                            <a:pt x="454220" y="1960"/>
                          </a:cubicBezTo>
                          <a:cubicBezTo>
                            <a:pt x="451108" y="670"/>
                            <a:pt x="447868" y="13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1" y="670"/>
                            <a:pt x="15679" y="1960"/>
                          </a:cubicBezTo>
                          <a:cubicBezTo>
                            <a:pt x="12568" y="3262"/>
                            <a:pt x="9821" y="5085"/>
                            <a:pt x="7439" y="7454"/>
                          </a:cubicBezTo>
                          <a:cubicBezTo>
                            <a:pt x="5058" y="9848"/>
                            <a:pt x="3222" y="12589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7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103115</wp:posOffset>
            </wp:positionV>
            <wp:extent cx="38118" cy="38117"/>
            <wp:effectExtent l="0" t="0" r="0" b="0"/>
            <wp:wrapNone/>
            <wp:docPr id="403" name="Freeform 4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53"/>
                            <a:pt x="12568" y="47588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588"/>
                            <a:pt x="40979" y="45753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在项目入口文件中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src\main.t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添加导入，提供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moc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k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数据服务。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63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124665</wp:posOffset>
            </wp:positionV>
            <wp:extent cx="5641421" cy="2487180"/>
            <wp:effectExtent l="0" t="0" r="0" b="0"/>
            <wp:wrapNone/>
            <wp:docPr id="404" name="Freeform 4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87180"/>
                    </a:xfrm>
                    <a:custGeom>
                      <a:rect l="l" t="t" r="r" b="b"/>
                      <a:pathLst>
                        <a:path w="7518401" h="3314700">
                          <a:moveTo>
                            <a:pt x="1" y="19050"/>
                          </a:moveTo>
                          <a:lnTo>
                            <a:pt x="1" y="3295650"/>
                          </a:lnTo>
                          <a:cubicBezTo>
                            <a:pt x="0" y="3298193"/>
                            <a:pt x="484" y="3300636"/>
                            <a:pt x="1450" y="3302968"/>
                          </a:cubicBezTo>
                          <a:cubicBezTo>
                            <a:pt x="2417" y="3305312"/>
                            <a:pt x="3794" y="3307371"/>
                            <a:pt x="5580" y="3309144"/>
                          </a:cubicBezTo>
                          <a:cubicBezTo>
                            <a:pt x="7366" y="3310930"/>
                            <a:pt x="9426" y="3312307"/>
                            <a:pt x="11760" y="3313262"/>
                          </a:cubicBezTo>
                          <a:cubicBezTo>
                            <a:pt x="14094" y="3314217"/>
                            <a:pt x="16524" y="3314700"/>
                            <a:pt x="19051" y="3314700"/>
                          </a:cubicBezTo>
                          <a:lnTo>
                            <a:pt x="7499351" y="3314700"/>
                          </a:lnTo>
                          <a:cubicBezTo>
                            <a:pt x="7501877" y="3314700"/>
                            <a:pt x="7504306" y="3314217"/>
                            <a:pt x="7506640" y="3313262"/>
                          </a:cubicBezTo>
                          <a:cubicBezTo>
                            <a:pt x="7508974" y="3312307"/>
                            <a:pt x="7511034" y="3310930"/>
                            <a:pt x="7512820" y="3309144"/>
                          </a:cubicBezTo>
                          <a:cubicBezTo>
                            <a:pt x="7514606" y="3307371"/>
                            <a:pt x="7515983" y="3305312"/>
                            <a:pt x="7516949" y="3302968"/>
                          </a:cubicBezTo>
                          <a:cubicBezTo>
                            <a:pt x="7517916" y="3300636"/>
                            <a:pt x="7518400" y="3298193"/>
                            <a:pt x="7518401" y="32956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27"/>
                            <a:pt x="7516949" y="11795"/>
                          </a:cubicBezTo>
                          <a:cubicBezTo>
                            <a:pt x="7515983" y="9476"/>
                            <a:pt x="7514606" y="7405"/>
                            <a:pt x="7512820" y="5606"/>
                          </a:cubicBezTo>
                          <a:cubicBezTo>
                            <a:pt x="7511034" y="3833"/>
                            <a:pt x="7508974" y="2456"/>
                            <a:pt x="7506640" y="1476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89"/>
                          </a:cubicBezTo>
                          <a:cubicBezTo>
                            <a:pt x="9426" y="2456"/>
                            <a:pt x="7366" y="3833"/>
                            <a:pt x="5580" y="5606"/>
                          </a:cubicBezTo>
                          <a:cubicBezTo>
                            <a:pt x="3794" y="7405"/>
                            <a:pt x="2417" y="9463"/>
                            <a:pt x="1450" y="11783"/>
                          </a:cubicBezTo>
                          <a:cubicBezTo>
                            <a:pt x="484" y="14127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2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124665</wp:posOffset>
            </wp:positionV>
            <wp:extent cx="5641421" cy="2487180"/>
            <wp:effectExtent l="0" t="0" r="0" b="0"/>
            <wp:wrapNone/>
            <wp:docPr id="405" name="Freeform 4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87180"/>
                    </a:xfrm>
                    <a:custGeom>
                      <a:rect l="l" t="t" r="r" b="b"/>
                      <a:pathLst>
                        <a:path w="7518401" h="3314700">
                          <a:moveTo>
                            <a:pt x="1" y="19050"/>
                          </a:moveTo>
                          <a:lnTo>
                            <a:pt x="1" y="3295650"/>
                          </a:lnTo>
                          <a:cubicBezTo>
                            <a:pt x="0" y="3298193"/>
                            <a:pt x="484" y="3300636"/>
                            <a:pt x="1450" y="3302968"/>
                          </a:cubicBezTo>
                          <a:cubicBezTo>
                            <a:pt x="2417" y="3305312"/>
                            <a:pt x="3794" y="3307371"/>
                            <a:pt x="5580" y="3309144"/>
                          </a:cubicBezTo>
                          <a:cubicBezTo>
                            <a:pt x="7366" y="3310930"/>
                            <a:pt x="9426" y="3312307"/>
                            <a:pt x="11760" y="3313262"/>
                          </a:cubicBezTo>
                          <a:cubicBezTo>
                            <a:pt x="14094" y="3314217"/>
                            <a:pt x="16524" y="3314700"/>
                            <a:pt x="19051" y="3314700"/>
                          </a:cubicBezTo>
                          <a:lnTo>
                            <a:pt x="7499351" y="3314700"/>
                          </a:lnTo>
                          <a:cubicBezTo>
                            <a:pt x="7501877" y="3314700"/>
                            <a:pt x="7504306" y="3314217"/>
                            <a:pt x="7506640" y="3313262"/>
                          </a:cubicBezTo>
                          <a:cubicBezTo>
                            <a:pt x="7508974" y="3312307"/>
                            <a:pt x="7511034" y="3310930"/>
                            <a:pt x="7512820" y="3309144"/>
                          </a:cubicBezTo>
                          <a:cubicBezTo>
                            <a:pt x="7514606" y="3307371"/>
                            <a:pt x="7515983" y="3305312"/>
                            <a:pt x="7516949" y="3302968"/>
                          </a:cubicBezTo>
                          <a:cubicBezTo>
                            <a:pt x="7517916" y="3300636"/>
                            <a:pt x="7518400" y="3298193"/>
                            <a:pt x="7518401" y="32956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27"/>
                            <a:pt x="7516949" y="11795"/>
                          </a:cubicBezTo>
                          <a:cubicBezTo>
                            <a:pt x="7515983" y="9476"/>
                            <a:pt x="7514606" y="7405"/>
                            <a:pt x="7512820" y="5606"/>
                          </a:cubicBezTo>
                          <a:cubicBezTo>
                            <a:pt x="7511034" y="3833"/>
                            <a:pt x="7508974" y="2456"/>
                            <a:pt x="7506640" y="1476"/>
                          </a:cubicBezTo>
                          <a:cubicBezTo>
                            <a:pt x="7504306" y="509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509"/>
                            <a:pt x="11760" y="1489"/>
                          </a:cubicBezTo>
                          <a:cubicBezTo>
                            <a:pt x="9426" y="2456"/>
                            <a:pt x="7366" y="3833"/>
                            <a:pt x="5580" y="5606"/>
                          </a:cubicBezTo>
                          <a:cubicBezTo>
                            <a:pt x="3794" y="7405"/>
                            <a:pt x="2417" y="9463"/>
                            <a:pt x="1450" y="11783"/>
                          </a:cubicBezTo>
                          <a:cubicBezTo>
                            <a:pt x="484" y="14127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5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167548</wp:posOffset>
            </wp:positionV>
            <wp:extent cx="5631891" cy="2401415"/>
            <wp:effectExtent l="0" t="0" r="0" b="0"/>
            <wp:wrapNone/>
            <wp:docPr id="406" name="Freeform 4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401415"/>
                    </a:xfrm>
                    <a:custGeom>
                      <a:rect l="l" t="t" r="r" b="b"/>
                      <a:pathLst>
                        <a:path w="7505700" h="3200400">
                          <a:moveTo>
                            <a:pt x="0" y="3200400"/>
                          </a:moveTo>
                          <a:lnTo>
                            <a:pt x="7505700" y="32004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3200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4" behindDoc="1" locked="0" layoutInCell="1" allowOverlap="1">
            <wp:simplePos x="0" y="0"/>
            <wp:positionH relativeFrom="page">
              <wp:posOffset>968653</wp:posOffset>
            </wp:positionH>
            <wp:positionV relativeFrom="paragraph">
              <wp:posOffset>167548</wp:posOffset>
            </wp:positionV>
            <wp:extent cx="5631891" cy="2401415"/>
            <wp:effectExtent l="0" t="0" r="0" b="0"/>
            <wp:wrapNone/>
            <wp:docPr id="407" name="Freeform 4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2401415"/>
                    </a:xfrm>
                    <a:custGeom>
                      <a:rect l="l" t="t" r="r" b="b"/>
                      <a:pathLst>
                        <a:path w="7505700" h="3200400">
                          <a:moveTo>
                            <a:pt x="0" y="3200400"/>
                          </a:moveTo>
                          <a:lnTo>
                            <a:pt x="7505700" y="32004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32004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createApp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 from './App.vue'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router from './router'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842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'@/assets/styles/base.less'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'@/assets/styles/iconfont.less'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Tab, Tabs } from 'vant'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'@/mock/index'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037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app = createApp(App)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app.use(Tab)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037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app.use(Tabs)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app.use(router)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app.mount('#app')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3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3" w:lineRule="exact"/>
        <w:ind w:left="990" w:right="0" w:firstLine="0"/>
      </w:pPr>
      <w:r>
        <w:drawing>
          <wp:anchor simplePos="0" relativeHeight="251658368" behindDoc="1" locked="0" layoutInCell="1" allowOverlap="1">
            <wp:simplePos x="0" y="0"/>
            <wp:positionH relativeFrom="page">
              <wp:posOffset>1340301</wp:posOffset>
            </wp:positionH>
            <wp:positionV relativeFrom="line">
              <wp:posOffset>-16604</wp:posOffset>
            </wp:positionV>
            <wp:extent cx="600354" cy="266823"/>
            <wp:effectExtent l="0" t="0" r="0" b="0"/>
            <wp:wrapNone/>
            <wp:docPr id="408" name="Freeform 4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00354" cy="266823"/>
                    </a:xfrm>
                    <a:custGeom>
                      <a:rect l="l" t="t" r="r" b="b"/>
                      <a:pathLst>
                        <a:path w="800101" h="355600">
                          <a:moveTo>
                            <a:pt x="1" y="25400"/>
                          </a:moveTo>
                          <a:lnTo>
                            <a:pt x="1" y="330200"/>
                          </a:lnTo>
                          <a:cubicBezTo>
                            <a:pt x="0" y="333586"/>
                            <a:pt x="645" y="336836"/>
                            <a:pt x="1934" y="339949"/>
                          </a:cubicBezTo>
                          <a:cubicBezTo>
                            <a:pt x="3223" y="343062"/>
                            <a:pt x="5058" y="345815"/>
                            <a:pt x="7440" y="348184"/>
                          </a:cubicBezTo>
                          <a:cubicBezTo>
                            <a:pt x="9822" y="350565"/>
                            <a:pt x="12568" y="352401"/>
                            <a:pt x="15680" y="353678"/>
                          </a:cubicBezTo>
                          <a:cubicBezTo>
                            <a:pt x="18792" y="354956"/>
                            <a:pt x="22032" y="355600"/>
                            <a:pt x="25401" y="355600"/>
                          </a:cubicBezTo>
                          <a:lnTo>
                            <a:pt x="774701" y="355600"/>
                          </a:lnTo>
                          <a:cubicBezTo>
                            <a:pt x="778069" y="355600"/>
                            <a:pt x="781309" y="354956"/>
                            <a:pt x="784420" y="353666"/>
                          </a:cubicBezTo>
                          <a:cubicBezTo>
                            <a:pt x="787532" y="352388"/>
                            <a:pt x="790279" y="350565"/>
                            <a:pt x="792661" y="348184"/>
                          </a:cubicBezTo>
                          <a:cubicBezTo>
                            <a:pt x="795042" y="345815"/>
                            <a:pt x="796878" y="343062"/>
                            <a:pt x="798167" y="339949"/>
                          </a:cubicBezTo>
                          <a:cubicBezTo>
                            <a:pt x="799456" y="336836"/>
                            <a:pt x="800100" y="333586"/>
                            <a:pt x="800101" y="330200"/>
                          </a:cubicBezTo>
                          <a:lnTo>
                            <a:pt x="800101" y="25400"/>
                          </a:lnTo>
                          <a:cubicBezTo>
                            <a:pt x="800100" y="22039"/>
                            <a:pt x="799456" y="18802"/>
                            <a:pt x="798167" y="15689"/>
                          </a:cubicBezTo>
                          <a:cubicBezTo>
                            <a:pt x="796878" y="12576"/>
                            <a:pt x="795042" y="9836"/>
                            <a:pt x="792661" y="7442"/>
                          </a:cubicBezTo>
                          <a:cubicBezTo>
                            <a:pt x="790279" y="5073"/>
                            <a:pt x="787532" y="3238"/>
                            <a:pt x="784420" y="1948"/>
                          </a:cubicBezTo>
                          <a:cubicBezTo>
                            <a:pt x="781309" y="658"/>
                            <a:pt x="778069" y="13"/>
                            <a:pt x="7747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9" behindDoc="1" locked="0" layoutInCell="1" allowOverlap="1">
            <wp:simplePos x="0" y="0"/>
            <wp:positionH relativeFrom="page">
              <wp:posOffset>1377411</wp:posOffset>
            </wp:positionH>
            <wp:positionV relativeFrom="line">
              <wp:posOffset>43190</wp:posOffset>
            </wp:positionV>
            <wp:extent cx="525212" cy="157425"/>
            <wp:effectExtent l="0" t="0" r="0" b="0"/>
            <wp:wrapNone/>
            <wp:docPr id="409" name="Picture 40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>
                      <a:picLocks noChangeAspect="0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212" cy="15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安装</w:t>
      </w:r>
      <w:r>
        <w:rPr sz="27" baseline="0" dirty="0">
          <w:jc w:val="left"/>
          <w:rFonts w:ascii="Arial" w:hAnsi="Arial" w:cs="Arial"/>
          <w:color w:val="34495E"/>
          <w:spacing w:val="-16"/>
          <w:sz w:val="27"/>
          <w:szCs w:val="27"/>
        </w:rPr>
        <w:t>  </w:t>
      </w:r>
      <w:r>
        <w:rPr sz="27" baseline="0" dirty="0">
          <w:jc w:val="left"/>
          <w:rFonts w:ascii="Arial" w:hAnsi="Arial" w:cs="Arial"/>
          <w:color w:val="000000"/>
          <w:sz w:val="27"/>
          <w:szCs w:val="27"/>
        </w:rPr>
        <w:t>axios	</w:t>
      </w:r>
      <w:hyperlink r:id="rId383" w:history="1">
        <w:r>
          <w:rPr sz="27" baseline="1" dirty="0">
            <w:jc w:val="left"/>
            <w:rFonts w:ascii="Arial" w:hAnsi="Arial" w:cs="Arial"/>
            <w:color w:val="34495E"/>
            <w:position w:val="1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379" behindDoc="1" locked="0" layoutInCell="1" allowOverlap="1">
            <wp:simplePos x="0" y="0"/>
            <wp:positionH relativeFrom="page">
              <wp:posOffset>2388538</wp:posOffset>
            </wp:positionH>
            <wp:positionV relativeFrom="line">
              <wp:posOffset>77040</wp:posOffset>
            </wp:positionV>
            <wp:extent cx="419295" cy="190588"/>
            <wp:effectExtent l="0" t="0" r="0" b="0"/>
            <wp:wrapNone/>
            <wp:docPr id="410" name="Freeform 4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23"/>
                            <a:pt x="1933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9" y="253356"/>
                            <a:pt x="543120" y="252078"/>
                          </a:cubicBezTo>
                          <a:cubicBezTo>
                            <a:pt x="546232" y="250788"/>
                            <a:pt x="548979" y="248953"/>
                            <a:pt x="551361" y="246571"/>
                          </a:cubicBezTo>
                          <a:cubicBezTo>
                            <a:pt x="553742" y="244203"/>
                            <a:pt x="555578" y="241449"/>
                            <a:pt x="556867" y="238336"/>
                          </a:cubicBezTo>
                          <a:cubicBezTo>
                            <a:pt x="558156" y="235223"/>
                            <a:pt x="558800" y="231986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39"/>
                            <a:pt x="558156" y="18815"/>
                            <a:pt x="556867" y="15702"/>
                          </a:cubicBezTo>
                          <a:cubicBezTo>
                            <a:pt x="555578" y="12601"/>
                            <a:pt x="553742" y="9860"/>
                            <a:pt x="551361" y="7467"/>
                          </a:cubicBezTo>
                          <a:cubicBezTo>
                            <a:pt x="548979" y="5098"/>
                            <a:pt x="546232" y="3262"/>
                            <a:pt x="543120" y="1960"/>
                          </a:cubicBezTo>
                          <a:cubicBezTo>
                            <a:pt x="540009" y="670"/>
                            <a:pt x="536769" y="13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62"/>
                            <a:pt x="9821" y="5098"/>
                            <a:pt x="7440" y="7467"/>
                          </a:cubicBezTo>
                          <a:cubicBezTo>
                            <a:pt x="5058" y="9860"/>
                            <a:pt x="3222" y="12601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162805</wp:posOffset>
            </wp:positionV>
            <wp:extent cx="38118" cy="38117"/>
            <wp:effectExtent l="0" t="0" r="0" b="0"/>
            <wp:wrapNone/>
            <wp:docPr id="411" name="Freeform 4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62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62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62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62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打开终端工具，安装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axio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用于请求数据。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8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133838</wp:posOffset>
            </wp:positionV>
            <wp:extent cx="5641421" cy="247765"/>
            <wp:effectExtent l="0" t="0" r="0" b="0"/>
            <wp:wrapNone/>
            <wp:docPr id="412" name="Freeform 4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7765"/>
                    </a:xfrm>
                    <a:custGeom>
                      <a:rect l="l" t="t" r="r" b="b"/>
                      <a:pathLst>
                        <a:path w="7518401" h="330200">
                          <a:moveTo>
                            <a:pt x="1" y="19050"/>
                          </a:moveTo>
                          <a:lnTo>
                            <a:pt x="1" y="311150"/>
                          </a:lnTo>
                          <a:cubicBezTo>
                            <a:pt x="0" y="313693"/>
                            <a:pt x="484" y="316124"/>
                            <a:pt x="1450" y="318468"/>
                          </a:cubicBezTo>
                          <a:cubicBezTo>
                            <a:pt x="2417" y="320787"/>
                            <a:pt x="3794" y="322846"/>
                            <a:pt x="5580" y="324632"/>
                          </a:cubicBezTo>
                          <a:cubicBezTo>
                            <a:pt x="7366" y="326430"/>
                            <a:pt x="9426" y="327807"/>
                            <a:pt x="11760" y="328762"/>
                          </a:cubicBezTo>
                          <a:cubicBezTo>
                            <a:pt x="14094" y="329717"/>
                            <a:pt x="16524" y="330200"/>
                            <a:pt x="19051" y="330200"/>
                          </a:cubicBezTo>
                          <a:lnTo>
                            <a:pt x="7499351" y="330200"/>
                          </a:lnTo>
                          <a:cubicBezTo>
                            <a:pt x="7501877" y="330200"/>
                            <a:pt x="7504306" y="329717"/>
                            <a:pt x="7506640" y="328762"/>
                          </a:cubicBezTo>
                          <a:cubicBezTo>
                            <a:pt x="7508974" y="327807"/>
                            <a:pt x="7511034" y="326430"/>
                            <a:pt x="7512820" y="324632"/>
                          </a:cubicBezTo>
                          <a:cubicBezTo>
                            <a:pt x="7514606" y="322846"/>
                            <a:pt x="7515983" y="320787"/>
                            <a:pt x="7516949" y="318468"/>
                          </a:cubicBezTo>
                          <a:cubicBezTo>
                            <a:pt x="7517916" y="316124"/>
                            <a:pt x="7518400" y="313693"/>
                            <a:pt x="7518401" y="3111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63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76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76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63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133838</wp:posOffset>
            </wp:positionV>
            <wp:extent cx="5641421" cy="247765"/>
            <wp:effectExtent l="0" t="0" r="0" b="0"/>
            <wp:wrapNone/>
            <wp:docPr id="413" name="Freeform 4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247765"/>
                    </a:xfrm>
                    <a:custGeom>
                      <a:rect l="l" t="t" r="r" b="b"/>
                      <a:pathLst>
                        <a:path w="7518401" h="330200">
                          <a:moveTo>
                            <a:pt x="1" y="19050"/>
                          </a:moveTo>
                          <a:lnTo>
                            <a:pt x="1" y="311150"/>
                          </a:lnTo>
                          <a:cubicBezTo>
                            <a:pt x="0" y="313693"/>
                            <a:pt x="484" y="316124"/>
                            <a:pt x="1450" y="318468"/>
                          </a:cubicBezTo>
                          <a:cubicBezTo>
                            <a:pt x="2417" y="320787"/>
                            <a:pt x="3794" y="322846"/>
                            <a:pt x="5580" y="324632"/>
                          </a:cubicBezTo>
                          <a:cubicBezTo>
                            <a:pt x="7366" y="326430"/>
                            <a:pt x="9426" y="327807"/>
                            <a:pt x="11760" y="328762"/>
                          </a:cubicBezTo>
                          <a:cubicBezTo>
                            <a:pt x="14094" y="329717"/>
                            <a:pt x="16524" y="330200"/>
                            <a:pt x="19051" y="330200"/>
                          </a:cubicBezTo>
                          <a:lnTo>
                            <a:pt x="7499351" y="330200"/>
                          </a:lnTo>
                          <a:cubicBezTo>
                            <a:pt x="7501877" y="330200"/>
                            <a:pt x="7504306" y="329717"/>
                            <a:pt x="7506640" y="328762"/>
                          </a:cubicBezTo>
                          <a:cubicBezTo>
                            <a:pt x="7508974" y="327807"/>
                            <a:pt x="7511034" y="326430"/>
                            <a:pt x="7512820" y="324632"/>
                          </a:cubicBezTo>
                          <a:cubicBezTo>
                            <a:pt x="7514606" y="322846"/>
                            <a:pt x="7515983" y="320787"/>
                            <a:pt x="7516949" y="318468"/>
                          </a:cubicBezTo>
                          <a:cubicBezTo>
                            <a:pt x="7517916" y="316124"/>
                            <a:pt x="7518400" y="313693"/>
                            <a:pt x="7518401" y="311150"/>
                          </a:cubicBezTo>
                          <a:lnTo>
                            <a:pt x="7518401" y="19050"/>
                          </a:lnTo>
                          <a:cubicBezTo>
                            <a:pt x="7518400" y="16533"/>
                            <a:pt x="7517916" y="14114"/>
                            <a:pt x="7516949" y="11783"/>
                          </a:cubicBezTo>
                          <a:cubicBezTo>
                            <a:pt x="7515983" y="9463"/>
                            <a:pt x="7514606" y="7392"/>
                            <a:pt x="7512820" y="5594"/>
                          </a:cubicBezTo>
                          <a:cubicBezTo>
                            <a:pt x="7511034" y="3820"/>
                            <a:pt x="7508974" y="2444"/>
                            <a:pt x="7506640" y="1476"/>
                          </a:cubicBezTo>
                          <a:cubicBezTo>
                            <a:pt x="7504306" y="497"/>
                            <a:pt x="7501877" y="13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13"/>
                            <a:pt x="14094" y="497"/>
                            <a:pt x="11760" y="1476"/>
                          </a:cubicBezTo>
                          <a:cubicBezTo>
                            <a:pt x="9426" y="2444"/>
                            <a:pt x="7366" y="3820"/>
                            <a:pt x="5580" y="5594"/>
                          </a:cubicBezTo>
                          <a:cubicBezTo>
                            <a:pt x="3794" y="7392"/>
                            <a:pt x="2417" y="9463"/>
                            <a:pt x="1450" y="11783"/>
                          </a:cubicBezTo>
                          <a:cubicBezTo>
                            <a:pt x="484" y="14114"/>
                            <a:pt x="0" y="16533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717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171529"/>
            <wp:effectExtent l="0" t="0" r="0" b="0"/>
            <wp:wrapNone/>
            <wp:docPr id="414" name="Freeform 4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9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171529"/>
            <wp:effectExtent l="0" t="0" r="0" b="0"/>
            <wp:wrapNone/>
            <wp:docPr id="415" name="Freeform 4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"/>
                    </a:xfrm>
                    <a:custGeom>
                      <a:rect l="l" t="t" r="r" b="b"/>
                      <a:pathLst>
                        <a:path w="7505700" h="228600">
                          <a:moveTo>
                            <a:pt x="0" y="228600"/>
                          </a:moveTo>
                          <a:lnTo>
                            <a:pt x="7505700" y="228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300AA"/>
          <w:spacing w:val="-5"/>
          <w:sz w:val="16"/>
          <w:szCs w:val="16"/>
        </w:rPr>
        <w:t>npm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i axios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259" w:after="0" w:line="257" w:lineRule="exact"/>
        <w:ind w:left="1440" w:right="0" w:firstLine="0"/>
      </w:pPr>
      <w:r>
        <w:drawing>
          <wp:anchor simplePos="0" relativeHeight="25165839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238369</wp:posOffset>
            </wp:positionV>
            <wp:extent cx="38118" cy="38117"/>
            <wp:effectExtent l="0" t="0" r="0" b="0"/>
            <wp:wrapNone/>
            <wp:docPr id="416" name="Freeform 4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发送请求获取数据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94" behindDoc="1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93345</wp:posOffset>
            </wp:positionV>
            <wp:extent cx="5702300" cy="2984500"/>
            <wp:effectExtent l="0" t="0" r="0" b="0"/>
            <wp:wrapNone/>
            <wp:docPr id="417" name="Picture 41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>
                      <a:picLocks noChangeAspect="0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29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729" behindDoc="1" locked="0" layoutInCell="1" allowOverlap="1">
            <wp:simplePos x="0" y="0"/>
            <wp:positionH relativeFrom="page">
              <wp:posOffset>955953</wp:posOffset>
            </wp:positionH>
            <wp:positionV relativeFrom="paragraph">
              <wp:posOffset>154798</wp:posOffset>
            </wp:positionV>
            <wp:extent cx="5657291" cy="2922341"/>
            <wp:effectExtent l="0" t="0" r="0" b="0"/>
            <wp:wrapNone/>
            <wp:docPr id="418" name="Picture 4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>
                      <a:picLocks noChangeAspect="0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2922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&lt;van-tabs v-model:active="active"&gt;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378" w:firstLine="0"/>
        <w:jc w:val="both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&lt;van-tab title="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1"&gt;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1&lt;/van-tab&gt;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&lt;van-tab title="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2"&gt;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2&lt;/van-tab&gt;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&lt;van-tab title="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3"&gt;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3&lt;/van-tab&gt;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&lt;van-tab title="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4"&gt;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4&lt;/van-tab&gt;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&lt;/van-tabs&gt;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037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ref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axios from 'axios'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active = ref(0)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+axios({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url: '/navList',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11" w:after="0" w:line="218" w:lineRule="exact"/>
        <w:ind w:left="1185" w:right="0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44248</wp:posOffset>
            </wp:positionV>
            <wp:extent cx="5702300" cy="1116583"/>
            <wp:effectExtent l="0" t="0" r="0" b="0"/>
            <wp:wrapNone/>
            <wp:docPr id="423" name="Picture 42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>
                      <a:picLocks noChangeAspect="0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1116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91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44248</wp:posOffset>
            </wp:positionV>
            <wp:extent cx="5657291" cy="1054571"/>
            <wp:effectExtent l="0" t="0" r="0" b="0"/>
            <wp:wrapNone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>
                      <a:picLocks noChangeAspect="0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1054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method: 'get'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+}).then(res =&gt;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843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console.log('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获取频道数据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', res.data)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+})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🌈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目标验证	</w:t>
      </w:r>
      <w:hyperlink r:id="rId419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61" w:lineRule="exact"/>
        <w:ind w:left="1440" w:right="0" w:firstLine="0"/>
      </w:pPr>
      <w:r>
        <w:drawing>
          <wp:anchor simplePos="0" relativeHeight="251658254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79640</wp:posOffset>
            </wp:positionV>
            <wp:extent cx="343060" cy="190588"/>
            <wp:effectExtent l="0" t="0" r="0" b="0"/>
            <wp:wrapNone/>
            <wp:docPr id="425" name="Freeform 4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62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78"/>
                          </a:cubicBezTo>
                          <a:cubicBezTo>
                            <a:pt x="444632" y="250801"/>
                            <a:pt x="447379" y="248965"/>
                            <a:pt x="449761" y="246571"/>
                          </a:cubicBezTo>
                          <a:cubicBezTo>
                            <a:pt x="452142" y="244203"/>
                            <a:pt x="453978" y="241462"/>
                            <a:pt x="455267" y="238336"/>
                          </a:cubicBezTo>
                          <a:cubicBezTo>
                            <a:pt x="456556" y="235223"/>
                            <a:pt x="457200" y="231986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02"/>
                            <a:pt x="455267" y="15689"/>
                          </a:cubicBezTo>
                          <a:cubicBezTo>
                            <a:pt x="453978" y="12589"/>
                            <a:pt x="452142" y="9848"/>
                            <a:pt x="449761" y="7454"/>
                          </a:cubicBezTo>
                          <a:cubicBezTo>
                            <a:pt x="447379" y="5085"/>
                            <a:pt x="444632" y="3250"/>
                            <a:pt x="441520" y="1960"/>
                          </a:cubicBezTo>
                          <a:cubicBezTo>
                            <a:pt x="438408" y="658"/>
                            <a:pt x="435169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2" behindDoc="1" locked="0" layoutInCell="1" allowOverlap="1">
            <wp:simplePos x="0" y="0"/>
            <wp:positionH relativeFrom="page">
              <wp:posOffset>3532069</wp:posOffset>
            </wp:positionH>
            <wp:positionV relativeFrom="line">
              <wp:posOffset>79640</wp:posOffset>
            </wp:positionV>
            <wp:extent cx="409766" cy="190588"/>
            <wp:effectExtent l="0" t="0" r="0" b="0"/>
            <wp:wrapNone/>
            <wp:docPr id="426" name="Freeform 4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09766" cy="190588"/>
                    </a:xfrm>
                    <a:custGeom>
                      <a:rect l="l" t="t" r="r" b="b"/>
                      <a:pathLst>
                        <a:path w="546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62"/>
                            <a:pt x="5058" y="244203"/>
                            <a:pt x="7440" y="246571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520701" y="254000"/>
                          </a:lnTo>
                          <a:cubicBezTo>
                            <a:pt x="524069" y="254000"/>
                            <a:pt x="527308" y="253356"/>
                            <a:pt x="530420" y="252078"/>
                          </a:cubicBezTo>
                          <a:cubicBezTo>
                            <a:pt x="533532" y="250801"/>
                            <a:pt x="536279" y="248965"/>
                            <a:pt x="538661" y="246571"/>
                          </a:cubicBezTo>
                          <a:cubicBezTo>
                            <a:pt x="541042" y="244203"/>
                            <a:pt x="542877" y="241462"/>
                            <a:pt x="544166" y="238336"/>
                          </a:cubicBezTo>
                          <a:cubicBezTo>
                            <a:pt x="545456" y="235223"/>
                            <a:pt x="546100" y="231986"/>
                            <a:pt x="546101" y="228600"/>
                          </a:cubicBezTo>
                          <a:lnTo>
                            <a:pt x="546101" y="25400"/>
                          </a:lnTo>
                          <a:cubicBezTo>
                            <a:pt x="546100" y="22039"/>
                            <a:pt x="545456" y="18802"/>
                            <a:pt x="544167" y="15689"/>
                          </a:cubicBezTo>
                          <a:cubicBezTo>
                            <a:pt x="542877" y="12589"/>
                            <a:pt x="541042" y="9848"/>
                            <a:pt x="538661" y="7454"/>
                          </a:cubicBezTo>
                          <a:cubicBezTo>
                            <a:pt x="536279" y="5085"/>
                            <a:pt x="533532" y="3250"/>
                            <a:pt x="530420" y="1960"/>
                          </a:cubicBezTo>
                          <a:cubicBezTo>
                            <a:pt x="527308" y="658"/>
                            <a:pt x="524069" y="13"/>
                            <a:pt x="5207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165405</wp:posOffset>
            </wp:positionV>
            <wp:extent cx="38118" cy="38117"/>
            <wp:effectExtent l="0" t="0" r="0" b="0"/>
            <wp:wrapNone/>
            <wp:docPr id="427" name="Freeform 4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15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8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15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恭喜你已经学会在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项目中如何使用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Axio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发送请求获取数据啦，再为自己鼓掌。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👏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1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129540</wp:posOffset>
            </wp:positionV>
            <wp:extent cx="5650950" cy="3306711"/>
            <wp:effectExtent l="0" t="0" r="0" b="0"/>
            <wp:wrapNone/>
            <wp:docPr id="428" name="Picture 42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>
                      <a:picLocks noChangeAspect="0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33067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首页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频道组件数据渲染	</w:t>
      </w:r>
      <w:hyperlink r:id="rId420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273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429" name="Freeform 4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42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500" w:right="0" w:firstLine="0"/>
      </w:pPr>
      <w:r>
        <w:drawing>
          <wp:anchor simplePos="0" relativeHeight="251658284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77039</wp:posOffset>
            </wp:positionV>
            <wp:extent cx="762354" cy="190588"/>
            <wp:effectExtent l="0" t="0" r="0" b="0"/>
            <wp:wrapNone/>
            <wp:docPr id="430" name="Freeform 4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36"/>
                            <a:pt x="1934" y="238349"/>
                          </a:cubicBezTo>
                          <a:cubicBezTo>
                            <a:pt x="3223" y="241462"/>
                            <a:pt x="5058" y="244203"/>
                            <a:pt x="7440" y="246571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9" y="253356"/>
                            <a:pt x="1000320" y="252078"/>
                          </a:cubicBezTo>
                          <a:cubicBezTo>
                            <a:pt x="1003432" y="250788"/>
                            <a:pt x="1006179" y="248953"/>
                            <a:pt x="1008561" y="246571"/>
                          </a:cubicBezTo>
                          <a:cubicBezTo>
                            <a:pt x="1010943" y="244203"/>
                            <a:pt x="1012778" y="241462"/>
                            <a:pt x="1014067" y="238349"/>
                          </a:cubicBezTo>
                          <a:cubicBezTo>
                            <a:pt x="1015356" y="235236"/>
                            <a:pt x="1016000" y="231986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39"/>
                            <a:pt x="1015356" y="18802"/>
                            <a:pt x="1014067" y="15689"/>
                          </a:cubicBezTo>
                          <a:cubicBezTo>
                            <a:pt x="1012778" y="12589"/>
                            <a:pt x="1010943" y="9848"/>
                            <a:pt x="1008561" y="7454"/>
                          </a:cubicBezTo>
                          <a:cubicBezTo>
                            <a:pt x="1006179" y="5073"/>
                            <a:pt x="1003432" y="3238"/>
                            <a:pt x="1000320" y="1948"/>
                          </a:cubicBezTo>
                          <a:cubicBezTo>
                            <a:pt x="997209" y="658"/>
                            <a:pt x="993969" y="13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8" behindDoc="1" locked="0" layoutInCell="1" allowOverlap="1">
            <wp:simplePos x="0" y="0"/>
            <wp:positionH relativeFrom="page">
              <wp:posOffset>2178891</wp:posOffset>
            </wp:positionH>
            <wp:positionV relativeFrom="line">
              <wp:posOffset>77039</wp:posOffset>
            </wp:positionV>
            <wp:extent cx="695648" cy="190588"/>
            <wp:effectExtent l="0" t="0" r="0" b="0"/>
            <wp:wrapNone/>
            <wp:docPr id="431" name="Freeform 4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95648" cy="190588"/>
                    </a:xfrm>
                    <a:custGeom>
                      <a:rect l="l" t="t" r="r" b="b"/>
                      <a:pathLst>
                        <a:path w="927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36"/>
                            <a:pt x="1934" y="238349"/>
                          </a:cubicBezTo>
                          <a:cubicBezTo>
                            <a:pt x="3223" y="241462"/>
                            <a:pt x="5058" y="244203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01701" y="254000"/>
                          </a:lnTo>
                          <a:cubicBezTo>
                            <a:pt x="905069" y="254000"/>
                            <a:pt x="908308" y="253356"/>
                            <a:pt x="911420" y="252078"/>
                          </a:cubicBezTo>
                          <a:cubicBezTo>
                            <a:pt x="914532" y="250788"/>
                            <a:pt x="917279" y="248953"/>
                            <a:pt x="919661" y="246571"/>
                          </a:cubicBezTo>
                          <a:cubicBezTo>
                            <a:pt x="922042" y="244203"/>
                            <a:pt x="923878" y="241462"/>
                            <a:pt x="925167" y="238349"/>
                          </a:cubicBezTo>
                          <a:cubicBezTo>
                            <a:pt x="926456" y="235236"/>
                            <a:pt x="927101" y="231986"/>
                            <a:pt x="927101" y="228600"/>
                          </a:cubicBezTo>
                          <a:lnTo>
                            <a:pt x="927101" y="25400"/>
                          </a:lnTo>
                          <a:cubicBezTo>
                            <a:pt x="927101" y="22039"/>
                            <a:pt x="926456" y="18802"/>
                            <a:pt x="925167" y="15689"/>
                          </a:cubicBezTo>
                          <a:cubicBezTo>
                            <a:pt x="923878" y="12589"/>
                            <a:pt x="922042" y="9848"/>
                            <a:pt x="919661" y="7454"/>
                          </a:cubicBezTo>
                          <a:cubicBezTo>
                            <a:pt x="917279" y="5073"/>
                            <a:pt x="914532" y="3238"/>
                            <a:pt x="911420" y="1948"/>
                          </a:cubicBezTo>
                          <a:cubicBezTo>
                            <a:pt x="908308" y="658"/>
                            <a:pt x="905069" y="13"/>
                            <a:pt x="9017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432" name="Freeform 4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interfac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接口定义用于标记数据格式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31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73905</wp:posOffset>
            </wp:positionV>
            <wp:extent cx="38118" cy="38117"/>
            <wp:effectExtent l="0" t="0" r="0" b="0"/>
            <wp:wrapNone/>
            <wp:docPr id="433" name="Freeform 4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62"/>
                            <a:pt x="35121" y="1972"/>
                          </a:cubicBezTo>
                          <a:cubicBezTo>
                            <a:pt x="32009" y="683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83"/>
                            <a:pt x="15680" y="1972"/>
                          </a:cubicBezTo>
                          <a:cubicBezTo>
                            <a:pt x="12568" y="3262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61"/>
                          </a:cubicBezTo>
                          <a:cubicBezTo>
                            <a:pt x="3223" y="38274"/>
                            <a:pt x="5058" y="41015"/>
                            <a:pt x="7440" y="43384"/>
                          </a:cubicBezTo>
                          <a:cubicBezTo>
                            <a:pt x="9822" y="45778"/>
                            <a:pt x="12568" y="47613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78"/>
                            <a:pt x="43361" y="43384"/>
                          </a:cubicBezTo>
                          <a:cubicBezTo>
                            <a:pt x="45743" y="41015"/>
                            <a:pt x="47578" y="38274"/>
                            <a:pt x="48867" y="35161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1" behindDoc="1" locked="0" layoutInCell="1" allowOverlap="1">
            <wp:simplePos x="0" y="0"/>
            <wp:positionH relativeFrom="page">
              <wp:posOffset>1492772</wp:posOffset>
            </wp:positionH>
            <wp:positionV relativeFrom="line">
              <wp:posOffset>188258</wp:posOffset>
            </wp:positionV>
            <wp:extent cx="762354" cy="190588"/>
            <wp:effectExtent l="0" t="0" r="0" b="0"/>
            <wp:wrapNone/>
            <wp:docPr id="434" name="Freeform 4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203"/>
                            <a:pt x="7440" y="246571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9" y="253356"/>
                            <a:pt x="1000320" y="252078"/>
                          </a:cubicBezTo>
                          <a:cubicBezTo>
                            <a:pt x="1003432" y="250788"/>
                            <a:pt x="1006179" y="248953"/>
                            <a:pt x="1008561" y="246571"/>
                          </a:cubicBezTo>
                          <a:cubicBezTo>
                            <a:pt x="1010942" y="244203"/>
                            <a:pt x="1012778" y="241462"/>
                            <a:pt x="1014067" y="238349"/>
                          </a:cubicBezTo>
                          <a:cubicBezTo>
                            <a:pt x="1015356" y="235223"/>
                            <a:pt x="1016000" y="231974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39"/>
                            <a:pt x="1015356" y="18815"/>
                            <a:pt x="1014067" y="15702"/>
                          </a:cubicBezTo>
                          <a:cubicBezTo>
                            <a:pt x="1012778" y="12589"/>
                            <a:pt x="1010942" y="9836"/>
                            <a:pt x="1008561" y="7442"/>
                          </a:cubicBezTo>
                          <a:cubicBezTo>
                            <a:pt x="1006179" y="5073"/>
                            <a:pt x="1003432" y="3238"/>
                            <a:pt x="1000320" y="1948"/>
                          </a:cubicBezTo>
                          <a:cubicBezTo>
                            <a:pt x="997209" y="658"/>
                            <a:pt x="993969" y="13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接口定义好处：模板中使用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变量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的时候，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鼠标悬停变量有类型提示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书写代码也有提示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1" w:lineRule="exact"/>
        <w:ind w:left="1440" w:right="0" w:firstLine="0"/>
      </w:pPr>
      <w:r>
        <w:drawing>
          <wp:anchor simplePos="0" relativeHeight="25165831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76505</wp:posOffset>
            </wp:positionV>
            <wp:extent cx="38118" cy="38117"/>
            <wp:effectExtent l="0" t="0" r="0" b="0"/>
            <wp:wrapNone/>
            <wp:docPr id="435" name="Freeform 4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02"/>
                            <a:pt x="48867" y="15689"/>
                          </a:cubicBezTo>
                          <a:cubicBezTo>
                            <a:pt x="47578" y="12576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76"/>
                            <a:pt x="1934" y="15689"/>
                          </a:cubicBezTo>
                          <a:cubicBezTo>
                            <a:pt x="645" y="18802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通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过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设置数据的类型，再大型的项目会更好维护。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🎉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渲染频道组件数据	</w:t>
      </w:r>
      <w:hyperlink r:id="rId422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60" w:after="0" w:line="257" w:lineRule="exact"/>
        <w:ind w:left="990" w:right="0" w:firstLine="0"/>
      </w:pPr>
      <w:r>
        <w:drawing>
          <wp:anchor simplePos="0" relativeHeight="251658345" behindDoc="1" locked="0" layoutInCell="1" allowOverlap="1">
            <wp:simplePos x="0" y="0"/>
            <wp:positionH relativeFrom="page">
              <wp:posOffset>1578537</wp:posOffset>
            </wp:positionH>
            <wp:positionV relativeFrom="line">
              <wp:posOffset>89739</wp:posOffset>
            </wp:positionV>
            <wp:extent cx="2916005" cy="190588"/>
            <wp:effectExtent l="0" t="0" r="0" b="0"/>
            <wp:wrapNone/>
            <wp:docPr id="436" name="Freeform 4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916005" cy="190588"/>
                    </a:xfrm>
                    <a:custGeom>
                      <a:rect l="l" t="t" r="r" b="b"/>
                      <a:pathLst>
                        <a:path w="3886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71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3860801" y="254000"/>
                          </a:lnTo>
                          <a:cubicBezTo>
                            <a:pt x="3864168" y="254000"/>
                            <a:pt x="3867408" y="253356"/>
                            <a:pt x="3870520" y="252078"/>
                          </a:cubicBezTo>
                          <a:cubicBezTo>
                            <a:pt x="3873631" y="250788"/>
                            <a:pt x="3876379" y="248953"/>
                            <a:pt x="3878761" y="246571"/>
                          </a:cubicBezTo>
                          <a:cubicBezTo>
                            <a:pt x="3881142" y="244190"/>
                            <a:pt x="3882977" y="241449"/>
                            <a:pt x="3884267" y="238336"/>
                          </a:cubicBezTo>
                          <a:cubicBezTo>
                            <a:pt x="3885555" y="235223"/>
                            <a:pt x="3886200" y="231986"/>
                            <a:pt x="3886201" y="228600"/>
                          </a:cubicBezTo>
                          <a:lnTo>
                            <a:pt x="3886201" y="25400"/>
                          </a:lnTo>
                          <a:cubicBezTo>
                            <a:pt x="3886200" y="22039"/>
                            <a:pt x="3885555" y="18815"/>
                            <a:pt x="3884266" y="15702"/>
                          </a:cubicBezTo>
                          <a:cubicBezTo>
                            <a:pt x="3882977" y="12601"/>
                            <a:pt x="3881142" y="9860"/>
                            <a:pt x="3878761" y="7467"/>
                          </a:cubicBezTo>
                          <a:cubicBezTo>
                            <a:pt x="3876379" y="5098"/>
                            <a:pt x="3873632" y="3262"/>
                            <a:pt x="3870520" y="1960"/>
                          </a:cubicBezTo>
                          <a:cubicBezTo>
                            <a:pt x="3867408" y="670"/>
                            <a:pt x="3864168" y="13"/>
                            <a:pt x="3860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48"/>
                          </a:cubicBezTo>
                          <a:cubicBezTo>
                            <a:pt x="12568" y="3250"/>
                            <a:pt x="9821" y="5098"/>
                            <a:pt x="7440" y="7467"/>
                          </a:cubicBezTo>
                          <a:cubicBezTo>
                            <a:pt x="5058" y="9860"/>
                            <a:pt x="3223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组件路径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channel.vue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spacing w:after="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91" behindDoc="1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99060</wp:posOffset>
            </wp:positionV>
            <wp:extent cx="5702300" cy="1816100"/>
            <wp:effectExtent l="0" t="0" r="0" b="0"/>
            <wp:wrapNone/>
            <wp:docPr id="437" name="Picture 43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>
                      <a:picLocks noChangeAspect="0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181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471" behindDoc="1" locked="0" layoutInCell="1" allowOverlap="1">
            <wp:simplePos x="0" y="0"/>
            <wp:positionH relativeFrom="page">
              <wp:posOffset>955953</wp:posOffset>
            </wp:positionH>
            <wp:positionV relativeFrom="paragraph">
              <wp:posOffset>154696</wp:posOffset>
            </wp:positionV>
            <wp:extent cx="5657291" cy="1759758"/>
            <wp:effectExtent l="0" t="0" r="0" b="0"/>
            <wp:wrapNone/>
            <wp:docPr id="438" name="Picture 43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>
                      <a:picLocks noChangeAspect="0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1759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&lt;van-tabs v-model:active="active"&gt;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1762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&lt;van-tab v-for="item in list" :key="item.id" :title="item.text"&gt;&lt;/van-tab&gt;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&lt;van-tab title="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1"&gt;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1&lt;/van-tab&gt;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&lt;van-tab title="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2"&gt;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2&lt;/van-tab&gt;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&lt;van-tab title="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3"&gt;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3&lt;/van-tab&gt;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&lt;van-tab title="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标签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4"&gt;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内容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 4&lt;/van-tab&gt;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&lt;/van-tabs&gt;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68" w:after="0" w:line="270" w:lineRule="exact"/>
        <w:ind w:left="1185" w:right="7136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44243</wp:posOffset>
            </wp:positionV>
            <wp:extent cx="5702300" cy="4215383"/>
            <wp:effectExtent l="0" t="0" r="0" b="0"/>
            <wp:wrapNone/>
            <wp:docPr id="443" name="Picture 44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>
                      <a:picLocks noChangeAspect="0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4215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88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44243</wp:posOffset>
            </wp:positionV>
            <wp:extent cx="5657291" cy="4142111"/>
            <wp:effectExtent l="0" t="0" r="0" b="0"/>
            <wp:wrapNone/>
            <wp:docPr id="444" name="Picture 44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>
                      <a:picLocks noChangeAspect="0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4142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ref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axios from 'axios'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6307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TypeScript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的接口用于标记数据格式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+interface INavItem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id: string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text: string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active = ref(0)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1597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频道数据，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&lt;INavItem[]&gt;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表示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list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数据为数组，数组的每一项需要复合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INavItem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接口的格式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TypeScript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好处：模板中使用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list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和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item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的时候，鼠标移入有类型提醒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+const list = ref&lt;INavItem[]&gt;([])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axios({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url: '/navList',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method: 'get'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942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}).then(res =&gt; {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console.log('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获取频道数据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', res.data)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list.value = res.data.result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🌈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目标验证	</w:t>
      </w:r>
      <w:hyperlink r:id="rId439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04" w:after="0" w:line="300" w:lineRule="exact"/>
        <w:ind w:left="1440" w:right="894" w:firstLine="0"/>
      </w:pPr>
      <w:r>
        <w:drawing>
          <wp:anchor simplePos="0" relativeHeight="251658254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77039</wp:posOffset>
            </wp:positionV>
            <wp:extent cx="343060" cy="190588"/>
            <wp:effectExtent l="0" t="0" r="0" b="0"/>
            <wp:wrapNone/>
            <wp:docPr id="445" name="Freeform 4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59"/>
                          </a:cubicBezTo>
                          <a:cubicBezTo>
                            <a:pt x="9821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78"/>
                          </a:cubicBezTo>
                          <a:cubicBezTo>
                            <a:pt x="444632" y="250788"/>
                            <a:pt x="447379" y="248953"/>
                            <a:pt x="449761" y="246559"/>
                          </a:cubicBezTo>
                          <a:cubicBezTo>
                            <a:pt x="452142" y="244190"/>
                            <a:pt x="453978" y="241449"/>
                            <a:pt x="455267" y="238336"/>
                          </a:cubicBezTo>
                          <a:cubicBezTo>
                            <a:pt x="456556" y="235223"/>
                            <a:pt x="457200" y="231974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39"/>
                            <a:pt x="456556" y="18802"/>
                            <a:pt x="455267" y="15689"/>
                          </a:cubicBezTo>
                          <a:cubicBezTo>
                            <a:pt x="453978" y="12589"/>
                            <a:pt x="452142" y="9848"/>
                            <a:pt x="449761" y="7454"/>
                          </a:cubicBezTo>
                          <a:cubicBezTo>
                            <a:pt x="447379" y="5085"/>
                            <a:pt x="444632" y="3250"/>
                            <a:pt x="441520" y="1960"/>
                          </a:cubicBezTo>
                          <a:cubicBezTo>
                            <a:pt x="438408" y="658"/>
                            <a:pt x="435169" y="13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2" behindDoc="1" locked="0" layoutInCell="1" allowOverlap="1">
            <wp:simplePos x="0" y="0"/>
            <wp:positionH relativeFrom="page">
              <wp:posOffset>3532069</wp:posOffset>
            </wp:positionH>
            <wp:positionV relativeFrom="line">
              <wp:posOffset>77039</wp:posOffset>
            </wp:positionV>
            <wp:extent cx="752825" cy="190588"/>
            <wp:effectExtent l="0" t="0" r="0" b="0"/>
            <wp:wrapNone/>
            <wp:docPr id="446" name="Freeform 4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52825" cy="190588"/>
                    </a:xfrm>
                    <a:custGeom>
                      <a:rect l="l" t="t" r="r" b="b"/>
                      <a:pathLst>
                        <a:path w="1003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190"/>
                            <a:pt x="7440" y="246559"/>
                          </a:cubicBezTo>
                          <a:cubicBezTo>
                            <a:pt x="9822" y="248953"/>
                            <a:pt x="12568" y="250788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77901" y="254000"/>
                          </a:lnTo>
                          <a:cubicBezTo>
                            <a:pt x="981268" y="254000"/>
                            <a:pt x="984508" y="253356"/>
                            <a:pt x="987620" y="252078"/>
                          </a:cubicBezTo>
                          <a:cubicBezTo>
                            <a:pt x="990731" y="250788"/>
                            <a:pt x="993478" y="248953"/>
                            <a:pt x="995860" y="246559"/>
                          </a:cubicBezTo>
                          <a:cubicBezTo>
                            <a:pt x="998242" y="244190"/>
                            <a:pt x="1000077" y="241449"/>
                            <a:pt x="1001366" y="238336"/>
                          </a:cubicBezTo>
                          <a:cubicBezTo>
                            <a:pt x="1002656" y="235223"/>
                            <a:pt x="1003300" y="231974"/>
                            <a:pt x="1003301" y="228600"/>
                          </a:cubicBezTo>
                          <a:lnTo>
                            <a:pt x="1003301" y="25400"/>
                          </a:lnTo>
                          <a:cubicBezTo>
                            <a:pt x="1003300" y="22039"/>
                            <a:pt x="1002656" y="18802"/>
                            <a:pt x="1001367" y="15689"/>
                          </a:cubicBezTo>
                          <a:cubicBezTo>
                            <a:pt x="1000077" y="12589"/>
                            <a:pt x="998242" y="9848"/>
                            <a:pt x="995860" y="7454"/>
                          </a:cubicBezTo>
                          <a:cubicBezTo>
                            <a:pt x="993478" y="5085"/>
                            <a:pt x="990731" y="3250"/>
                            <a:pt x="987620" y="1960"/>
                          </a:cubicBezTo>
                          <a:cubicBezTo>
                            <a:pt x="984508" y="658"/>
                            <a:pt x="981268" y="13"/>
                            <a:pt x="9779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447" name="Freeform 4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恭喜你已经学会在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项目中如何使用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的接口定义数据格式了，再为自己鼓掌。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👏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1921596</wp:posOffset>
            </wp:positionH>
            <wp:positionV relativeFrom="paragraph">
              <wp:posOffset>130429</wp:posOffset>
            </wp:positionV>
            <wp:extent cx="3726005" cy="1124472"/>
            <wp:effectExtent l="0" t="0" r="0" b="0"/>
            <wp:wrapNone/>
            <wp:docPr id="448" name="Picture 44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>
                      <a:picLocks noChangeAspect="0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6005" cy="1124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首页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轮播图组件	</w:t>
      </w:r>
      <w:hyperlink r:id="rId440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278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449" name="Freeform 4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44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18" w:after="0" w:line="307" w:lineRule="exact"/>
        <w:ind w:left="1440" w:right="880" w:firstLine="0"/>
      </w:pPr>
      <w:r>
        <w:drawing>
          <wp:anchor simplePos="0" relativeHeight="251658291" behindDoc="1" locked="0" layoutInCell="1" allowOverlap="1">
            <wp:simplePos x="0" y="0"/>
            <wp:positionH relativeFrom="page">
              <wp:posOffset>2512421</wp:posOffset>
            </wp:positionH>
            <wp:positionV relativeFrom="line">
              <wp:posOffset>89740</wp:posOffset>
            </wp:positionV>
            <wp:extent cx="419295" cy="190588"/>
            <wp:effectExtent l="0" t="0" r="0" b="0"/>
            <wp:wrapNone/>
            <wp:docPr id="450" name="Freeform 4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62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9" y="253356"/>
                            <a:pt x="543120" y="252078"/>
                          </a:cubicBezTo>
                          <a:cubicBezTo>
                            <a:pt x="546232" y="250801"/>
                            <a:pt x="548979" y="248965"/>
                            <a:pt x="551361" y="246571"/>
                          </a:cubicBezTo>
                          <a:cubicBezTo>
                            <a:pt x="553743" y="244203"/>
                            <a:pt x="555578" y="241462"/>
                            <a:pt x="556867" y="238336"/>
                          </a:cubicBezTo>
                          <a:cubicBezTo>
                            <a:pt x="558156" y="235223"/>
                            <a:pt x="558801" y="231986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1" y="22039"/>
                            <a:pt x="558156" y="18815"/>
                            <a:pt x="556867" y="15702"/>
                          </a:cubicBezTo>
                          <a:cubicBezTo>
                            <a:pt x="555578" y="12601"/>
                            <a:pt x="553743" y="9848"/>
                            <a:pt x="551361" y="7454"/>
                          </a:cubicBezTo>
                          <a:cubicBezTo>
                            <a:pt x="548979" y="5085"/>
                            <a:pt x="546232" y="3250"/>
                            <a:pt x="543120" y="1960"/>
                          </a:cubicBezTo>
                          <a:cubicBezTo>
                            <a:pt x="540009" y="658"/>
                            <a:pt x="536769" y="13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0" behindDoc="1" locked="0" layoutInCell="1" allowOverlap="1">
            <wp:simplePos x="0" y="0"/>
            <wp:positionH relativeFrom="page">
              <wp:posOffset>3474893</wp:posOffset>
            </wp:positionH>
            <wp:positionV relativeFrom="line">
              <wp:posOffset>89740</wp:posOffset>
            </wp:positionV>
            <wp:extent cx="419295" cy="190588"/>
            <wp:effectExtent l="0" t="0" r="0" b="0"/>
            <wp:wrapNone/>
            <wp:docPr id="451" name="Freeform 4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23"/>
                            <a:pt x="1933" y="238336"/>
                          </a:cubicBezTo>
                          <a:cubicBezTo>
                            <a:pt x="3222" y="241462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79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9" y="253356"/>
                            <a:pt x="543120" y="252078"/>
                          </a:cubicBezTo>
                          <a:cubicBezTo>
                            <a:pt x="546232" y="250801"/>
                            <a:pt x="548979" y="248965"/>
                            <a:pt x="551361" y="246571"/>
                          </a:cubicBezTo>
                          <a:cubicBezTo>
                            <a:pt x="553742" y="244203"/>
                            <a:pt x="555577" y="241462"/>
                            <a:pt x="556866" y="238336"/>
                          </a:cubicBezTo>
                          <a:cubicBezTo>
                            <a:pt x="558156" y="235223"/>
                            <a:pt x="558800" y="231986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39"/>
                            <a:pt x="558156" y="18815"/>
                            <a:pt x="556867" y="15702"/>
                          </a:cubicBezTo>
                          <a:cubicBezTo>
                            <a:pt x="555578" y="12601"/>
                            <a:pt x="553742" y="9848"/>
                            <a:pt x="551361" y="7454"/>
                          </a:cubicBezTo>
                          <a:cubicBezTo>
                            <a:pt x="548979" y="5085"/>
                            <a:pt x="546232" y="3250"/>
                            <a:pt x="543120" y="1960"/>
                          </a:cubicBezTo>
                          <a:cubicBezTo>
                            <a:pt x="540008" y="658"/>
                            <a:pt x="536769" y="13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79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2" y="12601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9" behindDoc="1" locked="0" layoutInCell="1" allowOverlap="1">
            <wp:simplePos x="0" y="0"/>
            <wp:positionH relativeFrom="page">
              <wp:posOffset>4065717</wp:posOffset>
            </wp:positionH>
            <wp:positionV relativeFrom="line">
              <wp:posOffset>89740</wp:posOffset>
            </wp:positionV>
            <wp:extent cx="686119" cy="190588"/>
            <wp:effectExtent l="0" t="0" r="0" b="0"/>
            <wp:wrapNone/>
            <wp:docPr id="452" name="Freeform 4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86119" cy="190588"/>
                    </a:xfrm>
                    <a:custGeom>
                      <a:rect l="l" t="t" r="r" b="b"/>
                      <a:pathLst>
                        <a:path w="9144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23"/>
                            <a:pt x="1933" y="238336"/>
                          </a:cubicBezTo>
                          <a:cubicBezTo>
                            <a:pt x="3222" y="241462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889001" y="254000"/>
                          </a:lnTo>
                          <a:cubicBezTo>
                            <a:pt x="892369" y="254000"/>
                            <a:pt x="895608" y="253356"/>
                            <a:pt x="898720" y="252078"/>
                          </a:cubicBezTo>
                          <a:cubicBezTo>
                            <a:pt x="901832" y="250801"/>
                            <a:pt x="904579" y="248965"/>
                            <a:pt x="906961" y="246571"/>
                          </a:cubicBezTo>
                          <a:cubicBezTo>
                            <a:pt x="909342" y="244203"/>
                            <a:pt x="911177" y="241462"/>
                            <a:pt x="912466" y="238336"/>
                          </a:cubicBezTo>
                          <a:cubicBezTo>
                            <a:pt x="913755" y="235223"/>
                            <a:pt x="914400" y="231986"/>
                            <a:pt x="914401" y="228600"/>
                          </a:cubicBezTo>
                          <a:lnTo>
                            <a:pt x="914401" y="25400"/>
                          </a:lnTo>
                          <a:cubicBezTo>
                            <a:pt x="914400" y="22039"/>
                            <a:pt x="913755" y="18815"/>
                            <a:pt x="912466" y="15702"/>
                          </a:cubicBezTo>
                          <a:cubicBezTo>
                            <a:pt x="911177" y="12601"/>
                            <a:pt x="909342" y="9848"/>
                            <a:pt x="906961" y="7454"/>
                          </a:cubicBezTo>
                          <a:cubicBezTo>
                            <a:pt x="904579" y="5085"/>
                            <a:pt x="901832" y="3250"/>
                            <a:pt x="898720" y="1960"/>
                          </a:cubicBezTo>
                          <a:cubicBezTo>
                            <a:pt x="895608" y="658"/>
                            <a:pt x="892369" y="13"/>
                            <a:pt x="8890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1" y="658"/>
                            <a:pt x="15679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2" y="12601"/>
                            <a:pt x="1933" y="15702"/>
                          </a:cubicBezTo>
                          <a:cubicBezTo>
                            <a:pt x="644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8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175505</wp:posOffset>
            </wp:positionV>
            <wp:extent cx="38118" cy="38117"/>
            <wp:effectExtent l="0" t="0" r="0" b="0"/>
            <wp:wrapNone/>
            <wp:docPr id="453" name="Freeform 4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601"/>
                            <a:pt x="45743" y="9860"/>
                            <a:pt x="43361" y="7467"/>
                          </a:cubicBezTo>
                          <a:cubicBezTo>
                            <a:pt x="40979" y="5098"/>
                            <a:pt x="38232" y="3262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62"/>
                            <a:pt x="9822" y="5098"/>
                            <a:pt x="7440" y="7467"/>
                          </a:cubicBezTo>
                          <a:cubicBezTo>
                            <a:pt x="5058" y="9860"/>
                            <a:pt x="3223" y="12601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15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8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15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首页轮播图需要使用到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Vant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组件库的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Swip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和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SwipeIte</w:t>
      </w:r>
      <w:r>
        <w:rPr sz="17" baseline="0" dirty="0">
          <w:jc w:val="left"/>
          <w:rFonts w:ascii="Arial" w:hAnsi="Arial" w:cs="Arial"/>
          <w:color w:val="E96900"/>
          <w:spacing w:val="-11"/>
          <w:sz w:val="17"/>
          <w:szCs w:val="17"/>
        </w:rPr>
        <w:t>m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24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14810</wp:posOffset>
            </wp:positionV>
            <wp:extent cx="2601534" cy="190588"/>
            <wp:effectExtent l="0" t="0" r="0" b="0"/>
            <wp:wrapNone/>
            <wp:docPr id="454" name="Freeform 4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601534" cy="190588"/>
                    </a:xfrm>
                    <a:custGeom>
                      <a:rect l="l" t="t" r="r" b="b"/>
                      <a:pathLst>
                        <a:path w="3467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5" y="235223"/>
                            <a:pt x="1934" y="238336"/>
                          </a:cubicBezTo>
                          <a:cubicBezTo>
                            <a:pt x="3223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78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3441701" y="254000"/>
                          </a:lnTo>
                          <a:cubicBezTo>
                            <a:pt x="3445069" y="254000"/>
                            <a:pt x="3448308" y="253356"/>
                            <a:pt x="3451420" y="252078"/>
                          </a:cubicBezTo>
                          <a:cubicBezTo>
                            <a:pt x="3454532" y="250801"/>
                            <a:pt x="3457279" y="248965"/>
                            <a:pt x="3459661" y="246571"/>
                          </a:cubicBezTo>
                          <a:cubicBezTo>
                            <a:pt x="3462042" y="244203"/>
                            <a:pt x="3463877" y="241449"/>
                            <a:pt x="3465166" y="238336"/>
                          </a:cubicBezTo>
                          <a:cubicBezTo>
                            <a:pt x="3466456" y="235223"/>
                            <a:pt x="3467100" y="231986"/>
                            <a:pt x="3467101" y="228600"/>
                          </a:cubicBezTo>
                          <a:lnTo>
                            <a:pt x="3467101" y="25400"/>
                          </a:lnTo>
                          <a:cubicBezTo>
                            <a:pt x="3467100" y="22039"/>
                            <a:pt x="3466456" y="18815"/>
                            <a:pt x="3465167" y="15702"/>
                          </a:cubicBezTo>
                          <a:cubicBezTo>
                            <a:pt x="3463877" y="12589"/>
                            <a:pt x="3462042" y="9848"/>
                            <a:pt x="3459661" y="7454"/>
                          </a:cubicBezTo>
                          <a:cubicBezTo>
                            <a:pt x="3457279" y="5085"/>
                            <a:pt x="3454532" y="3250"/>
                            <a:pt x="3451420" y="1960"/>
                          </a:cubicBezTo>
                          <a:cubicBezTo>
                            <a:pt x="3448308" y="670"/>
                            <a:pt x="3445069" y="13"/>
                            <a:pt x="34417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100575</wp:posOffset>
            </wp:positionV>
            <wp:extent cx="38118" cy="38117"/>
            <wp:effectExtent l="0" t="0" r="0" b="0"/>
            <wp:wrapNone/>
            <wp:docPr id="455" name="Freeform 4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36"/>
                            <a:pt x="43361" y="7442"/>
                          </a:cubicBezTo>
                          <a:cubicBezTo>
                            <a:pt x="40979" y="5073"/>
                            <a:pt x="38232" y="3238"/>
                            <a:pt x="35121" y="1948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2" y="5073"/>
                            <a:pt x="7440" y="7442"/>
                          </a:cubicBezTo>
                          <a:cubicBezTo>
                            <a:pt x="5058" y="9836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74"/>
                            <a:pt x="5058" y="41015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15"/>
                            <a:pt x="47578" y="38274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轮播图请求接口为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{ url: '/swiperList', method: 'get'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}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6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100574</wp:posOffset>
            </wp:positionV>
            <wp:extent cx="38118" cy="38117"/>
            <wp:effectExtent l="0" t="0" r="0" b="0"/>
            <wp:wrapNone/>
            <wp:docPr id="456" name="Freeform 4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86"/>
                            <a:pt x="645" y="32036"/>
                            <a:pt x="1934" y="35149"/>
                          </a:cubicBezTo>
                          <a:cubicBezTo>
                            <a:pt x="3223" y="38262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68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62"/>
                            <a:pt x="48867" y="35149"/>
                          </a:cubicBezTo>
                          <a:cubicBezTo>
                            <a:pt x="50156" y="32036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可参考频道组件实现，建议各位小伙伴自己实操完成哦。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落地代码	</w:t>
      </w:r>
      <w:hyperlink r:id="rId442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440" w:right="0" w:firstLine="0"/>
      </w:pPr>
      <w:r>
        <w:drawing>
          <wp:anchor simplePos="0" relativeHeight="251658373" behindDoc="1" locked="0" layoutInCell="1" allowOverlap="1">
            <wp:simplePos x="0" y="0"/>
            <wp:positionH relativeFrom="page">
              <wp:posOffset>2636303</wp:posOffset>
            </wp:positionH>
            <wp:positionV relativeFrom="line">
              <wp:posOffset>77039</wp:posOffset>
            </wp:positionV>
            <wp:extent cx="829060" cy="190588"/>
            <wp:effectExtent l="0" t="0" r="0" b="0"/>
            <wp:wrapNone/>
            <wp:docPr id="457" name="Freeform 4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86"/>
                            <a:pt x="644" y="235236"/>
                            <a:pt x="1933" y="238349"/>
                          </a:cubicBezTo>
                          <a:cubicBezTo>
                            <a:pt x="3222" y="241462"/>
                            <a:pt x="5058" y="244215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9" y="254000"/>
                            <a:pt x="1086108" y="253368"/>
                            <a:pt x="1089220" y="252091"/>
                          </a:cubicBezTo>
                          <a:cubicBezTo>
                            <a:pt x="1092332" y="250801"/>
                            <a:pt x="1095079" y="248965"/>
                            <a:pt x="1097461" y="246584"/>
                          </a:cubicBezTo>
                          <a:cubicBezTo>
                            <a:pt x="1099842" y="244215"/>
                            <a:pt x="1101677" y="241462"/>
                            <a:pt x="1102966" y="238349"/>
                          </a:cubicBezTo>
                          <a:cubicBezTo>
                            <a:pt x="1104256" y="235236"/>
                            <a:pt x="1104900" y="231986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52"/>
                            <a:pt x="1104256" y="18815"/>
                            <a:pt x="1102966" y="15702"/>
                          </a:cubicBezTo>
                          <a:cubicBezTo>
                            <a:pt x="1101677" y="12589"/>
                            <a:pt x="1099842" y="9836"/>
                            <a:pt x="1097461" y="7442"/>
                          </a:cubicBezTo>
                          <a:cubicBezTo>
                            <a:pt x="1095079" y="5073"/>
                            <a:pt x="1092332" y="3238"/>
                            <a:pt x="1089220" y="1948"/>
                          </a:cubicBezTo>
                          <a:cubicBezTo>
                            <a:pt x="1086108" y="658"/>
                            <a:pt x="1082869" y="13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38"/>
                            <a:pt x="9821" y="5073"/>
                            <a:pt x="7440" y="7442"/>
                          </a:cubicBezTo>
                          <a:cubicBezTo>
                            <a:pt x="5058" y="9836"/>
                            <a:pt x="3222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458" name="Freeform 4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39"/>
                            <a:pt x="50156" y="18815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58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68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62"/>
                            <a:pt x="48867" y="35149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项目入口导入和注册组件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src\main.ts</w:t>
      </w:r>
      <w:r>
        <w:rPr>
          <w:rFonts w:ascii="Times New Roman" w:hAnsi="Times New Roman" w:cs="Times New Roman"/>
          <w:sz w:val="17"/>
          <w:szCs w:val="17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257" w:after="0" w:line="270" w:lineRule="exact"/>
        <w:ind w:left="1185" w:right="6539" w:firstLine="0"/>
      </w:pPr>
      <w:r>
        <w:drawing>
          <wp:anchor simplePos="0" relativeHeight="251658388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104931</wp:posOffset>
            </wp:positionV>
            <wp:extent cx="5702300" cy="723900"/>
            <wp:effectExtent l="0" t="0" r="0" b="0"/>
            <wp:wrapNone/>
            <wp:docPr id="459" name="Picture 45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>
                      <a:picLocks noChangeAspect="0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830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164256</wp:posOffset>
            </wp:positionV>
            <wp:extent cx="5657291" cy="663869"/>
            <wp:effectExtent l="0" t="0" r="0" b="0"/>
            <wp:wrapNone/>
            <wp:docPr id="460" name="Picture 46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>
                      <a:picLocks noChangeAspect="0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663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{ createApp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 from './App.vue'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router from './router'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68" w:after="0" w:line="270" w:lineRule="exact"/>
        <w:ind w:left="1185" w:right="5842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44237</wp:posOffset>
            </wp:positionV>
            <wp:extent cx="5702300" cy="2665983"/>
            <wp:effectExtent l="0" t="0" r="0" b="0"/>
            <wp:wrapNone/>
            <wp:docPr id="461" name="Picture 46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>
                      <a:picLocks noChangeAspect="0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2665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23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44237</wp:posOffset>
            </wp:positionV>
            <wp:extent cx="5657291" cy="2598336"/>
            <wp:effectExtent l="0" t="0" r="0" b="0"/>
            <wp:wrapNone/>
            <wp:docPr id="462" name="Picture 4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spect="0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2598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'@/assets/styles/base.less'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'@/assets/styles/iconfont.less'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'@/mock/index'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-import { Tab, Tabs } from 'vant'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{ Tab, Tabs, Swipe, SwipeItem } from 'vant'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037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const app = createApp(App)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app.use(Tab)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037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app.use(Tabs)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+app.use(Swipe)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+app.use(SwipeItem)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app.use(router)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app.mount('#app')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6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247" behindDoc="1" locked="0" layoutInCell="1" allowOverlap="1">
            <wp:simplePos x="0" y="0"/>
            <wp:positionH relativeFrom="page">
              <wp:posOffset>2359950</wp:posOffset>
            </wp:positionH>
            <wp:positionV relativeFrom="line">
              <wp:posOffset>-11861</wp:posOffset>
            </wp:positionV>
            <wp:extent cx="2782593" cy="190588"/>
            <wp:effectExtent l="0" t="0" r="0" b="0"/>
            <wp:wrapNone/>
            <wp:docPr id="463" name="Freeform 4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782593" cy="190588"/>
                    </a:xfrm>
                    <a:custGeom>
                      <a:rect l="l" t="t" r="r" b="b"/>
                      <a:pathLst>
                        <a:path w="37084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36"/>
                          </a:cubicBezTo>
                          <a:cubicBezTo>
                            <a:pt x="3222" y="241449"/>
                            <a:pt x="5058" y="244203"/>
                            <a:pt x="7440" y="246571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68"/>
                            <a:pt x="22032" y="254000"/>
                            <a:pt x="25401" y="254000"/>
                          </a:cubicBezTo>
                          <a:lnTo>
                            <a:pt x="3683001" y="254000"/>
                          </a:lnTo>
                          <a:cubicBezTo>
                            <a:pt x="3686368" y="254000"/>
                            <a:pt x="3689608" y="253356"/>
                            <a:pt x="3692720" y="252078"/>
                          </a:cubicBezTo>
                          <a:cubicBezTo>
                            <a:pt x="3695832" y="250801"/>
                            <a:pt x="3698579" y="248965"/>
                            <a:pt x="3700961" y="246571"/>
                          </a:cubicBezTo>
                          <a:cubicBezTo>
                            <a:pt x="3703342" y="244203"/>
                            <a:pt x="3705177" y="241462"/>
                            <a:pt x="3706467" y="238349"/>
                          </a:cubicBezTo>
                          <a:cubicBezTo>
                            <a:pt x="3707756" y="235223"/>
                            <a:pt x="3708400" y="231974"/>
                            <a:pt x="3708401" y="228600"/>
                          </a:cubicBezTo>
                          <a:lnTo>
                            <a:pt x="3708401" y="25400"/>
                          </a:lnTo>
                          <a:cubicBezTo>
                            <a:pt x="3708400" y="22039"/>
                            <a:pt x="3707756" y="18815"/>
                            <a:pt x="3706467" y="15702"/>
                          </a:cubicBezTo>
                          <a:cubicBezTo>
                            <a:pt x="3705177" y="12589"/>
                            <a:pt x="3703342" y="9848"/>
                            <a:pt x="3700961" y="7454"/>
                          </a:cubicBezTo>
                          <a:cubicBezTo>
                            <a:pt x="3698579" y="5085"/>
                            <a:pt x="3695832" y="3250"/>
                            <a:pt x="3692720" y="1960"/>
                          </a:cubicBezTo>
                          <a:cubicBezTo>
                            <a:pt x="3689608" y="658"/>
                            <a:pt x="3686368" y="13"/>
                            <a:pt x="3683001" y="0"/>
                          </a:cubicBezTo>
                          <a:lnTo>
                            <a:pt x="25401" y="0"/>
                          </a:lnTo>
                          <a:cubicBezTo>
                            <a:pt x="22032" y="13"/>
                            <a:pt x="18792" y="658"/>
                            <a:pt x="15680" y="1948"/>
                          </a:cubicBezTo>
                          <a:cubicBezTo>
                            <a:pt x="12568" y="3250"/>
                            <a:pt x="9821" y="5085"/>
                            <a:pt x="7440" y="7454"/>
                          </a:cubicBezTo>
                          <a:cubicBezTo>
                            <a:pt x="5058" y="9848"/>
                            <a:pt x="3222" y="12601"/>
                            <a:pt x="1934" y="15714"/>
                          </a:cubicBezTo>
                          <a:cubicBezTo>
                            <a:pt x="645" y="18815"/>
                            <a:pt x="0" y="22039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73904</wp:posOffset>
            </wp:positionV>
            <wp:extent cx="38118" cy="38117"/>
            <wp:effectExtent l="0" t="0" r="0" b="0"/>
            <wp:wrapNone/>
            <wp:docPr id="464" name="Freeform 4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15"/>
                            <a:pt x="48867" y="15702"/>
                          </a:cubicBezTo>
                          <a:cubicBezTo>
                            <a:pt x="47578" y="12589"/>
                            <a:pt x="45743" y="9848"/>
                            <a:pt x="43361" y="7454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13"/>
                            <a:pt x="25401" y="0"/>
                          </a:cubicBezTo>
                          <a:cubicBezTo>
                            <a:pt x="22032" y="13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54"/>
                          </a:cubicBezTo>
                          <a:cubicBezTo>
                            <a:pt x="5058" y="9848"/>
                            <a:pt x="3223" y="12589"/>
                            <a:pt x="1934" y="15702"/>
                          </a:cubicBezTo>
                          <a:cubicBezTo>
                            <a:pt x="645" y="18815"/>
                            <a:pt x="0" y="22052"/>
                            <a:pt x="1" y="25400"/>
                          </a:cubicBezTo>
                          <a:cubicBezTo>
                            <a:pt x="0" y="28786"/>
                            <a:pt x="645" y="32023"/>
                            <a:pt x="1934" y="35136"/>
                          </a:cubicBezTo>
                          <a:cubicBezTo>
                            <a:pt x="3223" y="38249"/>
                            <a:pt x="5058" y="41003"/>
                            <a:pt x="7440" y="43371"/>
                          </a:cubicBezTo>
                          <a:cubicBezTo>
                            <a:pt x="9822" y="45765"/>
                            <a:pt x="12568" y="47601"/>
                            <a:pt x="15680" y="48878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78"/>
                          </a:cubicBezTo>
                          <a:cubicBezTo>
                            <a:pt x="38232" y="47601"/>
                            <a:pt x="40979" y="45765"/>
                            <a:pt x="43361" y="43371"/>
                          </a:cubicBezTo>
                          <a:cubicBezTo>
                            <a:pt x="45743" y="41003"/>
                            <a:pt x="47578" y="38249"/>
                            <a:pt x="48867" y="35136"/>
                          </a:cubicBezTo>
                          <a:cubicBezTo>
                            <a:pt x="50156" y="32023"/>
                            <a:pt x="50800" y="28786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轮播组件代码参考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swipe.vu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90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134189</wp:posOffset>
            </wp:positionV>
            <wp:extent cx="5641421" cy="6251304"/>
            <wp:effectExtent l="0" t="0" r="0" b="0"/>
            <wp:wrapNone/>
            <wp:docPr id="465" name="Freeform 4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6251304"/>
                    </a:xfrm>
                    <a:custGeom>
                      <a:rect l="l" t="t" r="r" b="b"/>
                      <a:pathLst>
                        <a:path w="7518401" h="8331200">
                          <a:moveTo>
                            <a:pt x="1" y="19050"/>
                          </a:moveTo>
                          <a:lnTo>
                            <a:pt x="1" y="8312150"/>
                          </a:lnTo>
                          <a:cubicBezTo>
                            <a:pt x="0" y="8314693"/>
                            <a:pt x="484" y="8317124"/>
                            <a:pt x="1450" y="8319468"/>
                          </a:cubicBezTo>
                          <a:cubicBezTo>
                            <a:pt x="2417" y="8321800"/>
                            <a:pt x="3794" y="8323858"/>
                            <a:pt x="5580" y="8325632"/>
                          </a:cubicBezTo>
                          <a:cubicBezTo>
                            <a:pt x="7366" y="8327418"/>
                            <a:pt x="9426" y="8328794"/>
                            <a:pt x="11760" y="8329774"/>
                          </a:cubicBezTo>
                          <a:cubicBezTo>
                            <a:pt x="14094" y="8330729"/>
                            <a:pt x="16524" y="8331200"/>
                            <a:pt x="19051" y="8331200"/>
                          </a:cubicBezTo>
                          <a:lnTo>
                            <a:pt x="7499351" y="8331200"/>
                          </a:lnTo>
                          <a:cubicBezTo>
                            <a:pt x="7501877" y="8331200"/>
                            <a:pt x="7504306" y="8330729"/>
                            <a:pt x="7506640" y="8329774"/>
                          </a:cubicBezTo>
                          <a:cubicBezTo>
                            <a:pt x="7508974" y="8328794"/>
                            <a:pt x="7511034" y="8327418"/>
                            <a:pt x="7512820" y="8325632"/>
                          </a:cubicBezTo>
                          <a:cubicBezTo>
                            <a:pt x="7514606" y="8323858"/>
                            <a:pt x="7515983" y="8321800"/>
                            <a:pt x="7516949" y="8319455"/>
                          </a:cubicBezTo>
                          <a:cubicBezTo>
                            <a:pt x="7517916" y="8317124"/>
                            <a:pt x="7518400" y="8314693"/>
                            <a:pt x="7518401" y="83121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14"/>
                            <a:pt x="7516949" y="11783"/>
                          </a:cubicBezTo>
                          <a:cubicBezTo>
                            <a:pt x="7515983" y="9426"/>
                            <a:pt x="7514606" y="7367"/>
                            <a:pt x="7512820" y="5582"/>
                          </a:cubicBezTo>
                          <a:cubicBezTo>
                            <a:pt x="7511034" y="3796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25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25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796"/>
                            <a:pt x="5580" y="5582"/>
                          </a:cubicBezTo>
                          <a:cubicBezTo>
                            <a:pt x="3794" y="7367"/>
                            <a:pt x="2417" y="9426"/>
                            <a:pt x="1450" y="11783"/>
                          </a:cubicBezTo>
                          <a:cubicBezTo>
                            <a:pt x="484" y="14114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9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134189</wp:posOffset>
            </wp:positionV>
            <wp:extent cx="5641421" cy="6251304"/>
            <wp:effectExtent l="0" t="0" r="0" b="0"/>
            <wp:wrapNone/>
            <wp:docPr id="466" name="Freeform 4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6251304"/>
                    </a:xfrm>
                    <a:custGeom>
                      <a:rect l="l" t="t" r="r" b="b"/>
                      <a:pathLst>
                        <a:path w="7518401" h="8331200">
                          <a:moveTo>
                            <a:pt x="1" y="19050"/>
                          </a:moveTo>
                          <a:lnTo>
                            <a:pt x="1" y="8312150"/>
                          </a:lnTo>
                          <a:cubicBezTo>
                            <a:pt x="0" y="8314693"/>
                            <a:pt x="484" y="8317124"/>
                            <a:pt x="1450" y="8319468"/>
                          </a:cubicBezTo>
                          <a:cubicBezTo>
                            <a:pt x="2417" y="8321800"/>
                            <a:pt x="3794" y="8323858"/>
                            <a:pt x="5580" y="8325632"/>
                          </a:cubicBezTo>
                          <a:cubicBezTo>
                            <a:pt x="7366" y="8327418"/>
                            <a:pt x="9426" y="8328794"/>
                            <a:pt x="11760" y="8329774"/>
                          </a:cubicBezTo>
                          <a:cubicBezTo>
                            <a:pt x="14094" y="8330729"/>
                            <a:pt x="16524" y="8331200"/>
                            <a:pt x="19051" y="8331200"/>
                          </a:cubicBezTo>
                          <a:lnTo>
                            <a:pt x="7499351" y="8331200"/>
                          </a:lnTo>
                          <a:cubicBezTo>
                            <a:pt x="7501877" y="8331200"/>
                            <a:pt x="7504306" y="8330729"/>
                            <a:pt x="7506640" y="8329774"/>
                          </a:cubicBezTo>
                          <a:cubicBezTo>
                            <a:pt x="7508974" y="8328794"/>
                            <a:pt x="7511034" y="8327418"/>
                            <a:pt x="7512820" y="8325632"/>
                          </a:cubicBezTo>
                          <a:cubicBezTo>
                            <a:pt x="7514606" y="8323858"/>
                            <a:pt x="7515983" y="8321800"/>
                            <a:pt x="7516949" y="8319455"/>
                          </a:cubicBezTo>
                          <a:cubicBezTo>
                            <a:pt x="7517916" y="8317124"/>
                            <a:pt x="7518400" y="8314693"/>
                            <a:pt x="7518401" y="83121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14"/>
                            <a:pt x="7516949" y="11783"/>
                          </a:cubicBezTo>
                          <a:cubicBezTo>
                            <a:pt x="7515983" y="9426"/>
                            <a:pt x="7514606" y="7367"/>
                            <a:pt x="7512820" y="5582"/>
                          </a:cubicBezTo>
                          <a:cubicBezTo>
                            <a:pt x="7511034" y="3796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25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25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796"/>
                            <a:pt x="5580" y="5582"/>
                          </a:cubicBezTo>
                          <a:cubicBezTo>
                            <a:pt x="3794" y="7367"/>
                            <a:pt x="2417" y="9426"/>
                            <a:pt x="1450" y="11783"/>
                          </a:cubicBezTo>
                          <a:cubicBezTo>
                            <a:pt x="484" y="14114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614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6175069"/>
            <wp:effectExtent l="0" t="0" r="0" b="0"/>
            <wp:wrapNone/>
            <wp:docPr id="467" name="Freeform 4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6175069"/>
                    </a:xfrm>
                    <a:custGeom>
                      <a:rect l="l" t="t" r="r" b="b"/>
                      <a:pathLst>
                        <a:path w="7505700" h="8229600">
                          <a:moveTo>
                            <a:pt x="0" y="8229600"/>
                          </a:moveTo>
                          <a:lnTo>
                            <a:pt x="7505700" y="8229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8229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1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6175069"/>
            <wp:effectExtent l="0" t="0" r="0" b="0"/>
            <wp:wrapNone/>
            <wp:docPr id="468" name="Freeform 4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6175069"/>
                    </a:xfrm>
                    <a:custGeom>
                      <a:rect l="l" t="t" r="r" b="b"/>
                      <a:pathLst>
                        <a:path w="7505700" h="8229600">
                          <a:moveTo>
                            <a:pt x="0" y="8229600"/>
                          </a:moveTo>
                          <a:lnTo>
                            <a:pt x="7505700" y="82296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82296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256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&lt;van-swipe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class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"my-swipe"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:autoplay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"3000"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indicator-color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"white"</w:t>
      </w:r>
      <w:r>
        <w:rPr sz="16" baseline="0" dirty="0">
          <w:jc w:val="left"/>
          <w:rFonts w:ascii="Arial" w:hAnsi="Arial" w:cs="Arial"/>
          <w:color w:val="117700"/>
          <w:spacing w:val="-15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&lt;van-swipe-item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v-for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"item in list"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:key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"item.imgSrc"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&lt;img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:src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"item.imgSrc"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&lt;/van-swipe-item&gt;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&lt;/van-swipe&gt;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137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&lt;script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setup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lang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"ts"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import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ref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} </w:t>
      </w:r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from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import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axios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from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'axios'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6540" w:firstLine="0"/>
      </w:pPr>
      <w:r/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interface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ISwiper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imgSrc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link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const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list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ref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&lt;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ISwiper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[]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&gt;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([])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axios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url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'/swiperList'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method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'get'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then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res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=&gt;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413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console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log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</w:t>
      </w:r>
      <w:r>
        <w:rPr sz="16" baseline="0" dirty="0">
          <w:jc w:val="left"/>
          <w:rFonts w:ascii="新宋体" w:hAnsi="新宋体" w:cs="新宋体"/>
          <w:color w:val="22A2C9"/>
          <w:sz w:val="16"/>
          <w:szCs w:val="16"/>
        </w:rPr>
        <w:t>轮播图数据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, </w:t>
      </w:r>
      <w:r>
        <w:rPr sz="16" baseline="0" dirty="0">
          <w:jc w:val="left"/>
          <w:rFonts w:ascii="Arial" w:hAnsi="Arial" w:cs="Arial"/>
          <w:color w:val="0055AA"/>
          <w:sz w:val="16"/>
          <w:szCs w:val="16"/>
        </w:rPr>
        <w:t>res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data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result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list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value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55AA"/>
          <w:sz w:val="16"/>
          <w:szCs w:val="16"/>
        </w:rPr>
        <w:t>res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data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result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038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&lt;style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lang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"less"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scoped</w:t>
      </w:r>
      <w:r>
        <w:rPr sz="16" baseline="0" dirty="0">
          <w:jc w:val="left"/>
          <w:rFonts w:ascii="Arial" w:hAnsi="Arial" w:cs="Arial"/>
          <w:color w:val="117700"/>
          <w:spacing w:val="-15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555555"/>
          <w:sz w:val="16"/>
          <w:szCs w:val="16"/>
        </w:rPr>
        <w:t>.my-swipe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img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width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116644"/>
          <w:spacing w:val="-3"/>
          <w:sz w:val="16"/>
          <w:szCs w:val="16"/>
        </w:rPr>
        <w:t>100%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&lt;/style&gt;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6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294" behindDoc="1" locked="0" layoutInCell="1" allowOverlap="1">
            <wp:simplePos x="0" y="0"/>
            <wp:positionH relativeFrom="page">
              <wp:posOffset>2483832</wp:posOffset>
            </wp:positionH>
            <wp:positionV relativeFrom="line">
              <wp:posOffset>-11860</wp:posOffset>
            </wp:positionV>
            <wp:extent cx="1715297" cy="190588"/>
            <wp:effectExtent l="0" t="0" r="0" b="0"/>
            <wp:wrapNone/>
            <wp:docPr id="469" name="Freeform 4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15297" cy="190588"/>
                    </a:xfrm>
                    <a:custGeom>
                      <a:rect l="l" t="t" r="r" b="b"/>
                      <a:pathLst>
                        <a:path w="228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2260601" y="254000"/>
                          </a:lnTo>
                          <a:cubicBezTo>
                            <a:pt x="2263969" y="254000"/>
                            <a:pt x="2267208" y="253356"/>
                            <a:pt x="2270320" y="252091"/>
                          </a:cubicBezTo>
                          <a:cubicBezTo>
                            <a:pt x="2273432" y="250801"/>
                            <a:pt x="2276179" y="248965"/>
                            <a:pt x="2278561" y="246584"/>
                          </a:cubicBezTo>
                          <a:cubicBezTo>
                            <a:pt x="2280943" y="244227"/>
                            <a:pt x="2282778" y="241474"/>
                            <a:pt x="2284067" y="238349"/>
                          </a:cubicBezTo>
                          <a:cubicBezTo>
                            <a:pt x="2285356" y="235223"/>
                            <a:pt x="2286000" y="231974"/>
                            <a:pt x="2286001" y="228600"/>
                          </a:cubicBezTo>
                          <a:lnTo>
                            <a:pt x="2286001" y="25400"/>
                          </a:lnTo>
                          <a:cubicBezTo>
                            <a:pt x="2286000" y="22052"/>
                            <a:pt x="2285356" y="18802"/>
                            <a:pt x="2284067" y="15702"/>
                          </a:cubicBezTo>
                          <a:cubicBezTo>
                            <a:pt x="2282778" y="12601"/>
                            <a:pt x="2280943" y="9848"/>
                            <a:pt x="2278561" y="7442"/>
                          </a:cubicBezTo>
                          <a:cubicBezTo>
                            <a:pt x="2276179" y="5085"/>
                            <a:pt x="2273432" y="3250"/>
                            <a:pt x="2270320" y="1960"/>
                          </a:cubicBezTo>
                          <a:cubicBezTo>
                            <a:pt x="2267208" y="670"/>
                            <a:pt x="2263969" y="25"/>
                            <a:pt x="22606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73905</wp:posOffset>
            </wp:positionV>
            <wp:extent cx="38118" cy="38117"/>
            <wp:effectExtent l="0" t="0" r="0" b="0"/>
            <wp:wrapNone/>
            <wp:docPr id="470" name="Freeform 4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49"/>
                            <a:pt x="5058" y="41003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03"/>
                            <a:pt x="47578" y="38249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轮播组件在首页导入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src\views\Home\index.vu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/>
    </w:p>
    <w:p>
      <w:pPr>
        <w:spacing w:after="1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3" behindDoc="1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101600</wp:posOffset>
            </wp:positionV>
            <wp:extent cx="5702300" cy="317500"/>
            <wp:effectExtent l="0" t="0" r="0" b="0"/>
            <wp:wrapNone/>
            <wp:docPr id="471" name="Picture 47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>
                      <a:picLocks noChangeAspect="0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9190" behindDoc="1" locked="0" layoutInCell="1" allowOverlap="1">
            <wp:simplePos x="0" y="0"/>
            <wp:positionH relativeFrom="page">
              <wp:posOffset>955953</wp:posOffset>
            </wp:positionH>
            <wp:positionV relativeFrom="paragraph">
              <wp:posOffset>154766</wp:posOffset>
            </wp:positionV>
            <wp:extent cx="5657291" cy="263627"/>
            <wp:effectExtent l="0" t="0" r="0" b="0"/>
            <wp:wrapNone/>
            <wp:docPr id="472" name="Picture 4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>
                      <a:picLocks noChangeAspect="0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263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68" w:after="0" w:line="270" w:lineRule="exact"/>
        <w:ind w:left="1185" w:right="7766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44245</wp:posOffset>
            </wp:positionV>
            <wp:extent cx="5702300" cy="2500883"/>
            <wp:effectExtent l="0" t="0" r="0" b="0"/>
            <wp:wrapNone/>
            <wp:docPr id="477" name="Picture 47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>
                      <a:picLocks noChangeAspect="0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2500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44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44245</wp:posOffset>
            </wp:positionV>
            <wp:extent cx="5657291" cy="2426812"/>
            <wp:effectExtent l="0" t="0" r="0" b="0"/>
            <wp:wrapNone/>
            <wp:docPr id="478" name="Picture 47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>
                      <a:picLocks noChangeAspect="0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2426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&lt;!--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头部组件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&lt;AppHeader /&gt;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&lt;!--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频道组件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&lt;HomeChannel 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766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&lt;!--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轮播组件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&lt;HomeSwipe /&gt;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4151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AppHeader from '@/components/app-header.vue'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HomeChannel from './components/home-channel.vue'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HomeSwipe from './components/home-swipe.vue'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360" w:lineRule="exact"/>
        <w:ind w:left="990" w:right="0" w:firstLine="0"/>
      </w:pPr>
      <w:r/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🌈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目标验证	</w:t>
      </w:r>
      <w:hyperlink r:id="rId473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04" w:after="0" w:line="300" w:lineRule="exact"/>
        <w:ind w:left="1440" w:right="894" w:firstLine="0"/>
      </w:pPr>
      <w:r>
        <w:drawing>
          <wp:anchor simplePos="0" relativeHeight="251658254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77039</wp:posOffset>
            </wp:positionV>
            <wp:extent cx="343060" cy="190588"/>
            <wp:effectExtent l="0" t="0" r="0" b="0"/>
            <wp:wrapNone/>
            <wp:docPr id="479" name="Freeform 4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90"/>
                            <a:pt x="12568" y="250825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91"/>
                          </a:cubicBezTo>
                          <a:cubicBezTo>
                            <a:pt x="444632" y="250825"/>
                            <a:pt x="447379" y="248990"/>
                            <a:pt x="449761" y="246584"/>
                          </a:cubicBezTo>
                          <a:cubicBezTo>
                            <a:pt x="452142" y="244227"/>
                            <a:pt x="453978" y="241474"/>
                            <a:pt x="455267" y="238374"/>
                          </a:cubicBezTo>
                          <a:cubicBezTo>
                            <a:pt x="456556" y="235223"/>
                            <a:pt x="457200" y="231974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52"/>
                            <a:pt x="456556" y="18802"/>
                            <a:pt x="455267" y="15702"/>
                          </a:cubicBezTo>
                          <a:cubicBezTo>
                            <a:pt x="453978" y="12601"/>
                            <a:pt x="452142" y="9848"/>
                            <a:pt x="449761" y="7467"/>
                          </a:cubicBezTo>
                          <a:cubicBezTo>
                            <a:pt x="447379" y="5110"/>
                            <a:pt x="444632" y="3275"/>
                            <a:pt x="441520" y="1960"/>
                          </a:cubicBezTo>
                          <a:cubicBezTo>
                            <a:pt x="438408" y="670"/>
                            <a:pt x="435169" y="25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75"/>
                            <a:pt x="9821" y="5110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2" behindDoc="1" locked="0" layoutInCell="1" allowOverlap="1">
            <wp:simplePos x="0" y="0"/>
            <wp:positionH relativeFrom="page">
              <wp:posOffset>3532069</wp:posOffset>
            </wp:positionH>
            <wp:positionV relativeFrom="line">
              <wp:posOffset>77039</wp:posOffset>
            </wp:positionV>
            <wp:extent cx="1848709" cy="190588"/>
            <wp:effectExtent l="0" t="0" r="0" b="0"/>
            <wp:wrapNone/>
            <wp:docPr id="480" name="Freeform 4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848709" cy="190588"/>
                    </a:xfrm>
                    <a:custGeom>
                      <a:rect l="l" t="t" r="r" b="b"/>
                      <a:pathLst>
                        <a:path w="2463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90"/>
                            <a:pt x="12568" y="250825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2438401" y="254000"/>
                          </a:lnTo>
                          <a:cubicBezTo>
                            <a:pt x="2441769" y="254000"/>
                            <a:pt x="2445008" y="253356"/>
                            <a:pt x="2448119" y="252091"/>
                          </a:cubicBezTo>
                          <a:cubicBezTo>
                            <a:pt x="2451231" y="250825"/>
                            <a:pt x="2453979" y="248990"/>
                            <a:pt x="2456361" y="246584"/>
                          </a:cubicBezTo>
                          <a:cubicBezTo>
                            <a:pt x="2458743" y="244227"/>
                            <a:pt x="2460577" y="241474"/>
                            <a:pt x="2461867" y="238374"/>
                          </a:cubicBezTo>
                          <a:cubicBezTo>
                            <a:pt x="2463156" y="235223"/>
                            <a:pt x="2463801" y="231974"/>
                            <a:pt x="2463801" y="228600"/>
                          </a:cubicBezTo>
                          <a:lnTo>
                            <a:pt x="2463801" y="25400"/>
                          </a:lnTo>
                          <a:cubicBezTo>
                            <a:pt x="2463801" y="22052"/>
                            <a:pt x="2463156" y="18802"/>
                            <a:pt x="2461867" y="15702"/>
                          </a:cubicBezTo>
                          <a:cubicBezTo>
                            <a:pt x="2460577" y="12601"/>
                            <a:pt x="2458743" y="9848"/>
                            <a:pt x="2456361" y="7467"/>
                          </a:cubicBezTo>
                          <a:cubicBezTo>
                            <a:pt x="2453979" y="5110"/>
                            <a:pt x="2451231" y="3275"/>
                            <a:pt x="2448120" y="1960"/>
                          </a:cubicBezTo>
                          <a:cubicBezTo>
                            <a:pt x="2445008" y="670"/>
                            <a:pt x="2441769" y="25"/>
                            <a:pt x="24384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5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481" name="Freeform 48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677"/>
                          </a:cubicBezTo>
                          <a:cubicBezTo>
                            <a:pt x="47578" y="12576"/>
                            <a:pt x="45743" y="9848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35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48"/>
                            <a:pt x="3223" y="12576"/>
                            <a:pt x="1934" y="1567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24"/>
                          </a:cubicBezTo>
                          <a:cubicBezTo>
                            <a:pt x="3223" y="38225"/>
                            <a:pt x="5058" y="40978"/>
                            <a:pt x="7440" y="43359"/>
                          </a:cubicBezTo>
                          <a:cubicBezTo>
                            <a:pt x="9822" y="45740"/>
                            <a:pt x="12568" y="47576"/>
                            <a:pt x="15680" y="48866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576"/>
                            <a:pt x="40979" y="45740"/>
                            <a:pt x="43361" y="43359"/>
                          </a:cubicBezTo>
                          <a:cubicBezTo>
                            <a:pt x="45743" y="40978"/>
                            <a:pt x="47578" y="38225"/>
                            <a:pt x="48867" y="35124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恭喜你已经学会在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项目中如何使用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Vant3 + Axios + TypeScirp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组合使用啦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，你的格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局已经打开，为自己努力学习鼓掌三次。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👏👏👏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9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99365</wp:posOffset>
            </wp:positionV>
            <wp:extent cx="38118" cy="38117"/>
            <wp:effectExtent l="0" t="0" r="0" b="0"/>
            <wp:wrapNone/>
            <wp:docPr id="482" name="Freeform 48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42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喜欢我整理的文档吗？我是黑马程序员广州前端的苏老师哦，欢迎线下和我见面交流，比心。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🤞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97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96765</wp:posOffset>
            </wp:positionV>
            <wp:extent cx="38118" cy="38117"/>
            <wp:effectExtent l="0" t="0" r="0" b="0"/>
            <wp:wrapNone/>
            <wp:docPr id="483" name="Freeform 4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PS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：我也喜欢喝奶茶。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01" behindDoc="0" locked="0" layoutInCell="1" allowOverlap="1">
            <wp:simplePos x="0" y="0"/>
            <wp:positionH relativeFrom="page">
              <wp:posOffset>1902537</wp:posOffset>
            </wp:positionH>
            <wp:positionV relativeFrom="paragraph">
              <wp:posOffset>129176</wp:posOffset>
            </wp:positionV>
            <wp:extent cx="3764124" cy="2029768"/>
            <wp:effectExtent l="0" t="0" r="0" b="0"/>
            <wp:wrapNone/>
            <wp:docPr id="484" name="Picture 48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>
                      <a:picLocks noChangeAspect="0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4124" cy="2029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B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站防盗链问题	</w:t>
      </w:r>
      <w:hyperlink r:id="rId474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303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485" name="Freeform 4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475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04" w:after="0" w:line="300" w:lineRule="exact"/>
        <w:ind w:left="1440" w:right="880" w:firstLine="0"/>
      </w:pPr>
      <w:r>
        <w:drawing>
          <wp:anchor simplePos="0" relativeHeight="25165831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162805</wp:posOffset>
            </wp:positionV>
            <wp:extent cx="38118" cy="38117"/>
            <wp:effectExtent l="0" t="0" r="0" b="0"/>
            <wp:wrapNone/>
            <wp:docPr id="486" name="Freeform 4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42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49"/>
                          </a:cubicBezTo>
                          <a:cubicBezTo>
                            <a:pt x="3223" y="38249"/>
                            <a:pt x="5058" y="40978"/>
                            <a:pt x="7440" y="43359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59"/>
                          </a:cubicBezTo>
                          <a:cubicBezTo>
                            <a:pt x="45743" y="40978"/>
                            <a:pt x="47578" y="38249"/>
                            <a:pt x="48867" y="35149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可能有些小伙伴的轮播图看不到图片，主要是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B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站的图片做了防盗链处理（我们能理解）。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1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99364</wp:posOffset>
            </wp:positionV>
            <wp:extent cx="38118" cy="38117"/>
            <wp:effectExtent l="0" t="0" r="0" b="0"/>
            <wp:wrapNone/>
            <wp:docPr id="487" name="Freeform 4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49"/>
                            <a:pt x="5058" y="41003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03"/>
                            <a:pt x="47578" y="38249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我们可以添加代码避免出现这种情况（我们能通过技术破解访问限制）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😎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操作步骤	</w:t>
      </w:r>
      <w:hyperlink r:id="rId476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140" w:after="0" w:line="257" w:lineRule="exact"/>
        <w:ind w:left="990" w:right="0" w:firstLine="0"/>
      </w:pPr>
      <w:r>
        <w:drawing>
          <wp:anchor simplePos="0" relativeHeight="251658325" behindDoc="1" locked="0" layoutInCell="1" allowOverlap="1">
            <wp:simplePos x="0" y="0"/>
            <wp:positionH relativeFrom="page">
              <wp:posOffset>1826302</wp:posOffset>
            </wp:positionH>
            <wp:positionV relativeFrom="line">
              <wp:posOffset>77039</wp:posOffset>
            </wp:positionV>
            <wp:extent cx="1238826" cy="190588"/>
            <wp:effectExtent l="0" t="0" r="0" b="0"/>
            <wp:wrapNone/>
            <wp:docPr id="488" name="Freeform 4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238826" cy="190588"/>
                    </a:xfrm>
                    <a:custGeom>
                      <a:rect l="l" t="t" r="r" b="b"/>
                      <a:pathLst>
                        <a:path w="1651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49"/>
                            <a:pt x="5058" y="244203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625601" y="254000"/>
                          </a:lnTo>
                          <a:cubicBezTo>
                            <a:pt x="1628969" y="254000"/>
                            <a:pt x="1632208" y="253356"/>
                            <a:pt x="1635320" y="252091"/>
                          </a:cubicBezTo>
                          <a:cubicBezTo>
                            <a:pt x="1638432" y="250801"/>
                            <a:pt x="1641179" y="248965"/>
                            <a:pt x="1643561" y="246584"/>
                          </a:cubicBezTo>
                          <a:cubicBezTo>
                            <a:pt x="1645942" y="244203"/>
                            <a:pt x="1647777" y="241449"/>
                            <a:pt x="1649067" y="238349"/>
                          </a:cubicBezTo>
                          <a:cubicBezTo>
                            <a:pt x="1650356" y="235248"/>
                            <a:pt x="1651000" y="231999"/>
                            <a:pt x="1651001" y="228600"/>
                          </a:cubicBezTo>
                          <a:lnTo>
                            <a:pt x="1651001" y="25400"/>
                          </a:lnTo>
                          <a:cubicBezTo>
                            <a:pt x="1651000" y="22052"/>
                            <a:pt x="1650356" y="18827"/>
                            <a:pt x="1649067" y="15677"/>
                          </a:cubicBezTo>
                          <a:cubicBezTo>
                            <a:pt x="1647777" y="12576"/>
                            <a:pt x="1645942" y="9848"/>
                            <a:pt x="1643561" y="7442"/>
                          </a:cubicBezTo>
                          <a:cubicBezTo>
                            <a:pt x="1641179" y="5061"/>
                            <a:pt x="1638432" y="3225"/>
                            <a:pt x="1635320" y="1935"/>
                          </a:cubicBezTo>
                          <a:cubicBezTo>
                            <a:pt x="1632208" y="645"/>
                            <a:pt x="1628969" y="0"/>
                            <a:pt x="16256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35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48"/>
                            <a:pt x="3223" y="12576"/>
                            <a:pt x="1934" y="1567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打开项目文件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public\index.htm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l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，添加以下代码即可修复问题。</w:t>
      </w:r>
      <w:r>
        <w:rPr>
          <w:rFonts w:ascii="Times New Roman" w:hAnsi="Times New Roman" w:cs="Times New Roman"/>
          <w:sz w:val="19"/>
          <w:szCs w:val="19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86" w:after="0" w:line="218" w:lineRule="exact"/>
        <w:ind w:left="1185" w:right="0" w:firstLine="0"/>
      </w:pPr>
      <w:r>
        <w:drawing>
          <wp:anchor simplePos="0" relativeHeight="251658243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61683</wp:posOffset>
            </wp:positionV>
            <wp:extent cx="5641421" cy="1801061"/>
            <wp:effectExtent l="0" t="0" r="0" b="0"/>
            <wp:wrapNone/>
            <wp:docPr id="492" name="Freeform 4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1801061"/>
                    </a:xfrm>
                    <a:custGeom>
                      <a:rect l="l" t="t" r="r" b="b"/>
                      <a:pathLst>
                        <a:path w="7518401" h="2400300">
                          <a:moveTo>
                            <a:pt x="1" y="19050"/>
                          </a:moveTo>
                          <a:lnTo>
                            <a:pt x="1" y="2381250"/>
                          </a:lnTo>
                          <a:cubicBezTo>
                            <a:pt x="0" y="2383805"/>
                            <a:pt x="484" y="2386236"/>
                            <a:pt x="1450" y="2388568"/>
                          </a:cubicBezTo>
                          <a:cubicBezTo>
                            <a:pt x="2417" y="2390900"/>
                            <a:pt x="3794" y="2392958"/>
                            <a:pt x="5580" y="2394744"/>
                          </a:cubicBezTo>
                          <a:cubicBezTo>
                            <a:pt x="7366" y="2396530"/>
                            <a:pt x="9426" y="2397894"/>
                            <a:pt x="11760" y="2398862"/>
                          </a:cubicBezTo>
                          <a:cubicBezTo>
                            <a:pt x="14094" y="2399829"/>
                            <a:pt x="16524" y="2400300"/>
                            <a:pt x="19051" y="2400300"/>
                          </a:cubicBezTo>
                          <a:lnTo>
                            <a:pt x="7499351" y="2400300"/>
                          </a:lnTo>
                          <a:cubicBezTo>
                            <a:pt x="7501877" y="2400300"/>
                            <a:pt x="7504306" y="2399829"/>
                            <a:pt x="7506640" y="2398862"/>
                          </a:cubicBezTo>
                          <a:cubicBezTo>
                            <a:pt x="7508974" y="2397894"/>
                            <a:pt x="7511034" y="2396530"/>
                            <a:pt x="7512820" y="2394744"/>
                          </a:cubicBezTo>
                          <a:cubicBezTo>
                            <a:pt x="7514606" y="2392958"/>
                            <a:pt x="7515983" y="2390900"/>
                            <a:pt x="7516949" y="2388568"/>
                          </a:cubicBezTo>
                          <a:cubicBezTo>
                            <a:pt x="7517916" y="2386236"/>
                            <a:pt x="7518400" y="2383805"/>
                            <a:pt x="7518401" y="23812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82"/>
                          </a:cubicBezTo>
                          <a:cubicBezTo>
                            <a:pt x="7511034" y="3796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25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25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796"/>
                            <a:pt x="5580" y="5582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2" behindDoc="1" locked="0" layoutInCell="1" allowOverlap="1">
            <wp:simplePos x="0" y="0"/>
            <wp:positionH relativeFrom="page">
              <wp:posOffset>963889</wp:posOffset>
            </wp:positionH>
            <wp:positionV relativeFrom="line">
              <wp:posOffset>61683</wp:posOffset>
            </wp:positionV>
            <wp:extent cx="5641421" cy="1801061"/>
            <wp:effectExtent l="0" t="0" r="0" b="0"/>
            <wp:wrapNone/>
            <wp:docPr id="493" name="Freeform 4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1801061"/>
                    </a:xfrm>
                    <a:custGeom>
                      <a:rect l="l" t="t" r="r" b="b"/>
                      <a:pathLst>
                        <a:path w="7518401" h="2400300">
                          <a:moveTo>
                            <a:pt x="1" y="19050"/>
                          </a:moveTo>
                          <a:lnTo>
                            <a:pt x="1" y="2381250"/>
                          </a:lnTo>
                          <a:cubicBezTo>
                            <a:pt x="0" y="2383805"/>
                            <a:pt x="484" y="2386236"/>
                            <a:pt x="1450" y="2388568"/>
                          </a:cubicBezTo>
                          <a:cubicBezTo>
                            <a:pt x="2417" y="2390900"/>
                            <a:pt x="3794" y="2392958"/>
                            <a:pt x="5580" y="2394744"/>
                          </a:cubicBezTo>
                          <a:cubicBezTo>
                            <a:pt x="7366" y="2396530"/>
                            <a:pt x="9426" y="2397894"/>
                            <a:pt x="11760" y="2398862"/>
                          </a:cubicBezTo>
                          <a:cubicBezTo>
                            <a:pt x="14094" y="2399829"/>
                            <a:pt x="16524" y="2400300"/>
                            <a:pt x="19051" y="2400300"/>
                          </a:cubicBezTo>
                          <a:lnTo>
                            <a:pt x="7499351" y="2400300"/>
                          </a:lnTo>
                          <a:cubicBezTo>
                            <a:pt x="7501877" y="2400300"/>
                            <a:pt x="7504306" y="2399829"/>
                            <a:pt x="7506640" y="2398862"/>
                          </a:cubicBezTo>
                          <a:cubicBezTo>
                            <a:pt x="7508974" y="2397894"/>
                            <a:pt x="7511034" y="2396530"/>
                            <a:pt x="7512820" y="2394744"/>
                          </a:cubicBezTo>
                          <a:cubicBezTo>
                            <a:pt x="7514606" y="2392958"/>
                            <a:pt x="7515983" y="2390900"/>
                            <a:pt x="7516949" y="2388568"/>
                          </a:cubicBezTo>
                          <a:cubicBezTo>
                            <a:pt x="7517916" y="2386236"/>
                            <a:pt x="7518400" y="2383805"/>
                            <a:pt x="7518401" y="2381250"/>
                          </a:cubicBezTo>
                          <a:lnTo>
                            <a:pt x="7518401" y="19050"/>
                          </a:lnTo>
                          <a:cubicBezTo>
                            <a:pt x="7518400" y="16545"/>
                            <a:pt x="7517916" y="14114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82"/>
                          </a:cubicBezTo>
                          <a:cubicBezTo>
                            <a:pt x="7511034" y="3796"/>
                            <a:pt x="7508974" y="2431"/>
                            <a:pt x="7506640" y="1464"/>
                          </a:cubicBezTo>
                          <a:cubicBezTo>
                            <a:pt x="7504306" y="497"/>
                            <a:pt x="7501877" y="25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25"/>
                            <a:pt x="14094" y="497"/>
                            <a:pt x="11760" y="1464"/>
                          </a:cubicBezTo>
                          <a:cubicBezTo>
                            <a:pt x="9426" y="2431"/>
                            <a:pt x="7366" y="3796"/>
                            <a:pt x="5580" y="5582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114"/>
                            <a:pt x="0" y="16545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08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104566</wp:posOffset>
            </wp:positionV>
            <wp:extent cx="5631891" cy="1715296"/>
            <wp:effectExtent l="0" t="0" r="0" b="0"/>
            <wp:wrapNone/>
            <wp:docPr id="494" name="Freeform 4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6"/>
                    </a:xfrm>
                    <a:custGeom>
                      <a:rect l="l" t="t" r="r" b="b"/>
                      <a:pathLst>
                        <a:path w="7505700" h="2286000">
                          <a:moveTo>
                            <a:pt x="0" y="2286000"/>
                          </a:moveTo>
                          <a:lnTo>
                            <a:pt x="7505700" y="2286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104566</wp:posOffset>
            </wp:positionV>
            <wp:extent cx="5631891" cy="1715296"/>
            <wp:effectExtent l="0" t="0" r="0" b="0"/>
            <wp:wrapNone/>
            <wp:docPr id="495" name="Freeform 4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1715296"/>
                    </a:xfrm>
                    <a:custGeom>
                      <a:rect l="l" t="t" r="r" b="b"/>
                      <a:pathLst>
                        <a:path w="7505700" h="2286000">
                          <a:moveTo>
                            <a:pt x="0" y="2286000"/>
                          </a:moveTo>
                          <a:lnTo>
                            <a:pt x="7505700" y="22860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22860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&lt;!DOCTYPE html&gt;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&lt;html lang=""&gt;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&lt;head&gt;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&lt;meta charset="utf-8"&gt;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&lt;meta http-equiv="X-UA-Compatible" content="IE=edge"&gt;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2359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&lt;meta name="viewport" content="width=device-width,initial-scale=1.0"&gt;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&lt;meta name="referrer" content="no-referrer"&gt;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&lt;link rel="icon" href="&lt;%= BASE_URL %&gt;favicon.ico"&gt;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&lt;title&gt;&lt;%= htmlWebpackPlugin.options.title %&gt;&lt;/title&gt;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&lt;/head&gt;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首页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视频列表组件	</w:t>
      </w:r>
      <w:hyperlink r:id="rId489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20" w:after="0" w:line="360" w:lineRule="exact"/>
        <w:ind w:left="990" w:right="0" w:firstLine="0"/>
      </w:pPr>
      <w:r>
        <w:drawing>
          <wp:anchor simplePos="0" relativeHeight="251658246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69036</wp:posOffset>
            </wp:positionV>
            <wp:extent cx="5650950" cy="9529"/>
            <wp:effectExtent l="0" t="0" r="0" b="0"/>
            <wp:wrapNone/>
            <wp:docPr id="496" name="Freeform 4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490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20" w:after="0" w:line="257" w:lineRule="exact"/>
        <w:ind w:left="1440" w:right="0" w:firstLine="0"/>
      </w:pPr>
      <w:r>
        <w:drawing>
          <wp:anchor simplePos="0" relativeHeight="251658256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150104</wp:posOffset>
            </wp:positionV>
            <wp:extent cx="38118" cy="38117"/>
            <wp:effectExtent l="0" t="0" r="0" b="0"/>
            <wp:wrapNone/>
            <wp:docPr id="497" name="Freeform 4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677"/>
                          </a:cubicBezTo>
                          <a:cubicBezTo>
                            <a:pt x="47578" y="12576"/>
                            <a:pt x="45743" y="9848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60"/>
                          </a:cubicBezTo>
                          <a:cubicBezTo>
                            <a:pt x="32009" y="645"/>
                            <a:pt x="28769" y="0"/>
                            <a:pt x="25401" y="0"/>
                          </a:cubicBezTo>
                          <a:cubicBezTo>
                            <a:pt x="22032" y="0"/>
                            <a:pt x="18792" y="645"/>
                            <a:pt x="15680" y="1960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48"/>
                            <a:pt x="3223" y="12576"/>
                            <a:pt x="1934" y="15677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23"/>
                            <a:pt x="1934" y="35124"/>
                          </a:cubicBezTo>
                          <a:cubicBezTo>
                            <a:pt x="3223" y="38249"/>
                            <a:pt x="5058" y="41003"/>
                            <a:pt x="7440" y="43359"/>
                          </a:cubicBezTo>
                          <a:cubicBezTo>
                            <a:pt x="9822" y="45740"/>
                            <a:pt x="12568" y="47576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576"/>
                            <a:pt x="40979" y="45740"/>
                            <a:pt x="43361" y="43359"/>
                          </a:cubicBezTo>
                          <a:cubicBezTo>
                            <a:pt x="45743" y="41003"/>
                            <a:pt x="47578" y="38249"/>
                            <a:pt x="48867" y="35124"/>
                          </a:cubicBezTo>
                          <a:cubicBezTo>
                            <a:pt x="50156" y="32023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0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264457</wp:posOffset>
            </wp:positionV>
            <wp:extent cx="352589" cy="190588"/>
            <wp:effectExtent l="0" t="0" r="0" b="0"/>
            <wp:wrapNone/>
            <wp:docPr id="498" name="Freeform 4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49"/>
                            <a:pt x="5058" y="244203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9" y="254000"/>
                            <a:pt x="451109" y="253356"/>
                            <a:pt x="454220" y="252091"/>
                          </a:cubicBezTo>
                          <a:cubicBezTo>
                            <a:pt x="457332" y="250801"/>
                            <a:pt x="460079" y="248965"/>
                            <a:pt x="462461" y="246584"/>
                          </a:cubicBezTo>
                          <a:cubicBezTo>
                            <a:pt x="464842" y="244203"/>
                            <a:pt x="466678" y="241449"/>
                            <a:pt x="467967" y="238349"/>
                          </a:cubicBezTo>
                          <a:cubicBezTo>
                            <a:pt x="469256" y="235248"/>
                            <a:pt x="469900" y="231999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52"/>
                            <a:pt x="469256" y="18827"/>
                            <a:pt x="467967" y="15727"/>
                          </a:cubicBezTo>
                          <a:cubicBezTo>
                            <a:pt x="466678" y="12601"/>
                            <a:pt x="464842" y="9848"/>
                            <a:pt x="462461" y="7467"/>
                          </a:cubicBezTo>
                          <a:cubicBezTo>
                            <a:pt x="460079" y="5085"/>
                            <a:pt x="457332" y="3250"/>
                            <a:pt x="454220" y="1960"/>
                          </a:cubicBezTo>
                          <a:cubicBezTo>
                            <a:pt x="451109" y="645"/>
                            <a:pt x="447869" y="0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8" behindDoc="1" locked="0" layoutInCell="1" allowOverlap="1">
            <wp:simplePos x="0" y="0"/>
            <wp:positionH relativeFrom="page">
              <wp:posOffset>2512421</wp:posOffset>
            </wp:positionH>
            <wp:positionV relativeFrom="line">
              <wp:posOffset>264457</wp:posOffset>
            </wp:positionV>
            <wp:extent cx="829060" cy="190588"/>
            <wp:effectExtent l="0" t="0" r="0" b="0"/>
            <wp:wrapNone/>
            <wp:docPr id="499" name="Freeform 4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49"/>
                            <a:pt x="5058" y="244203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8" y="254000"/>
                            <a:pt x="1086108" y="253356"/>
                            <a:pt x="1089220" y="252091"/>
                          </a:cubicBezTo>
                          <a:cubicBezTo>
                            <a:pt x="1092332" y="250801"/>
                            <a:pt x="1095079" y="248965"/>
                            <a:pt x="1097461" y="246584"/>
                          </a:cubicBezTo>
                          <a:cubicBezTo>
                            <a:pt x="1099842" y="244203"/>
                            <a:pt x="1101677" y="241449"/>
                            <a:pt x="1102967" y="238349"/>
                          </a:cubicBezTo>
                          <a:cubicBezTo>
                            <a:pt x="1104255" y="235248"/>
                            <a:pt x="1104900" y="231999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52"/>
                            <a:pt x="1104255" y="18827"/>
                            <a:pt x="1102967" y="15727"/>
                          </a:cubicBezTo>
                          <a:cubicBezTo>
                            <a:pt x="1101677" y="12601"/>
                            <a:pt x="1099842" y="9848"/>
                            <a:pt x="1097461" y="7467"/>
                          </a:cubicBezTo>
                          <a:cubicBezTo>
                            <a:pt x="1095079" y="5085"/>
                            <a:pt x="1092332" y="3250"/>
                            <a:pt x="1089220" y="1960"/>
                          </a:cubicBezTo>
                          <a:cubicBezTo>
                            <a:pt x="1086108" y="645"/>
                            <a:pt x="1082868" y="0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1" locked="0" layoutInCell="1" allowOverlap="1">
            <wp:simplePos x="0" y="0"/>
            <wp:positionH relativeFrom="page">
              <wp:posOffset>3636893</wp:posOffset>
            </wp:positionH>
            <wp:positionV relativeFrom="line">
              <wp:posOffset>264457</wp:posOffset>
            </wp:positionV>
            <wp:extent cx="419295" cy="190588"/>
            <wp:effectExtent l="0" t="0" r="0" b="0"/>
            <wp:wrapNone/>
            <wp:docPr id="500" name="Freeform 5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4" y="235248"/>
                            <a:pt x="1933" y="238349"/>
                          </a:cubicBezTo>
                          <a:cubicBezTo>
                            <a:pt x="3222" y="241449"/>
                            <a:pt x="5058" y="244203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8" y="253356"/>
                            <a:pt x="543120" y="252091"/>
                          </a:cubicBezTo>
                          <a:cubicBezTo>
                            <a:pt x="546232" y="250801"/>
                            <a:pt x="548979" y="248965"/>
                            <a:pt x="551361" y="246584"/>
                          </a:cubicBezTo>
                          <a:cubicBezTo>
                            <a:pt x="553742" y="244203"/>
                            <a:pt x="555577" y="241449"/>
                            <a:pt x="556866" y="238349"/>
                          </a:cubicBezTo>
                          <a:cubicBezTo>
                            <a:pt x="558156" y="235248"/>
                            <a:pt x="558800" y="231999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52"/>
                            <a:pt x="558156" y="18827"/>
                            <a:pt x="556867" y="15727"/>
                          </a:cubicBezTo>
                          <a:cubicBezTo>
                            <a:pt x="555577" y="12601"/>
                            <a:pt x="553742" y="9848"/>
                            <a:pt x="551361" y="7467"/>
                          </a:cubicBezTo>
                          <a:cubicBezTo>
                            <a:pt x="548979" y="5085"/>
                            <a:pt x="546232" y="3250"/>
                            <a:pt x="543120" y="1960"/>
                          </a:cubicBezTo>
                          <a:cubicBezTo>
                            <a:pt x="540008" y="645"/>
                            <a:pt x="536769" y="0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0"/>
                            <a:pt x="18792" y="645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67"/>
                          </a:cubicBezTo>
                          <a:cubicBezTo>
                            <a:pt x="5058" y="9848"/>
                            <a:pt x="3222" y="12601"/>
                            <a:pt x="1933" y="15727"/>
                          </a:cubicBezTo>
                          <a:cubicBezTo>
                            <a:pt x="644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视频列表组件设计到数据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父传子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500" w:right="0" w:firstLine="0"/>
      </w:pPr>
      <w:r>
        <w:drawing>
          <wp:anchor simplePos="0" relativeHeight="25165825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73905</wp:posOffset>
            </wp:positionV>
            <wp:extent cx="38118" cy="38117"/>
            <wp:effectExtent l="0" t="0" r="0" b="0"/>
            <wp:wrapNone/>
            <wp:docPr id="501" name="Freeform 5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2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188258</wp:posOffset>
            </wp:positionV>
            <wp:extent cx="352589" cy="190588"/>
            <wp:effectExtent l="0" t="0" r="0" b="0"/>
            <wp:wrapNone/>
            <wp:docPr id="502" name="Freeform 5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9" y="254000"/>
                            <a:pt x="451109" y="253356"/>
                            <a:pt x="454220" y="252091"/>
                          </a:cubicBezTo>
                          <a:cubicBezTo>
                            <a:pt x="457332" y="250801"/>
                            <a:pt x="460079" y="248965"/>
                            <a:pt x="462461" y="246584"/>
                          </a:cubicBezTo>
                          <a:cubicBezTo>
                            <a:pt x="464842" y="244227"/>
                            <a:pt x="466678" y="241474"/>
                            <a:pt x="467967" y="238349"/>
                          </a:cubicBezTo>
                          <a:cubicBezTo>
                            <a:pt x="469256" y="235248"/>
                            <a:pt x="469900" y="231999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27"/>
                            <a:pt x="469256" y="18802"/>
                            <a:pt x="467967" y="15702"/>
                          </a:cubicBezTo>
                          <a:cubicBezTo>
                            <a:pt x="466678" y="12576"/>
                            <a:pt x="464842" y="9823"/>
                            <a:pt x="462461" y="7442"/>
                          </a:cubicBezTo>
                          <a:cubicBezTo>
                            <a:pt x="460079" y="5085"/>
                            <a:pt x="457332" y="3250"/>
                            <a:pt x="454220" y="1935"/>
                          </a:cubicBezTo>
                          <a:cubicBezTo>
                            <a:pt x="451109" y="670"/>
                            <a:pt x="447869" y="25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02"/>
                          </a:cubicBezTo>
                          <a:cubicBezTo>
                            <a:pt x="645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0" behindDoc="1" locked="0" layoutInCell="1" allowOverlap="1">
            <wp:simplePos x="0" y="0"/>
            <wp:positionH relativeFrom="page">
              <wp:posOffset>2512421</wp:posOffset>
            </wp:positionH>
            <wp:positionV relativeFrom="line">
              <wp:posOffset>188258</wp:posOffset>
            </wp:positionV>
            <wp:extent cx="619413" cy="190588"/>
            <wp:effectExtent l="0" t="0" r="0" b="0"/>
            <wp:wrapNone/>
            <wp:docPr id="503" name="Freeform 5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19413" cy="190588"/>
                    </a:xfrm>
                    <a:custGeom>
                      <a:rect l="l" t="t" r="r" b="b"/>
                      <a:pathLst>
                        <a:path w="8255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800101" y="254000"/>
                          </a:lnTo>
                          <a:cubicBezTo>
                            <a:pt x="803469" y="254000"/>
                            <a:pt x="806708" y="253356"/>
                            <a:pt x="809820" y="252091"/>
                          </a:cubicBezTo>
                          <a:cubicBezTo>
                            <a:pt x="812932" y="250801"/>
                            <a:pt x="815679" y="248965"/>
                            <a:pt x="818061" y="246584"/>
                          </a:cubicBezTo>
                          <a:cubicBezTo>
                            <a:pt x="820443" y="244227"/>
                            <a:pt x="822278" y="241474"/>
                            <a:pt x="823567" y="238349"/>
                          </a:cubicBezTo>
                          <a:cubicBezTo>
                            <a:pt x="824856" y="235248"/>
                            <a:pt x="825500" y="231999"/>
                            <a:pt x="825501" y="228600"/>
                          </a:cubicBezTo>
                          <a:lnTo>
                            <a:pt x="825501" y="25400"/>
                          </a:lnTo>
                          <a:cubicBezTo>
                            <a:pt x="825500" y="22027"/>
                            <a:pt x="824856" y="18802"/>
                            <a:pt x="823567" y="15702"/>
                          </a:cubicBezTo>
                          <a:cubicBezTo>
                            <a:pt x="822278" y="12576"/>
                            <a:pt x="820443" y="9823"/>
                            <a:pt x="818061" y="7442"/>
                          </a:cubicBezTo>
                          <a:cubicBezTo>
                            <a:pt x="815679" y="5085"/>
                            <a:pt x="812932" y="3250"/>
                            <a:pt x="809820" y="1935"/>
                          </a:cubicBezTo>
                          <a:cubicBezTo>
                            <a:pt x="806708" y="670"/>
                            <a:pt x="803469" y="25"/>
                            <a:pt x="8001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02"/>
                          </a:cubicBezTo>
                          <a:cubicBezTo>
                            <a:pt x="645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12" behindDoc="1" locked="0" layoutInCell="1" allowOverlap="1">
            <wp:simplePos x="0" y="0"/>
            <wp:positionH relativeFrom="page">
              <wp:posOffset>3436775</wp:posOffset>
            </wp:positionH>
            <wp:positionV relativeFrom="line">
              <wp:posOffset>188258</wp:posOffset>
            </wp:positionV>
            <wp:extent cx="409766" cy="190588"/>
            <wp:effectExtent l="0" t="0" r="0" b="0"/>
            <wp:wrapNone/>
            <wp:docPr id="504" name="Freeform 5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09766" cy="190588"/>
                    </a:xfrm>
                    <a:custGeom>
                      <a:rect l="l" t="t" r="r" b="b"/>
                      <a:pathLst>
                        <a:path w="5461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2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20701" y="254000"/>
                          </a:lnTo>
                          <a:cubicBezTo>
                            <a:pt x="524069" y="254000"/>
                            <a:pt x="527309" y="253356"/>
                            <a:pt x="530420" y="252091"/>
                          </a:cubicBezTo>
                          <a:cubicBezTo>
                            <a:pt x="533532" y="250801"/>
                            <a:pt x="536279" y="248965"/>
                            <a:pt x="538661" y="246584"/>
                          </a:cubicBezTo>
                          <a:cubicBezTo>
                            <a:pt x="541043" y="244227"/>
                            <a:pt x="542878" y="241474"/>
                            <a:pt x="544167" y="238349"/>
                          </a:cubicBezTo>
                          <a:cubicBezTo>
                            <a:pt x="545456" y="235248"/>
                            <a:pt x="546101" y="231999"/>
                            <a:pt x="546101" y="228600"/>
                          </a:cubicBezTo>
                          <a:lnTo>
                            <a:pt x="546101" y="25400"/>
                          </a:lnTo>
                          <a:cubicBezTo>
                            <a:pt x="546101" y="22027"/>
                            <a:pt x="545456" y="18802"/>
                            <a:pt x="544167" y="15702"/>
                          </a:cubicBezTo>
                          <a:cubicBezTo>
                            <a:pt x="542878" y="12576"/>
                            <a:pt x="541043" y="9823"/>
                            <a:pt x="538661" y="7442"/>
                          </a:cubicBezTo>
                          <a:cubicBezTo>
                            <a:pt x="536279" y="5085"/>
                            <a:pt x="533532" y="3250"/>
                            <a:pt x="530420" y="1935"/>
                          </a:cubicBezTo>
                          <a:cubicBezTo>
                            <a:pt x="527309" y="670"/>
                            <a:pt x="524069" y="25"/>
                            <a:pt x="5207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23"/>
                            <a:pt x="3222" y="12576"/>
                            <a:pt x="1934" y="15702"/>
                          </a:cubicBezTo>
                          <a:cubicBezTo>
                            <a:pt x="645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中子组件可通过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defineProp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定义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prop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，用于接受父组件传递过来的数据。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500" w:right="0" w:firstLine="0"/>
      </w:pPr>
      <w:r>
        <w:drawing>
          <wp:anchor simplePos="0" relativeHeight="251658291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73905</wp:posOffset>
            </wp:positionV>
            <wp:extent cx="38118" cy="38117"/>
            <wp:effectExtent l="0" t="0" r="0" b="0"/>
            <wp:wrapNone/>
            <wp:docPr id="505" name="Freeform 5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85"/>
                          </a:cubicBezTo>
                          <a:cubicBezTo>
                            <a:pt x="32009" y="695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74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90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90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74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中子组件可通过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PropTyp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规定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prop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数据的接口类型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落地代码	</w:t>
      </w:r>
      <w:hyperlink r:id="rId491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91" w:after="0" w:line="315" w:lineRule="exact"/>
        <w:ind w:left="1500" w:right="880" w:hanging="60"/>
      </w:pPr>
      <w:r>
        <w:drawing>
          <wp:anchor simplePos="0" relativeHeight="251658329" behindDoc="1" locked="0" layoutInCell="1" allowOverlap="1">
            <wp:simplePos x="0" y="0"/>
            <wp:positionH relativeFrom="page">
              <wp:posOffset>2607715</wp:posOffset>
            </wp:positionH>
            <wp:positionV relativeFrom="line">
              <wp:posOffset>77039</wp:posOffset>
            </wp:positionV>
            <wp:extent cx="3087535" cy="190588"/>
            <wp:effectExtent l="0" t="0" r="0" b="0"/>
            <wp:wrapNone/>
            <wp:docPr id="506" name="Freeform 5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087535" cy="190588"/>
                    </a:xfrm>
                    <a:custGeom>
                      <a:rect l="l" t="t" r="r" b="b"/>
                      <a:pathLst>
                        <a:path w="4114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089401" y="254000"/>
                          </a:lnTo>
                          <a:cubicBezTo>
                            <a:pt x="4092769" y="254000"/>
                            <a:pt x="4096008" y="253356"/>
                            <a:pt x="4099120" y="252091"/>
                          </a:cubicBezTo>
                          <a:cubicBezTo>
                            <a:pt x="4102232" y="250801"/>
                            <a:pt x="4104979" y="248965"/>
                            <a:pt x="4107361" y="246584"/>
                          </a:cubicBezTo>
                          <a:cubicBezTo>
                            <a:pt x="4109742" y="244227"/>
                            <a:pt x="4111577" y="241474"/>
                            <a:pt x="4112867" y="238349"/>
                          </a:cubicBezTo>
                          <a:cubicBezTo>
                            <a:pt x="4114156" y="235248"/>
                            <a:pt x="4114801" y="231999"/>
                            <a:pt x="4114801" y="228600"/>
                          </a:cubicBezTo>
                          <a:lnTo>
                            <a:pt x="4114801" y="25400"/>
                          </a:lnTo>
                          <a:cubicBezTo>
                            <a:pt x="4114801" y="22052"/>
                            <a:pt x="4114156" y="18827"/>
                            <a:pt x="4112867" y="15727"/>
                          </a:cubicBezTo>
                          <a:cubicBezTo>
                            <a:pt x="4111577" y="12626"/>
                            <a:pt x="4109742" y="9873"/>
                            <a:pt x="4107361" y="7467"/>
                          </a:cubicBezTo>
                          <a:cubicBezTo>
                            <a:pt x="4104979" y="5110"/>
                            <a:pt x="4102232" y="3275"/>
                            <a:pt x="4099120" y="1985"/>
                          </a:cubicBezTo>
                          <a:cubicBezTo>
                            <a:pt x="4096008" y="670"/>
                            <a:pt x="4092769" y="25"/>
                            <a:pt x="40894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7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507" name="Freeform 5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视频列表组件代码参考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src\views\Home\components\home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video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list.vue</w:t>
      </w:r>
      <w:r>
        <w:rPr>
          <w:rFonts w:ascii="Times New Roman" w:hAnsi="Times New Roman" w:cs="Times New Roman"/>
          <w:sz w:val="17"/>
          <w:szCs w:val="17"/>
        </w:rPr>
        <w:t> </w:t>
      </w:r>
      <w:r>
        <w:br w:type="textWrapping" w:clear="all"/>
      </w:r>
      <w:r>
        <w:drawing>
          <wp:anchor simplePos="0" relativeHeight="251658376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19255</wp:posOffset>
            </wp:positionV>
            <wp:extent cx="762354" cy="190588"/>
            <wp:effectExtent l="0" t="0" r="0" b="0"/>
            <wp:wrapNone/>
            <wp:docPr id="508" name="Freeform 5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49"/>
                            <a:pt x="5058" y="244203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9" y="253356"/>
                            <a:pt x="1000320" y="252091"/>
                          </a:cubicBezTo>
                          <a:cubicBezTo>
                            <a:pt x="1003432" y="250801"/>
                            <a:pt x="1006179" y="248965"/>
                            <a:pt x="1008561" y="246584"/>
                          </a:cubicBezTo>
                          <a:cubicBezTo>
                            <a:pt x="1010943" y="244203"/>
                            <a:pt x="1012778" y="241449"/>
                            <a:pt x="1014067" y="238349"/>
                          </a:cubicBezTo>
                          <a:cubicBezTo>
                            <a:pt x="1015356" y="235223"/>
                            <a:pt x="1016000" y="231974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52"/>
                            <a:pt x="1015356" y="18827"/>
                            <a:pt x="1014067" y="15727"/>
                          </a:cubicBezTo>
                          <a:cubicBezTo>
                            <a:pt x="1012778" y="12576"/>
                            <a:pt x="1010943" y="9823"/>
                            <a:pt x="1008561" y="7442"/>
                          </a:cubicBezTo>
                          <a:cubicBezTo>
                            <a:pt x="1006179" y="5061"/>
                            <a:pt x="1003432" y="3225"/>
                            <a:pt x="1000320" y="1935"/>
                          </a:cubicBezTo>
                          <a:cubicBezTo>
                            <a:pt x="997209" y="670"/>
                            <a:pt x="993969" y="25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90" behindDoc="1" locked="0" layoutInCell="1" allowOverlap="1">
            <wp:simplePos x="0" y="0"/>
            <wp:positionH relativeFrom="page">
              <wp:posOffset>2550538</wp:posOffset>
            </wp:positionH>
            <wp:positionV relativeFrom="line">
              <wp:posOffset>19255</wp:posOffset>
            </wp:positionV>
            <wp:extent cx="962472" cy="190588"/>
            <wp:effectExtent l="0" t="0" r="0" b="0"/>
            <wp:wrapNone/>
            <wp:docPr id="509" name="Freeform 5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962472" cy="190588"/>
                    </a:xfrm>
                    <a:custGeom>
                      <a:rect l="l" t="t" r="r" b="b"/>
                      <a:pathLst>
                        <a:path w="12827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2" y="241449"/>
                            <a:pt x="5058" y="244203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257301" y="254000"/>
                          </a:lnTo>
                          <a:cubicBezTo>
                            <a:pt x="1260669" y="254000"/>
                            <a:pt x="1263908" y="253356"/>
                            <a:pt x="1267020" y="252091"/>
                          </a:cubicBezTo>
                          <a:cubicBezTo>
                            <a:pt x="1270132" y="250801"/>
                            <a:pt x="1272879" y="248965"/>
                            <a:pt x="1275261" y="246584"/>
                          </a:cubicBezTo>
                          <a:cubicBezTo>
                            <a:pt x="1277642" y="244203"/>
                            <a:pt x="1279477" y="241449"/>
                            <a:pt x="1280766" y="238349"/>
                          </a:cubicBezTo>
                          <a:cubicBezTo>
                            <a:pt x="1282056" y="235223"/>
                            <a:pt x="1282700" y="231974"/>
                            <a:pt x="1282701" y="228600"/>
                          </a:cubicBezTo>
                          <a:lnTo>
                            <a:pt x="1282701" y="25400"/>
                          </a:lnTo>
                          <a:cubicBezTo>
                            <a:pt x="1282700" y="22052"/>
                            <a:pt x="1282056" y="18827"/>
                            <a:pt x="1280766" y="15727"/>
                          </a:cubicBezTo>
                          <a:cubicBezTo>
                            <a:pt x="1279477" y="12576"/>
                            <a:pt x="1277642" y="9823"/>
                            <a:pt x="1275261" y="7442"/>
                          </a:cubicBezTo>
                          <a:cubicBezTo>
                            <a:pt x="1272879" y="5061"/>
                            <a:pt x="1270132" y="3225"/>
                            <a:pt x="1267020" y="1935"/>
                          </a:cubicBezTo>
                          <a:cubicBezTo>
                            <a:pt x="1263908" y="670"/>
                            <a:pt x="1260669" y="25"/>
                            <a:pt x="12573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25"/>
                            <a:pt x="9821" y="5061"/>
                            <a:pt x="7440" y="7442"/>
                          </a:cubicBezTo>
                          <a:cubicBezTo>
                            <a:pt x="5058" y="9823"/>
                            <a:pt x="3222" y="1257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105020</wp:posOffset>
            </wp:positionV>
            <wp:extent cx="38118" cy="38117"/>
            <wp:effectExtent l="0" t="0" r="0" b="0"/>
            <wp:wrapNone/>
            <wp:docPr id="510" name="Freeform 5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49"/>
                            <a:pt x="5058" y="41003"/>
                            <a:pt x="7440" y="43384"/>
                          </a:cubicBezTo>
                          <a:cubicBezTo>
                            <a:pt x="9822" y="45790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90"/>
                            <a:pt x="43361" y="43384"/>
                          </a:cubicBezTo>
                          <a:cubicBezTo>
                            <a:pt x="45743" y="41003"/>
                            <a:pt x="47578" y="38249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&lt;template</w:t>
      </w:r>
      <w:r>
        <w:rPr sz="17" baseline="0" dirty="0">
          <w:jc w:val="left"/>
          <w:rFonts w:ascii="Arial" w:hAnsi="Arial" w:cs="Arial"/>
          <w:color w:val="E96900"/>
          <w:spacing w:val="10"/>
          <w:sz w:val="17"/>
          <w:szCs w:val="17"/>
        </w:rPr>
        <w:t>&gt;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模板中的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:video="item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"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表示把数据传递给子组件。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07" behindDoc="1" locked="0" layoutInCell="1" allowOverlap="1">
            <wp:simplePos x="0" y="0"/>
            <wp:positionH relativeFrom="page">
              <wp:posOffset>927100</wp:posOffset>
            </wp:positionH>
            <wp:positionV relativeFrom="paragraph">
              <wp:posOffset>106679</wp:posOffset>
            </wp:positionV>
            <wp:extent cx="5702300" cy="5029200"/>
            <wp:effectExtent l="0" t="0" r="0" b="0"/>
            <wp:wrapNone/>
            <wp:docPr id="511" name="Picture 51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11" name="Picture 511"/>
                    <pic:cNvPicPr>
                      <a:picLocks noChangeAspect="0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760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-26244</wp:posOffset>
            </wp:positionV>
            <wp:extent cx="5657291" cy="4971167"/>
            <wp:effectExtent l="0" t="0" r="0" b="0"/>
            <wp:wrapNone/>
            <wp:docPr id="512" name="Picture 51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>
                      <a:picLocks noChangeAspect="0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4971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&lt;div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class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"list"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266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&lt;AppVideoItem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v-for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"item in list"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:key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"item.id"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:video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"item"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/&gt;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&lt;/div&gt;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&lt;script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setup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lang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"ts"</w:t>
      </w:r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import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ref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} </w:t>
      </w:r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from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import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axios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from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'axios'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import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AppVideoItem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from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'@/components/app-video-item.vue'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336" w:firstLine="0"/>
      </w:pPr>
      <w:r/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interface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IVideoItem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id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number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336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imgSrc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desc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playCount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commentCount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videoSrc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string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770088"/>
          <w:sz w:val="16"/>
          <w:szCs w:val="16"/>
        </w:rPr>
        <w:t>const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list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ref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&lt;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IVideoItem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[]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&gt;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([])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axios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method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'get'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,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url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'/videosList'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then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</w:t>
      </w:r>
      <w:r>
        <w:rPr sz="16" baseline="0" dirty="0">
          <w:jc w:val="left"/>
          <w:rFonts w:ascii="Arial" w:hAnsi="Arial" w:cs="Arial"/>
          <w:color w:val="0000FF"/>
          <w:sz w:val="16"/>
          <w:szCs w:val="16"/>
        </w:rPr>
        <w:t>res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=&gt;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70" w:lineRule="exact"/>
        <w:ind w:left="1185" w:right="5081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console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log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(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</w:t>
      </w:r>
      <w:r>
        <w:rPr sz="16" baseline="0" dirty="0">
          <w:jc w:val="left"/>
          <w:rFonts w:ascii="新宋体" w:hAnsi="新宋体" w:cs="新宋体"/>
          <w:color w:val="22A2C9"/>
          <w:sz w:val="16"/>
          <w:szCs w:val="16"/>
        </w:rPr>
        <w:t>视频列表的数据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'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, </w:t>
      </w:r>
      <w:r>
        <w:rPr sz="16" baseline="0" dirty="0">
          <w:jc w:val="left"/>
          <w:rFonts w:ascii="Arial" w:hAnsi="Arial" w:cs="Arial"/>
          <w:color w:val="0055AA"/>
          <w:sz w:val="16"/>
          <w:szCs w:val="16"/>
        </w:rPr>
        <w:t>res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data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result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)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list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value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981A1A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55AA"/>
          <w:sz w:val="16"/>
          <w:szCs w:val="16"/>
        </w:rPr>
        <w:t>res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data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.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result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11" w:after="0" w:line="218" w:lineRule="exact"/>
        <w:ind w:left="1185" w:right="0" w:firstLine="0"/>
      </w:pPr>
      <w:r>
        <w:drawing>
          <wp:anchor simplePos="0" relativeHeight="251658355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55930</wp:posOffset>
            </wp:positionV>
            <wp:extent cx="5702300" cy="9982200"/>
            <wp:effectExtent l="0" t="0" r="0" b="0"/>
            <wp:wrapNone/>
            <wp:docPr id="513" name="Picture 5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>
                      <a:picLocks noChangeAspect="0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998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44247</wp:posOffset>
            </wp:positionV>
            <wp:extent cx="5702300" cy="1980183"/>
            <wp:effectExtent l="0" t="0" r="0" b="0"/>
            <wp:wrapNone/>
            <wp:docPr id="514" name="Picture 51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>
                      <a:picLocks noChangeAspect="0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1980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734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&lt;style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0000CC"/>
          <w:sz w:val="16"/>
          <w:szCs w:val="16"/>
        </w:rPr>
        <w:t>lang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=</w:t>
      </w:r>
      <w:r>
        <w:rPr sz="16" baseline="0" dirty="0">
          <w:jc w:val="left"/>
          <w:rFonts w:ascii="Arial" w:hAnsi="Arial" w:cs="Arial"/>
          <w:color w:val="22A2C9"/>
          <w:sz w:val="16"/>
          <w:szCs w:val="16"/>
        </w:rPr>
        <w:t>"less"</w:t>
      </w:r>
      <w:r>
        <w:rPr sz="16" baseline="0" dirty="0">
          <w:jc w:val="left"/>
          <w:rFonts w:ascii="Arial" w:hAnsi="Arial" w:cs="Arial"/>
          <w:color w:val="117700"/>
          <w:spacing w:val="-15"/>
          <w:sz w:val="16"/>
          <w:szCs w:val="16"/>
        </w:rPr>
        <w:t>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555555"/>
          <w:sz w:val="16"/>
          <w:szCs w:val="16"/>
        </w:rPr>
        <w:t>.list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734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display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221199"/>
          <w:sz w:val="16"/>
          <w:szCs w:val="16"/>
        </w:rPr>
        <w:t>flex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flex-wrap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221199"/>
          <w:sz w:val="16"/>
          <w:szCs w:val="16"/>
        </w:rPr>
        <w:t>wrap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</w:t>
      </w:r>
      <w:r>
        <w:rPr sz="16" baseline="0" dirty="0">
          <w:jc w:val="left"/>
          <w:rFonts w:ascii="Arial" w:hAnsi="Arial" w:cs="Arial"/>
          <w:color w:val="000000"/>
          <w:sz w:val="16"/>
          <w:szCs w:val="16"/>
        </w:rPr>
        <w:t>padding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: </w:t>
      </w:r>
      <w:r>
        <w:rPr sz="16" baseline="0" dirty="0">
          <w:jc w:val="left"/>
          <w:rFonts w:ascii="Arial" w:hAnsi="Arial" w:cs="Arial"/>
          <w:color w:val="116644"/>
          <w:sz w:val="16"/>
          <w:szCs w:val="16"/>
        </w:rPr>
        <w:t>0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</w:t>
      </w:r>
      <w:r>
        <w:rPr sz="16" baseline="0" dirty="0">
          <w:jc w:val="left"/>
          <w:rFonts w:ascii="Arial" w:hAnsi="Arial" w:cs="Arial"/>
          <w:color w:val="116644"/>
          <w:sz w:val="16"/>
          <w:szCs w:val="16"/>
        </w:rPr>
        <w:t>1vw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117700"/>
          <w:sz w:val="16"/>
          <w:szCs w:val="16"/>
        </w:rPr>
        <w:t>&lt;/style&gt;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5" w:lineRule="exact"/>
        <w:ind w:left="1500" w:right="925" w:hanging="60"/>
      </w:pPr>
      <w:r>
        <w:drawing>
          <wp:anchor simplePos="0" relativeHeight="251658248" behindDoc="1" locked="0" layoutInCell="1" allowOverlap="1">
            <wp:simplePos x="0" y="0"/>
            <wp:positionH relativeFrom="page">
              <wp:posOffset>1893008</wp:posOffset>
            </wp:positionH>
            <wp:positionV relativeFrom="line">
              <wp:posOffset>19254</wp:posOffset>
            </wp:positionV>
            <wp:extent cx="2268004" cy="190588"/>
            <wp:effectExtent l="0" t="0" r="0" b="0"/>
            <wp:wrapNone/>
            <wp:docPr id="515" name="Freeform 5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2268004" cy="190588"/>
                    </a:xfrm>
                    <a:custGeom>
                      <a:rect l="l" t="t" r="r" b="b"/>
                      <a:pathLst>
                        <a:path w="30226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49"/>
                            <a:pt x="5058" y="244203"/>
                            <a:pt x="7440" y="246584"/>
                          </a:cubicBezTo>
                          <a:cubicBezTo>
                            <a:pt x="9821" y="248990"/>
                            <a:pt x="12568" y="250825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2997201" y="254000"/>
                          </a:lnTo>
                          <a:cubicBezTo>
                            <a:pt x="3000568" y="254000"/>
                            <a:pt x="3003808" y="253356"/>
                            <a:pt x="3006920" y="252091"/>
                          </a:cubicBezTo>
                          <a:cubicBezTo>
                            <a:pt x="3010031" y="250825"/>
                            <a:pt x="3012778" y="248990"/>
                            <a:pt x="3015161" y="246584"/>
                          </a:cubicBezTo>
                          <a:cubicBezTo>
                            <a:pt x="3017542" y="244203"/>
                            <a:pt x="3019377" y="241449"/>
                            <a:pt x="3020667" y="238349"/>
                          </a:cubicBezTo>
                          <a:cubicBezTo>
                            <a:pt x="3021956" y="235248"/>
                            <a:pt x="3022600" y="231999"/>
                            <a:pt x="3022601" y="228600"/>
                          </a:cubicBezTo>
                          <a:lnTo>
                            <a:pt x="3022601" y="25400"/>
                          </a:lnTo>
                          <a:cubicBezTo>
                            <a:pt x="3022600" y="22052"/>
                            <a:pt x="3021956" y="18802"/>
                            <a:pt x="3020667" y="15702"/>
                          </a:cubicBezTo>
                          <a:cubicBezTo>
                            <a:pt x="3019377" y="12601"/>
                            <a:pt x="3017542" y="9848"/>
                            <a:pt x="3015161" y="7467"/>
                          </a:cubicBezTo>
                          <a:cubicBezTo>
                            <a:pt x="3012778" y="5110"/>
                            <a:pt x="3010031" y="3275"/>
                            <a:pt x="3006920" y="1960"/>
                          </a:cubicBezTo>
                          <a:cubicBezTo>
                            <a:pt x="3003808" y="670"/>
                            <a:pt x="3000568" y="25"/>
                            <a:pt x="29972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75"/>
                            <a:pt x="9821" y="5110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516" name="Freeform 5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85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74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74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视频子组件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src\components\app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video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-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item.vu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接受父组件传过来的数据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85" behindDoc="1" locked="0" layoutInCell="1" allowOverlap="1">
            <wp:simplePos x="0" y="0"/>
            <wp:positionH relativeFrom="page">
              <wp:posOffset>1245007</wp:posOffset>
            </wp:positionH>
            <wp:positionV relativeFrom="line">
              <wp:posOffset>19254</wp:posOffset>
            </wp:positionV>
            <wp:extent cx="352589" cy="190588"/>
            <wp:effectExtent l="0" t="0" r="0" b="0"/>
            <wp:wrapNone/>
            <wp:docPr id="517" name="Freeform 5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73"/>
                            <a:pt x="1934" y="238374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9" y="254000"/>
                            <a:pt x="451109" y="253356"/>
                            <a:pt x="454220" y="252091"/>
                          </a:cubicBezTo>
                          <a:cubicBezTo>
                            <a:pt x="457332" y="250801"/>
                            <a:pt x="460079" y="248965"/>
                            <a:pt x="462461" y="246584"/>
                          </a:cubicBezTo>
                          <a:cubicBezTo>
                            <a:pt x="464842" y="244227"/>
                            <a:pt x="466678" y="241474"/>
                            <a:pt x="467967" y="238374"/>
                          </a:cubicBezTo>
                          <a:cubicBezTo>
                            <a:pt x="469256" y="235273"/>
                            <a:pt x="469900" y="231999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52"/>
                            <a:pt x="469256" y="18802"/>
                            <a:pt x="467967" y="15702"/>
                          </a:cubicBezTo>
                          <a:cubicBezTo>
                            <a:pt x="466678" y="12601"/>
                            <a:pt x="464842" y="9848"/>
                            <a:pt x="462461" y="7442"/>
                          </a:cubicBezTo>
                          <a:cubicBezTo>
                            <a:pt x="460079" y="5085"/>
                            <a:pt x="457332" y="3250"/>
                            <a:pt x="454220" y="1960"/>
                          </a:cubicBezTo>
                          <a:cubicBezTo>
                            <a:pt x="451109" y="670"/>
                            <a:pt x="447869" y="25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3" behindDoc="1" locked="0" layoutInCell="1" allowOverlap="1">
            <wp:simplePos x="0" y="0"/>
            <wp:positionH relativeFrom="page">
              <wp:posOffset>2016890</wp:posOffset>
            </wp:positionH>
            <wp:positionV relativeFrom="line">
              <wp:posOffset>19254</wp:posOffset>
            </wp:positionV>
            <wp:extent cx="829060" cy="190588"/>
            <wp:effectExtent l="0" t="0" r="0" b="0"/>
            <wp:wrapNone/>
            <wp:docPr id="518" name="Freeform 5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73"/>
                            <a:pt x="1934" y="238374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9" y="254000"/>
                            <a:pt x="1086108" y="253356"/>
                            <a:pt x="1089220" y="252091"/>
                          </a:cubicBezTo>
                          <a:cubicBezTo>
                            <a:pt x="1092332" y="250801"/>
                            <a:pt x="1095079" y="248965"/>
                            <a:pt x="1097461" y="246584"/>
                          </a:cubicBezTo>
                          <a:cubicBezTo>
                            <a:pt x="1099843" y="244227"/>
                            <a:pt x="1101678" y="241474"/>
                            <a:pt x="1102967" y="238374"/>
                          </a:cubicBezTo>
                          <a:cubicBezTo>
                            <a:pt x="1104256" y="235273"/>
                            <a:pt x="1104900" y="231999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52"/>
                            <a:pt x="1104256" y="18802"/>
                            <a:pt x="1102967" y="15702"/>
                          </a:cubicBezTo>
                          <a:cubicBezTo>
                            <a:pt x="1101678" y="12601"/>
                            <a:pt x="1099843" y="9848"/>
                            <a:pt x="1097461" y="7442"/>
                          </a:cubicBezTo>
                          <a:cubicBezTo>
                            <a:pt x="1095079" y="5085"/>
                            <a:pt x="1092332" y="3250"/>
                            <a:pt x="1089220" y="1960"/>
                          </a:cubicBezTo>
                          <a:cubicBezTo>
                            <a:pt x="1086109" y="670"/>
                            <a:pt x="1082869" y="25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8" behindDoc="1" locked="0" layoutInCell="1" allowOverlap="1">
            <wp:simplePos x="0" y="0"/>
            <wp:positionH relativeFrom="page">
              <wp:posOffset>3884658</wp:posOffset>
            </wp:positionH>
            <wp:positionV relativeFrom="line">
              <wp:posOffset>19254</wp:posOffset>
            </wp:positionV>
            <wp:extent cx="628942" cy="190588"/>
            <wp:effectExtent l="0" t="0" r="0" b="0"/>
            <wp:wrapNone/>
            <wp:docPr id="519" name="Freeform 5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28942" cy="190588"/>
                    </a:xfrm>
                    <a:custGeom>
                      <a:rect l="l" t="t" r="r" b="b"/>
                      <a:pathLst>
                        <a:path w="838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4" y="235273"/>
                            <a:pt x="1933" y="238374"/>
                          </a:cubicBezTo>
                          <a:cubicBezTo>
                            <a:pt x="3222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812801" y="254000"/>
                          </a:lnTo>
                          <a:cubicBezTo>
                            <a:pt x="816168" y="254000"/>
                            <a:pt x="819408" y="253356"/>
                            <a:pt x="822520" y="252091"/>
                          </a:cubicBezTo>
                          <a:cubicBezTo>
                            <a:pt x="825632" y="250801"/>
                            <a:pt x="828379" y="248965"/>
                            <a:pt x="830761" y="246584"/>
                          </a:cubicBezTo>
                          <a:cubicBezTo>
                            <a:pt x="833142" y="244227"/>
                            <a:pt x="834977" y="241474"/>
                            <a:pt x="836266" y="238374"/>
                          </a:cubicBezTo>
                          <a:cubicBezTo>
                            <a:pt x="837555" y="235273"/>
                            <a:pt x="838200" y="231999"/>
                            <a:pt x="838201" y="228600"/>
                          </a:cubicBezTo>
                          <a:lnTo>
                            <a:pt x="838201" y="25400"/>
                          </a:lnTo>
                          <a:cubicBezTo>
                            <a:pt x="838200" y="22052"/>
                            <a:pt x="837555" y="18802"/>
                            <a:pt x="836266" y="15702"/>
                          </a:cubicBezTo>
                          <a:cubicBezTo>
                            <a:pt x="834977" y="12601"/>
                            <a:pt x="833142" y="9848"/>
                            <a:pt x="830761" y="7442"/>
                          </a:cubicBezTo>
                          <a:cubicBezTo>
                            <a:pt x="828379" y="5085"/>
                            <a:pt x="825632" y="3250"/>
                            <a:pt x="822520" y="1960"/>
                          </a:cubicBezTo>
                          <a:cubicBezTo>
                            <a:pt x="819408" y="670"/>
                            <a:pt x="816168" y="25"/>
                            <a:pt x="8128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1" y="670"/>
                            <a:pt x="15679" y="1960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48"/>
                            <a:pt x="3222" y="12601"/>
                            <a:pt x="1933" y="15702"/>
                          </a:cubicBezTo>
                          <a:cubicBezTo>
                            <a:pt x="644" y="18802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105019</wp:posOffset>
            </wp:positionV>
            <wp:extent cx="38118" cy="38117"/>
            <wp:effectExtent l="0" t="0" r="0" b="0"/>
            <wp:wrapNone/>
            <wp:docPr id="520" name="Freeform 5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576"/>
                            <a:pt x="45743" y="9823"/>
                            <a:pt x="43361" y="7442"/>
                          </a:cubicBezTo>
                          <a:cubicBezTo>
                            <a:pt x="40979" y="5085"/>
                            <a:pt x="38232" y="3250"/>
                            <a:pt x="35121" y="1935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24"/>
                          </a:cubicBezTo>
                          <a:cubicBezTo>
                            <a:pt x="3223" y="38225"/>
                            <a:pt x="5058" y="40978"/>
                            <a:pt x="7440" y="43359"/>
                          </a:cubicBezTo>
                          <a:cubicBezTo>
                            <a:pt x="9822" y="45765"/>
                            <a:pt x="12568" y="47601"/>
                            <a:pt x="15680" y="48866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66"/>
                          </a:cubicBezTo>
                          <a:cubicBezTo>
                            <a:pt x="38232" y="47601"/>
                            <a:pt x="40979" y="45765"/>
                            <a:pt x="43361" y="43359"/>
                          </a:cubicBezTo>
                          <a:cubicBezTo>
                            <a:pt x="45743" y="40978"/>
                            <a:pt x="47578" y="38225"/>
                            <a:pt x="48867" y="35124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2" behindDoc="1" locked="0" layoutInCell="1" allowOverlap="1">
            <wp:simplePos x="0" y="0"/>
            <wp:positionH relativeFrom="page">
              <wp:posOffset>2140773</wp:posOffset>
            </wp:positionH>
            <wp:positionV relativeFrom="line">
              <wp:posOffset>219372</wp:posOffset>
            </wp:positionV>
            <wp:extent cx="752825" cy="190588"/>
            <wp:effectExtent l="0" t="0" r="0" b="0"/>
            <wp:wrapNone/>
            <wp:docPr id="521" name="Freeform 5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52825" cy="190588"/>
                    </a:xfrm>
                    <a:custGeom>
                      <a:rect l="l" t="t" r="r" b="b"/>
                      <a:pathLst>
                        <a:path w="10033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90"/>
                            <a:pt x="12568" y="250825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77901" y="254000"/>
                          </a:lnTo>
                          <a:cubicBezTo>
                            <a:pt x="981269" y="254000"/>
                            <a:pt x="984508" y="253356"/>
                            <a:pt x="987620" y="252091"/>
                          </a:cubicBezTo>
                          <a:cubicBezTo>
                            <a:pt x="990732" y="250825"/>
                            <a:pt x="993479" y="248990"/>
                            <a:pt x="995861" y="246584"/>
                          </a:cubicBezTo>
                          <a:cubicBezTo>
                            <a:pt x="998242" y="244227"/>
                            <a:pt x="1000077" y="241474"/>
                            <a:pt x="1001367" y="238349"/>
                          </a:cubicBezTo>
                          <a:cubicBezTo>
                            <a:pt x="1002656" y="235223"/>
                            <a:pt x="1003300" y="231974"/>
                            <a:pt x="1003301" y="228600"/>
                          </a:cubicBezTo>
                          <a:lnTo>
                            <a:pt x="1003301" y="25400"/>
                          </a:lnTo>
                          <a:cubicBezTo>
                            <a:pt x="1003300" y="22052"/>
                            <a:pt x="1002656" y="18827"/>
                            <a:pt x="1001367" y="15727"/>
                          </a:cubicBezTo>
                          <a:cubicBezTo>
                            <a:pt x="1000077" y="12626"/>
                            <a:pt x="998242" y="9873"/>
                            <a:pt x="995861" y="7467"/>
                          </a:cubicBezTo>
                          <a:cubicBezTo>
                            <a:pt x="993479" y="5110"/>
                            <a:pt x="990732" y="3275"/>
                            <a:pt x="987620" y="1985"/>
                          </a:cubicBezTo>
                          <a:cubicBezTo>
                            <a:pt x="984508" y="695"/>
                            <a:pt x="981269" y="25"/>
                            <a:pt x="9779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1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7" behindDoc="1" locked="0" layoutInCell="1" allowOverlap="1">
            <wp:simplePos x="0" y="0"/>
            <wp:positionH relativeFrom="page">
              <wp:posOffset>3837011</wp:posOffset>
            </wp:positionH>
            <wp:positionV relativeFrom="line">
              <wp:posOffset>219372</wp:posOffset>
            </wp:positionV>
            <wp:extent cx="762354" cy="190588"/>
            <wp:effectExtent l="0" t="0" r="0" b="0"/>
            <wp:wrapNone/>
            <wp:docPr id="522" name="Freeform 5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49"/>
                          </a:cubicBezTo>
                          <a:cubicBezTo>
                            <a:pt x="3222" y="241474"/>
                            <a:pt x="5058" y="244227"/>
                            <a:pt x="7440" y="246584"/>
                          </a:cubicBezTo>
                          <a:cubicBezTo>
                            <a:pt x="9821" y="248990"/>
                            <a:pt x="12568" y="250825"/>
                            <a:pt x="15679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8" y="253356"/>
                            <a:pt x="1000320" y="252091"/>
                          </a:cubicBezTo>
                          <a:cubicBezTo>
                            <a:pt x="1003432" y="250825"/>
                            <a:pt x="1006179" y="248990"/>
                            <a:pt x="1008561" y="246584"/>
                          </a:cubicBezTo>
                          <a:cubicBezTo>
                            <a:pt x="1010942" y="244227"/>
                            <a:pt x="1012777" y="241474"/>
                            <a:pt x="1014067" y="238349"/>
                          </a:cubicBezTo>
                          <a:cubicBezTo>
                            <a:pt x="1015356" y="235223"/>
                            <a:pt x="1016000" y="231974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52"/>
                            <a:pt x="1015356" y="18827"/>
                            <a:pt x="1014067" y="15727"/>
                          </a:cubicBezTo>
                          <a:cubicBezTo>
                            <a:pt x="1012777" y="12626"/>
                            <a:pt x="1010942" y="9873"/>
                            <a:pt x="1008561" y="7467"/>
                          </a:cubicBezTo>
                          <a:cubicBezTo>
                            <a:pt x="1006179" y="5110"/>
                            <a:pt x="1003432" y="3275"/>
                            <a:pt x="1000320" y="1985"/>
                          </a:cubicBezTo>
                          <a:cubicBezTo>
                            <a:pt x="997209" y="695"/>
                            <a:pt x="993969" y="25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95"/>
                            <a:pt x="15679" y="1985"/>
                          </a:cubicBezTo>
                          <a:cubicBezTo>
                            <a:pt x="12568" y="3275"/>
                            <a:pt x="9821" y="5110"/>
                            <a:pt x="7440" y="7467"/>
                          </a:cubicBezTo>
                          <a:cubicBezTo>
                            <a:pt x="5058" y="9873"/>
                            <a:pt x="3222" y="12626"/>
                            <a:pt x="1933" y="15727"/>
                          </a:cubicBezTo>
                          <a:cubicBezTo>
                            <a:pt x="644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中通过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defineProp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接收数据，可通过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PropTyp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定义数据的接口类型。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300" w:lineRule="exact"/>
        <w:ind w:left="1440" w:right="925" w:firstLine="0"/>
      </w:pPr>
      <w:r>
        <w:drawing>
          <wp:anchor simplePos="0" relativeHeight="25165831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96764</wp:posOffset>
            </wp:positionV>
            <wp:extent cx="38118" cy="38117"/>
            <wp:effectExtent l="0" t="0" r="0" b="0"/>
            <wp:wrapNone/>
            <wp:docPr id="523" name="Freeform 5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49"/>
                            <a:pt x="5058" y="41003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03"/>
                            <a:pt x="47578" y="38249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温馨提醒：通过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定义了接口，在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&lt;template</w:t>
      </w:r>
      <w:r>
        <w:rPr sz="17" baseline="0" dirty="0">
          <w:jc w:val="left"/>
          <w:rFonts w:ascii="Arial" w:hAnsi="Arial" w:cs="Arial"/>
          <w:color w:val="E96900"/>
          <w:spacing w:val="10"/>
          <w:sz w:val="17"/>
          <w:szCs w:val="17"/>
        </w:rPr>
        <w:t>&gt;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模板中调用数据的时候会有代码提示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哦。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🧐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450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-26243</wp:posOffset>
            </wp:positionV>
            <wp:extent cx="5657291" cy="7019999"/>
            <wp:effectExtent l="0" t="0" r="0" b="0"/>
            <wp:wrapNone/>
            <wp:docPr id="524" name="Picture 52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>
                      <a:picLocks noChangeAspect="0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7019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 &lt;router-link class="v-card" :to="`/video/0`"&gt;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&lt;router-link class="v-card" :to="`/video/${video.id}`"&gt;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&lt;div class="card"&gt;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 &lt;div class="card-img"&gt;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2094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     &lt;img class="pic" src="@/assets/images/loading.png" alt="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视频描述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" /&gt;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   &lt;img class="pic" :src="video.imgSrc" :alt="video.desc" 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 &lt;/div&gt;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 &lt;div class="count"&gt;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  &lt;span&gt;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    &lt;i class="iconfont icon_shipin_bofangshu"&gt;&lt;/i&gt;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     {{ video.playCount }}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  &lt;/span&gt;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  &lt;span&gt;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    &lt;i class="iconfont icon_shipin_danmushu"&gt;&lt;/i&gt;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       {{ video.commentCount }}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   &lt;/span&gt;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   &lt;/div&gt;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   &lt;/div&gt;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-    &lt;p class="title"&gt;</w:t>
      </w:r>
      <w:r>
        <w:rPr sz="16" baseline="0" dirty="0">
          <w:jc w:val="left"/>
          <w:rFonts w:ascii="新宋体" w:hAnsi="新宋体" w:cs="新宋体"/>
          <w:color w:val="DD4444"/>
          <w:sz w:val="16"/>
          <w:szCs w:val="16"/>
        </w:rPr>
        <w:t>当你觉得扛不住的时候来看看这段视频</w:t>
      </w:r>
      <w:r>
        <w:rPr sz="16" baseline="0" dirty="0">
          <w:jc w:val="left"/>
          <w:rFonts w:ascii="Arial" w:hAnsi="Arial" w:cs="Arial"/>
          <w:color w:val="DD4444"/>
          <w:sz w:val="16"/>
          <w:szCs w:val="16"/>
        </w:rPr>
        <w:t>&lt;/p&gt;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&lt;p class="title"&gt;{{ video.desc }}&lt;/p&gt;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&lt;/router-link&gt;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{ defineProps, PropType } from 'vue'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236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+interface IVideoItem {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id: number;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imgSrc: string;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desc: string;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playCount: string;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236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commentCount: string;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videoSrc: string;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6136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</w:t>
      </w:r>
      <w:r>
        <w:rPr sz="16" baseline="0" dirty="0">
          <w:jc w:val="left"/>
          <w:rFonts w:ascii="Segoe UI Emoji" w:hAnsi="Segoe UI Emoji" w:cs="Segoe UI Emoji"/>
          <w:color w:val="229922"/>
          <w:sz w:val="16"/>
          <w:szCs w:val="16"/>
        </w:rPr>
        <w:t>🔔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父传子需要通过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defineProps </w:t>
      </w:r>
      <w:r>
        <w:rPr sz="16" baseline="0" dirty="0">
          <w:jc w:val="left"/>
          <w:rFonts w:ascii="新宋体" w:hAnsi="新宋体" w:cs="新宋体"/>
          <w:color w:val="229922"/>
          <w:spacing w:val="-5"/>
          <w:sz w:val="16"/>
          <w:szCs w:val="16"/>
        </w:rPr>
        <w:t>接收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+// </w:t>
      </w:r>
      <w:r>
        <w:rPr sz="16" baseline="0" dirty="0">
          <w:jc w:val="left"/>
          <w:rFonts w:ascii="Segoe UI Emoji" w:hAnsi="Segoe UI Emoji" w:cs="Segoe UI Emoji"/>
          <w:color w:val="229922"/>
          <w:sz w:val="16"/>
          <w:szCs w:val="16"/>
        </w:rPr>
        <w:t>🔔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PropType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用于指定数据格式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+defineProps({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video: {</w:t>
      </w:r>
      <w:r>
        <w:rPr>
          <w:rFonts w:ascii="Times New Roman" w:hAnsi="Times New Roman" w:cs="Times New Roman"/>
          <w:sz w:val="16"/>
          <w:szCs w:val="16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111" w:after="0" w:line="218" w:lineRule="exact"/>
        <w:ind w:left="1185" w:right="0" w:firstLine="0"/>
      </w:pPr>
      <w:r>
        <w:drawing>
          <wp:anchor simplePos="0" relativeHeight="251658244" behindDoc="1" locked="0" layoutInCell="1" allowOverlap="1">
            <wp:simplePos x="0" y="0"/>
            <wp:positionH relativeFrom="page">
              <wp:posOffset>927100</wp:posOffset>
            </wp:positionH>
            <wp:positionV relativeFrom="line">
              <wp:posOffset>44242</wp:posOffset>
            </wp:positionV>
            <wp:extent cx="5702300" cy="1472183"/>
            <wp:effectExtent l="0" t="0" r="0" b="0"/>
            <wp:wrapNone/>
            <wp:docPr id="526" name="Picture 52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>
                      <a:picLocks noChangeAspect="0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300" cy="1472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31" behindDoc="1" locked="0" layoutInCell="1" allowOverlap="1">
            <wp:simplePos x="0" y="0"/>
            <wp:positionH relativeFrom="page">
              <wp:posOffset>955953</wp:posOffset>
            </wp:positionH>
            <wp:positionV relativeFrom="line">
              <wp:posOffset>44242</wp:posOffset>
            </wp:positionV>
            <wp:extent cx="5657291" cy="1397627"/>
            <wp:effectExtent l="0" t="0" r="0" b="0"/>
            <wp:wrapNone/>
            <wp:docPr id="527" name="Picture 52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>
                      <a:picLocks noChangeAspect="0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7291" cy="1397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// Object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对象为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IVideoItem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接口格式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5444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type: Object as PropType&lt;IVideoItem&gt;,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   required: true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}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+})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26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57" w:lineRule="exact"/>
        <w:ind w:left="1440" w:right="0" w:firstLine="0"/>
      </w:pPr>
      <w:r>
        <w:drawing>
          <wp:anchor simplePos="0" relativeHeight="251658247" behindDoc="1" locked="0" layoutInCell="1" allowOverlap="1">
            <wp:simplePos x="0" y="0"/>
            <wp:positionH relativeFrom="page">
              <wp:posOffset>2731597</wp:posOffset>
            </wp:positionH>
            <wp:positionV relativeFrom="line">
              <wp:posOffset>-11861</wp:posOffset>
            </wp:positionV>
            <wp:extent cx="1715297" cy="190588"/>
            <wp:effectExtent l="0" t="0" r="0" b="0"/>
            <wp:wrapNone/>
            <wp:docPr id="528" name="Freeform 5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1715297" cy="190588"/>
                    </a:xfrm>
                    <a:custGeom>
                      <a:rect l="l" t="t" r="r" b="b"/>
                      <a:pathLst>
                        <a:path w="228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2260601" y="254000"/>
                          </a:lnTo>
                          <a:cubicBezTo>
                            <a:pt x="2263968" y="254000"/>
                            <a:pt x="2267208" y="253356"/>
                            <a:pt x="2270320" y="252091"/>
                          </a:cubicBezTo>
                          <a:cubicBezTo>
                            <a:pt x="2273432" y="250801"/>
                            <a:pt x="2276179" y="248965"/>
                            <a:pt x="2278561" y="246584"/>
                          </a:cubicBezTo>
                          <a:cubicBezTo>
                            <a:pt x="2280943" y="244227"/>
                            <a:pt x="2282778" y="241474"/>
                            <a:pt x="2284067" y="238349"/>
                          </a:cubicBezTo>
                          <a:cubicBezTo>
                            <a:pt x="2285355" y="235248"/>
                            <a:pt x="2286000" y="231999"/>
                            <a:pt x="2286001" y="228600"/>
                          </a:cubicBezTo>
                          <a:lnTo>
                            <a:pt x="2286001" y="25400"/>
                          </a:lnTo>
                          <a:cubicBezTo>
                            <a:pt x="2286000" y="22027"/>
                            <a:pt x="2285355" y="18802"/>
                            <a:pt x="2284066" y="15702"/>
                          </a:cubicBezTo>
                          <a:cubicBezTo>
                            <a:pt x="2282777" y="12576"/>
                            <a:pt x="2280943" y="9823"/>
                            <a:pt x="2278561" y="7442"/>
                          </a:cubicBezTo>
                          <a:cubicBezTo>
                            <a:pt x="2276179" y="5085"/>
                            <a:pt x="2273432" y="3250"/>
                            <a:pt x="2270320" y="1935"/>
                          </a:cubicBezTo>
                          <a:cubicBezTo>
                            <a:pt x="2267208" y="670"/>
                            <a:pt x="2263968" y="25"/>
                            <a:pt x="22606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02"/>
                          </a:cubicBezTo>
                          <a:cubicBezTo>
                            <a:pt x="645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45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73904</wp:posOffset>
            </wp:positionV>
            <wp:extent cx="38118" cy="38117"/>
            <wp:effectExtent l="0" t="0" r="0" b="0"/>
            <wp:wrapNone/>
            <wp:docPr id="529" name="Freeform 5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42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49"/>
                          </a:cubicBezTo>
                          <a:cubicBezTo>
                            <a:pt x="3223" y="38249"/>
                            <a:pt x="5058" y="41003"/>
                            <a:pt x="7440" y="43359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59"/>
                          </a:cubicBezTo>
                          <a:cubicBezTo>
                            <a:pt x="45743" y="41003"/>
                            <a:pt x="47578" y="38249"/>
                            <a:pt x="48867" y="35149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视频列表组件在首页导入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：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src\views\Home\index.vu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 </w:t>
      </w: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4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134261</wp:posOffset>
            </wp:positionV>
            <wp:extent cx="5641421" cy="3163769"/>
            <wp:effectExtent l="0" t="0" r="0" b="0"/>
            <wp:wrapNone/>
            <wp:docPr id="530" name="Freeform 5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3163769"/>
                    </a:xfrm>
                    <a:custGeom>
                      <a:rect l="l" t="t" r="r" b="b"/>
                      <a:pathLst>
                        <a:path w="7518401" h="4216400">
                          <a:moveTo>
                            <a:pt x="1" y="19050"/>
                          </a:moveTo>
                          <a:lnTo>
                            <a:pt x="1" y="4197350"/>
                          </a:lnTo>
                          <a:cubicBezTo>
                            <a:pt x="0" y="4199881"/>
                            <a:pt x="484" y="4202311"/>
                            <a:pt x="1450" y="4204668"/>
                          </a:cubicBezTo>
                          <a:cubicBezTo>
                            <a:pt x="2417" y="4206975"/>
                            <a:pt x="3794" y="4209034"/>
                            <a:pt x="5580" y="4210819"/>
                          </a:cubicBezTo>
                          <a:cubicBezTo>
                            <a:pt x="7366" y="4212605"/>
                            <a:pt x="9426" y="4213994"/>
                            <a:pt x="11760" y="4214962"/>
                          </a:cubicBezTo>
                          <a:cubicBezTo>
                            <a:pt x="14094" y="4215929"/>
                            <a:pt x="16524" y="4216400"/>
                            <a:pt x="19051" y="4216400"/>
                          </a:cubicBezTo>
                          <a:lnTo>
                            <a:pt x="7499351" y="4216400"/>
                          </a:lnTo>
                          <a:cubicBezTo>
                            <a:pt x="7501877" y="4216400"/>
                            <a:pt x="7504306" y="4215929"/>
                            <a:pt x="7506640" y="4214962"/>
                          </a:cubicBezTo>
                          <a:cubicBezTo>
                            <a:pt x="7508974" y="4213994"/>
                            <a:pt x="7511034" y="4212605"/>
                            <a:pt x="7512820" y="4210819"/>
                          </a:cubicBezTo>
                          <a:cubicBezTo>
                            <a:pt x="7514606" y="4209034"/>
                            <a:pt x="7515983" y="4206975"/>
                            <a:pt x="7516949" y="4204668"/>
                          </a:cubicBezTo>
                          <a:cubicBezTo>
                            <a:pt x="7517916" y="4202311"/>
                            <a:pt x="7518400" y="4199881"/>
                            <a:pt x="7518401" y="4197350"/>
                          </a:cubicBezTo>
                          <a:lnTo>
                            <a:pt x="7518401" y="19050"/>
                          </a:lnTo>
                          <a:cubicBezTo>
                            <a:pt x="7518400" y="16520"/>
                            <a:pt x="7517916" y="14090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82"/>
                          </a:cubicBezTo>
                          <a:cubicBezTo>
                            <a:pt x="7511034" y="3820"/>
                            <a:pt x="7508974" y="2456"/>
                            <a:pt x="7506640" y="1464"/>
                          </a:cubicBezTo>
                          <a:cubicBezTo>
                            <a:pt x="7504306" y="497"/>
                            <a:pt x="7501877" y="25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25"/>
                            <a:pt x="14094" y="497"/>
                            <a:pt x="11760" y="1464"/>
                          </a:cubicBezTo>
                          <a:cubicBezTo>
                            <a:pt x="9426" y="2456"/>
                            <a:pt x="7366" y="3820"/>
                            <a:pt x="5580" y="5582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090"/>
                            <a:pt x="0" y="16520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noFill/>
                    <a:ln w="9529" cap="flat" cmpd="sng">
                      <a:solidFill>
                        <a:srgbClr val="F4F4F4">
                          <a:alpha val="100000"/>
                        </a:srgbClr>
                      </a:solidFill>
                      <a:miter lim="508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3" behindDoc="1" locked="0" layoutInCell="1" allowOverlap="1">
            <wp:simplePos x="0" y="0"/>
            <wp:positionH relativeFrom="page">
              <wp:posOffset>963889</wp:posOffset>
            </wp:positionH>
            <wp:positionV relativeFrom="paragraph">
              <wp:posOffset>134261</wp:posOffset>
            </wp:positionV>
            <wp:extent cx="5641421" cy="3163769"/>
            <wp:effectExtent l="0" t="0" r="0" b="0"/>
            <wp:wrapNone/>
            <wp:docPr id="531" name="Freeform 5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41421" cy="3163769"/>
                    </a:xfrm>
                    <a:custGeom>
                      <a:rect l="l" t="t" r="r" b="b"/>
                      <a:pathLst>
                        <a:path w="7518401" h="4216400">
                          <a:moveTo>
                            <a:pt x="1" y="19050"/>
                          </a:moveTo>
                          <a:lnTo>
                            <a:pt x="1" y="4197350"/>
                          </a:lnTo>
                          <a:cubicBezTo>
                            <a:pt x="0" y="4199881"/>
                            <a:pt x="484" y="4202311"/>
                            <a:pt x="1450" y="4204668"/>
                          </a:cubicBezTo>
                          <a:cubicBezTo>
                            <a:pt x="2417" y="4206975"/>
                            <a:pt x="3794" y="4209034"/>
                            <a:pt x="5580" y="4210819"/>
                          </a:cubicBezTo>
                          <a:cubicBezTo>
                            <a:pt x="7366" y="4212605"/>
                            <a:pt x="9426" y="4213994"/>
                            <a:pt x="11760" y="4214962"/>
                          </a:cubicBezTo>
                          <a:cubicBezTo>
                            <a:pt x="14094" y="4215929"/>
                            <a:pt x="16524" y="4216400"/>
                            <a:pt x="19051" y="4216400"/>
                          </a:cubicBezTo>
                          <a:lnTo>
                            <a:pt x="7499351" y="4216400"/>
                          </a:lnTo>
                          <a:cubicBezTo>
                            <a:pt x="7501877" y="4216400"/>
                            <a:pt x="7504306" y="4215929"/>
                            <a:pt x="7506640" y="4214962"/>
                          </a:cubicBezTo>
                          <a:cubicBezTo>
                            <a:pt x="7508974" y="4213994"/>
                            <a:pt x="7511034" y="4212605"/>
                            <a:pt x="7512820" y="4210819"/>
                          </a:cubicBezTo>
                          <a:cubicBezTo>
                            <a:pt x="7514606" y="4209034"/>
                            <a:pt x="7515983" y="4206975"/>
                            <a:pt x="7516949" y="4204668"/>
                          </a:cubicBezTo>
                          <a:cubicBezTo>
                            <a:pt x="7517916" y="4202311"/>
                            <a:pt x="7518400" y="4199881"/>
                            <a:pt x="7518401" y="4197350"/>
                          </a:cubicBezTo>
                          <a:lnTo>
                            <a:pt x="7518401" y="19050"/>
                          </a:lnTo>
                          <a:cubicBezTo>
                            <a:pt x="7518400" y="16520"/>
                            <a:pt x="7517916" y="14090"/>
                            <a:pt x="7516949" y="11783"/>
                          </a:cubicBezTo>
                          <a:cubicBezTo>
                            <a:pt x="7515983" y="9451"/>
                            <a:pt x="7514606" y="7392"/>
                            <a:pt x="7512820" y="5582"/>
                          </a:cubicBezTo>
                          <a:cubicBezTo>
                            <a:pt x="7511034" y="3820"/>
                            <a:pt x="7508974" y="2456"/>
                            <a:pt x="7506640" y="1464"/>
                          </a:cubicBezTo>
                          <a:cubicBezTo>
                            <a:pt x="7504306" y="497"/>
                            <a:pt x="7501877" y="25"/>
                            <a:pt x="7499351" y="0"/>
                          </a:cubicBezTo>
                          <a:lnTo>
                            <a:pt x="19051" y="0"/>
                          </a:lnTo>
                          <a:cubicBezTo>
                            <a:pt x="16524" y="25"/>
                            <a:pt x="14094" y="497"/>
                            <a:pt x="11760" y="1464"/>
                          </a:cubicBezTo>
                          <a:cubicBezTo>
                            <a:pt x="9426" y="2456"/>
                            <a:pt x="7366" y="3820"/>
                            <a:pt x="5580" y="5582"/>
                          </a:cubicBezTo>
                          <a:cubicBezTo>
                            <a:pt x="3794" y="7392"/>
                            <a:pt x="2417" y="9451"/>
                            <a:pt x="1450" y="11783"/>
                          </a:cubicBezTo>
                          <a:cubicBezTo>
                            <a:pt x="484" y="14090"/>
                            <a:pt x="0" y="16520"/>
                            <a:pt x="1" y="19050"/>
                          </a:cubicBezTo>
                          <a:close/>
                          <a:moveTo>
                            <a:pt x="1" y="1905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>
        <w:drawing>
          <wp:anchor simplePos="0" relativeHeight="251658442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3087534"/>
            <wp:effectExtent l="0" t="0" r="0" b="0"/>
            <wp:wrapNone/>
            <wp:docPr id="532" name="Freeform 5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3087534"/>
                    </a:xfrm>
                    <a:custGeom>
                      <a:rect l="l" t="t" r="r" b="b"/>
                      <a:pathLst>
                        <a:path w="7505700" h="4114800">
                          <a:moveTo>
                            <a:pt x="0" y="4114800"/>
                          </a:moveTo>
                          <a:lnTo>
                            <a:pt x="7505700" y="41148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4114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1" locked="0" layoutInCell="1" allowOverlap="1">
            <wp:simplePos x="0" y="0"/>
            <wp:positionH relativeFrom="page">
              <wp:posOffset>968653</wp:posOffset>
            </wp:positionH>
            <wp:positionV relativeFrom="line">
              <wp:posOffset>-13544</wp:posOffset>
            </wp:positionV>
            <wp:extent cx="5631891" cy="3087534"/>
            <wp:effectExtent l="0" t="0" r="0" b="0"/>
            <wp:wrapNone/>
            <wp:docPr id="533" name="Freeform 5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31891" cy="3087534"/>
                    </a:xfrm>
                    <a:custGeom>
                      <a:rect l="l" t="t" r="r" b="b"/>
                      <a:pathLst>
                        <a:path w="7505700" h="4114800">
                          <a:moveTo>
                            <a:pt x="0" y="4114800"/>
                          </a:moveTo>
                          <a:lnTo>
                            <a:pt x="7505700" y="4114800"/>
                          </a:lnTo>
                          <a:lnTo>
                            <a:pt x="7505700" y="0"/>
                          </a:lnTo>
                          <a:lnTo>
                            <a:pt x="0" y="0"/>
                          </a:lnTo>
                          <a:lnTo>
                            <a:pt x="0" y="4114800"/>
                          </a:lnTo>
                          <a:close/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634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&lt;!--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头部组件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&lt;AppHeader /&gt;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&lt;!--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频道组件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&lt;HomeChannel /&gt;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&lt;!-- </w:t>
      </w:r>
      <w:r>
        <w:rPr sz="16" baseline="0" dirty="0">
          <w:jc w:val="left"/>
          <w:rFonts w:ascii="新宋体" w:hAnsi="新宋体" w:cs="新宋体"/>
          <w:color w:val="34495E"/>
          <w:sz w:val="16"/>
          <w:szCs w:val="16"/>
        </w:rPr>
        <w:t>轮播组件</w:t>
      </w:r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>
        <w:br w:type="textWrapping" w:clear="all"/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  &lt;HomeSwipe /&gt;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&lt;!-- </w:t>
      </w:r>
      <w:r>
        <w:rPr sz="16" baseline="0" dirty="0">
          <w:jc w:val="left"/>
          <w:rFonts w:ascii="新宋体" w:hAnsi="新宋体" w:cs="新宋体"/>
          <w:color w:val="229922"/>
          <w:sz w:val="16"/>
          <w:szCs w:val="16"/>
        </w:rPr>
        <w:t>视频列表</w:t>
      </w:r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 --&gt;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7634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  &lt;HomeVideoList /&gt;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&lt;/template&gt;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&lt;script setup lang="ts"&gt;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AppHeader from '@/components/app-header.vue'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HomeChannel from './components/home-channel.vue'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18" w:lineRule="exact"/>
        <w:ind w:left="1185" w:right="0" w:firstLine="0"/>
      </w:pP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import HomeSwipe from './components/home-swipe.vue'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0" w:lineRule="exact"/>
        <w:ind w:left="1185" w:right="3553" w:firstLine="0"/>
      </w:pPr>
      <w:r/>
      <w:r>
        <w:rPr sz="16" baseline="0" dirty="0">
          <w:jc w:val="left"/>
          <w:rFonts w:ascii="Arial" w:hAnsi="Arial" w:cs="Arial"/>
          <w:color w:val="229922"/>
          <w:sz w:val="16"/>
          <w:szCs w:val="16"/>
        </w:rPr>
        <w:t>+import HomeVideoList from './components/home-video-list.vue'</w:t>
      </w:r>
      <w:r>
        <w:rPr>
          <w:rFonts w:ascii="Times New Roman" w:hAnsi="Times New Roman" w:cs="Times New Roman"/>
          <w:sz w:val="16"/>
          <w:szCs w:val="16"/>
        </w:rPr>
        <w:t> </w:t>
      </w:r>
      <w:r/>
      <w:r>
        <w:rPr sz="16" baseline="0" dirty="0">
          <w:jc w:val="left"/>
          <w:rFonts w:ascii="Arial" w:hAnsi="Arial" w:cs="Arial"/>
          <w:color w:val="34495E"/>
          <w:sz w:val="16"/>
          <w:szCs w:val="16"/>
        </w:rPr>
        <w:t>&lt;/script&gt;</w:t>
      </w:r>
      <w:r>
        <w:rPr>
          <w:rFonts w:ascii="Times New Roman" w:hAnsi="Times New Roman" w:cs="Times New Roman"/>
          <w:sz w:val="16"/>
          <w:szCs w:val="16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300" w:after="0" w:line="360" w:lineRule="exact"/>
        <w:ind w:left="990" w:right="0" w:firstLine="0"/>
      </w:pPr>
      <w:r/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🌈</w:t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目标验证	</w:t>
      </w:r>
      <w:hyperlink r:id="rId525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104" w:after="0" w:line="300" w:lineRule="exact"/>
        <w:ind w:left="1440" w:right="894" w:firstLine="0"/>
        <w:jc w:val="both"/>
      </w:pPr>
      <w:r>
        <w:drawing>
          <wp:anchor simplePos="0" relativeHeight="251658286" behindDoc="1" locked="0" layoutInCell="1" allowOverlap="1">
            <wp:simplePos x="0" y="0"/>
            <wp:positionH relativeFrom="page">
              <wp:posOffset>2264655</wp:posOffset>
            </wp:positionH>
            <wp:positionV relativeFrom="line">
              <wp:posOffset>77040</wp:posOffset>
            </wp:positionV>
            <wp:extent cx="343060" cy="190588"/>
            <wp:effectExtent l="0" t="0" r="0" b="0"/>
            <wp:wrapNone/>
            <wp:docPr id="534" name="Freeform 5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43060" cy="190588"/>
                    </a:xfrm>
                    <a:custGeom>
                      <a:rect l="l" t="t" r="r" b="b"/>
                      <a:pathLst>
                        <a:path w="457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431801" y="254000"/>
                          </a:lnTo>
                          <a:cubicBezTo>
                            <a:pt x="435169" y="254000"/>
                            <a:pt x="438408" y="253356"/>
                            <a:pt x="441520" y="252091"/>
                          </a:cubicBezTo>
                          <a:cubicBezTo>
                            <a:pt x="444632" y="250801"/>
                            <a:pt x="447379" y="248965"/>
                            <a:pt x="449761" y="246584"/>
                          </a:cubicBezTo>
                          <a:cubicBezTo>
                            <a:pt x="452142" y="244227"/>
                            <a:pt x="453978" y="241474"/>
                            <a:pt x="455267" y="238349"/>
                          </a:cubicBezTo>
                          <a:cubicBezTo>
                            <a:pt x="456556" y="235248"/>
                            <a:pt x="457200" y="231999"/>
                            <a:pt x="457201" y="228600"/>
                          </a:cubicBezTo>
                          <a:lnTo>
                            <a:pt x="457201" y="25400"/>
                          </a:lnTo>
                          <a:cubicBezTo>
                            <a:pt x="457200" y="22027"/>
                            <a:pt x="456556" y="18802"/>
                            <a:pt x="455267" y="15702"/>
                          </a:cubicBezTo>
                          <a:cubicBezTo>
                            <a:pt x="453978" y="12576"/>
                            <a:pt x="452142" y="9823"/>
                            <a:pt x="449761" y="7442"/>
                          </a:cubicBezTo>
                          <a:cubicBezTo>
                            <a:pt x="447379" y="5085"/>
                            <a:pt x="444632" y="3250"/>
                            <a:pt x="441520" y="1935"/>
                          </a:cubicBezTo>
                          <a:cubicBezTo>
                            <a:pt x="438408" y="670"/>
                            <a:pt x="435169" y="25"/>
                            <a:pt x="4318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02"/>
                          </a:cubicBezTo>
                          <a:cubicBezTo>
                            <a:pt x="645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3" behindDoc="1" locked="0" layoutInCell="1" allowOverlap="1">
            <wp:simplePos x="0" y="0"/>
            <wp:positionH relativeFrom="page">
              <wp:posOffset>3503481</wp:posOffset>
            </wp:positionH>
            <wp:positionV relativeFrom="line">
              <wp:posOffset>77040</wp:posOffset>
            </wp:positionV>
            <wp:extent cx="829060" cy="190588"/>
            <wp:effectExtent l="0" t="0" r="0" b="0"/>
            <wp:wrapNone/>
            <wp:docPr id="535" name="Freeform 5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829060" cy="190588"/>
                    </a:xfrm>
                    <a:custGeom>
                      <a:rect l="l" t="t" r="r" b="b"/>
                      <a:pathLst>
                        <a:path w="1104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5" y="235248"/>
                            <a:pt x="1934" y="238349"/>
                          </a:cubicBezTo>
                          <a:cubicBezTo>
                            <a:pt x="3222" y="241474"/>
                            <a:pt x="5058" y="244227"/>
                            <a:pt x="7440" y="246584"/>
                          </a:cubicBezTo>
                          <a:cubicBezTo>
                            <a:pt x="9821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1079501" y="254000"/>
                          </a:lnTo>
                          <a:cubicBezTo>
                            <a:pt x="1082868" y="254000"/>
                            <a:pt x="1086108" y="253356"/>
                            <a:pt x="1089220" y="252091"/>
                          </a:cubicBezTo>
                          <a:cubicBezTo>
                            <a:pt x="1092332" y="250801"/>
                            <a:pt x="1095079" y="248965"/>
                            <a:pt x="1097460" y="246584"/>
                          </a:cubicBezTo>
                          <a:cubicBezTo>
                            <a:pt x="1099842" y="244227"/>
                            <a:pt x="1101677" y="241474"/>
                            <a:pt x="1102966" y="238349"/>
                          </a:cubicBezTo>
                          <a:cubicBezTo>
                            <a:pt x="1104255" y="235248"/>
                            <a:pt x="1104900" y="231999"/>
                            <a:pt x="1104901" y="228600"/>
                          </a:cubicBezTo>
                          <a:lnTo>
                            <a:pt x="1104901" y="25400"/>
                          </a:lnTo>
                          <a:cubicBezTo>
                            <a:pt x="1104900" y="22027"/>
                            <a:pt x="1104255" y="18802"/>
                            <a:pt x="1102967" y="15702"/>
                          </a:cubicBezTo>
                          <a:cubicBezTo>
                            <a:pt x="1101677" y="12576"/>
                            <a:pt x="1099842" y="9823"/>
                            <a:pt x="1097460" y="7442"/>
                          </a:cubicBezTo>
                          <a:cubicBezTo>
                            <a:pt x="1095079" y="5085"/>
                            <a:pt x="1092332" y="3250"/>
                            <a:pt x="1089220" y="1935"/>
                          </a:cubicBezTo>
                          <a:cubicBezTo>
                            <a:pt x="1086108" y="670"/>
                            <a:pt x="1082868" y="25"/>
                            <a:pt x="10795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1" y="5085"/>
                            <a:pt x="7440" y="7442"/>
                          </a:cubicBezTo>
                          <a:cubicBezTo>
                            <a:pt x="5058" y="9823"/>
                            <a:pt x="3222" y="12576"/>
                            <a:pt x="1934" y="15702"/>
                          </a:cubicBezTo>
                          <a:cubicBezTo>
                            <a:pt x="645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8" behindDoc="1" locked="0" layoutInCell="1" allowOverlap="1">
            <wp:simplePos x="0" y="0"/>
            <wp:positionH relativeFrom="page">
              <wp:posOffset>4446894</wp:posOffset>
            </wp:positionH>
            <wp:positionV relativeFrom="line">
              <wp:posOffset>77040</wp:posOffset>
            </wp:positionV>
            <wp:extent cx="619413" cy="190588"/>
            <wp:effectExtent l="0" t="0" r="0" b="0"/>
            <wp:wrapNone/>
            <wp:docPr id="536" name="Freeform 5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19413" cy="190588"/>
                    </a:xfrm>
                    <a:custGeom>
                      <a:rect l="l" t="t" r="r" b="b"/>
                      <a:pathLst>
                        <a:path w="8255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99"/>
                            <a:pt x="644" y="235248"/>
                            <a:pt x="1933" y="238349"/>
                          </a:cubicBezTo>
                          <a:cubicBezTo>
                            <a:pt x="3222" y="241474"/>
                            <a:pt x="5058" y="244227"/>
                            <a:pt x="7440" y="246584"/>
                          </a:cubicBezTo>
                          <a:cubicBezTo>
                            <a:pt x="9822" y="248965"/>
                            <a:pt x="12568" y="250801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800101" y="254000"/>
                          </a:lnTo>
                          <a:cubicBezTo>
                            <a:pt x="803468" y="254000"/>
                            <a:pt x="806708" y="253356"/>
                            <a:pt x="809820" y="252091"/>
                          </a:cubicBezTo>
                          <a:cubicBezTo>
                            <a:pt x="812932" y="250801"/>
                            <a:pt x="815679" y="248965"/>
                            <a:pt x="818061" y="246584"/>
                          </a:cubicBezTo>
                          <a:cubicBezTo>
                            <a:pt x="820442" y="244227"/>
                            <a:pt x="822277" y="241474"/>
                            <a:pt x="823566" y="238349"/>
                          </a:cubicBezTo>
                          <a:cubicBezTo>
                            <a:pt x="824855" y="235248"/>
                            <a:pt x="825500" y="231999"/>
                            <a:pt x="825501" y="228600"/>
                          </a:cubicBezTo>
                          <a:lnTo>
                            <a:pt x="825501" y="25400"/>
                          </a:lnTo>
                          <a:cubicBezTo>
                            <a:pt x="825500" y="22027"/>
                            <a:pt x="824855" y="18802"/>
                            <a:pt x="823566" y="15702"/>
                          </a:cubicBezTo>
                          <a:cubicBezTo>
                            <a:pt x="822277" y="12576"/>
                            <a:pt x="820442" y="9823"/>
                            <a:pt x="818061" y="7442"/>
                          </a:cubicBezTo>
                          <a:cubicBezTo>
                            <a:pt x="815679" y="5085"/>
                            <a:pt x="812932" y="3250"/>
                            <a:pt x="809820" y="1935"/>
                          </a:cubicBezTo>
                          <a:cubicBezTo>
                            <a:pt x="806708" y="670"/>
                            <a:pt x="803468" y="25"/>
                            <a:pt x="8001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35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23"/>
                            <a:pt x="3222" y="12576"/>
                            <a:pt x="1933" y="15702"/>
                          </a:cubicBezTo>
                          <a:cubicBezTo>
                            <a:pt x="644" y="18802"/>
                            <a:pt x="0" y="22027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162804</wp:posOffset>
            </wp:positionV>
            <wp:extent cx="38118" cy="38117"/>
            <wp:effectExtent l="0" t="0" r="0" b="0"/>
            <wp:wrapNone/>
            <wp:docPr id="537" name="Freeform 5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85"/>
                          </a:cubicBezTo>
                          <a:cubicBezTo>
                            <a:pt x="32009" y="695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74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90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90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74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恭喜你已经学会在</w:t>
      </w:r>
      <w:r>
        <w:rPr sz="19" baseline="0" dirty="0">
          <w:jc w:val="left"/>
          <w:rFonts w:ascii="Arial" w:hAnsi="Arial" w:cs="Arial"/>
          <w:color w:val="34495E"/>
          <w:spacing w:val="8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项目中如何使</w:t>
      </w:r>
      <w:r>
        <w:rPr sz="19" baseline="0" dirty="0">
          <w:jc w:val="left"/>
          <w:rFonts w:ascii="微软雅黑" w:hAnsi="微软雅黑" w:cs="微软雅黑"/>
          <w:color w:val="34495E"/>
          <w:spacing w:val="4"/>
          <w:sz w:val="19"/>
          <w:szCs w:val="19"/>
        </w:rPr>
        <w:t>用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defineProp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PropTyp</w:t>
      </w:r>
      <w:r>
        <w:rPr sz="17" baseline="0" dirty="0">
          <w:jc w:val="left"/>
          <w:rFonts w:ascii="Arial" w:hAnsi="Arial" w:cs="Arial"/>
          <w:color w:val="E96900"/>
          <w:sz w:val="17"/>
          <w:szCs w:val="17"/>
        </w:rPr>
        <w:t>e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处理父子组件通讯业务了。</w:t>
      </w:r>
      <w:r>
        <w:rPr>
          <w:rFonts w:ascii="Times New Roman" w:hAnsi="Times New Roman" w:cs="Times New Roman"/>
          <w:sz w:val="19"/>
          <w:szCs w:val="19"/>
        </w:rPr>
        <w:t> </w:t>
      </w:r>
      <w:r>
        <w:drawing>
          <wp:anchor simplePos="0" relativeHeight="251658319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96764</wp:posOffset>
            </wp:positionV>
            <wp:extent cx="38118" cy="38117"/>
            <wp:effectExtent l="0" t="0" r="0" b="0"/>
            <wp:wrapNone/>
            <wp:docPr id="538" name="Freeform 5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02"/>
                            <a:pt x="48867" y="15702"/>
                          </a:cubicBezTo>
                          <a:cubicBezTo>
                            <a:pt x="47578" y="12601"/>
                            <a:pt x="45743" y="9848"/>
                            <a:pt x="43361" y="7442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02"/>
                          </a:cubicBezTo>
                          <a:cubicBezTo>
                            <a:pt x="645" y="18802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74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90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90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74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到此为止，你通过努力把整个哔哩哔哩首页完成，是不是感觉自己越来越棒棒哒，全体黑马前端人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员给你点赞。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👍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x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10086</w:t>
      </w:r>
      <w:r>
        <w:rPr>
          <w:rFonts w:ascii="Times New Roman" w:hAnsi="Times New Roman" w:cs="Times New Roman"/>
          <w:sz w:val="19"/>
          <w:szCs w:val="19"/>
        </w:rPr>
        <w:t>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42" behindDoc="0" locked="0" layoutInCell="1" allowOverlap="1">
            <wp:simplePos x="0" y="0"/>
            <wp:positionH relativeFrom="page">
              <wp:posOffset>1902537</wp:posOffset>
            </wp:positionH>
            <wp:positionV relativeFrom="paragraph">
              <wp:posOffset>56892</wp:posOffset>
            </wp:positionV>
            <wp:extent cx="3773653" cy="6499069"/>
            <wp:effectExtent l="0" t="0" r="0" b="0"/>
            <wp:wrapNone/>
            <wp:docPr id="541" name="Picture 54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>
                      <a:picLocks noChangeAspect="0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73653" cy="6499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1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视频播放页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-</w:t>
      </w:r>
      <w:r>
        <w:rPr sz="34" baseline="0" dirty="0">
          <w:jc w:val="left"/>
          <w:rFonts w:ascii="Arial" w:hAnsi="Arial" w:cs="Arial"/>
          <w:color w:val="34495E"/>
          <w:sz w:val="34"/>
          <w:szCs w:val="34"/>
        </w:rPr>
        <w:t> </w:t>
      </w:r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自我实战	</w:t>
      </w:r>
      <w:hyperlink r:id="rId539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20" w:after="0" w:line="360" w:lineRule="exact"/>
        <w:ind w:left="990" w:right="0" w:firstLine="0"/>
      </w:pPr>
      <w:r>
        <w:drawing>
          <wp:anchor simplePos="0" relativeHeight="251658244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69036</wp:posOffset>
            </wp:positionV>
            <wp:extent cx="5650950" cy="9529"/>
            <wp:effectExtent l="0" t="0" r="0" b="0"/>
            <wp:wrapNone/>
            <wp:docPr id="542" name="Freeform 5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前言	</w:t>
      </w:r>
      <w:hyperlink r:id="rId540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87" w:after="0" w:line="300" w:lineRule="exact"/>
        <w:ind w:left="1440" w:right="880" w:firstLine="0"/>
      </w:pPr>
      <w:r>
        <w:drawing>
          <wp:anchor simplePos="0" relativeHeight="25165825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152704</wp:posOffset>
            </wp:positionV>
            <wp:extent cx="38118" cy="38117"/>
            <wp:effectExtent l="0" t="0" r="0" b="0"/>
            <wp:wrapNone/>
            <wp:docPr id="543" name="Freeform 5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有了前面哔哩哔哩首页的实战经验，视频播放页建议大家自己书写哦。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💪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57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97460</wp:posOffset>
            </wp:positionV>
            <wp:extent cx="38118" cy="38117"/>
            <wp:effectExtent l="0" t="0" r="0" b="0"/>
            <wp:wrapNone/>
            <wp:docPr id="544" name="Freeform 5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02"/>
                          </a:cubicBezTo>
                          <a:cubicBezTo>
                            <a:pt x="47578" y="12601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01"/>
                            <a:pt x="1934" y="15702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我们页提供了视频播放页的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素材文件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，练习过程中遇到困难的小伙伴，可以去参考哦。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🧐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262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97460</wp:posOffset>
            </wp:positionV>
            <wp:extent cx="38118" cy="38117"/>
            <wp:effectExtent l="0" t="0" r="0" b="0"/>
            <wp:wrapNone/>
            <wp:docPr id="545" name="Freeform 5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576"/>
                            <a:pt x="45743" y="9823"/>
                            <a:pt x="43361" y="7442"/>
                          </a:cubicBezTo>
                          <a:cubicBezTo>
                            <a:pt x="40979" y="5061"/>
                            <a:pt x="38232" y="3225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25"/>
                            <a:pt x="9822" y="5061"/>
                            <a:pt x="7440" y="7442"/>
                          </a:cubicBezTo>
                          <a:cubicBezTo>
                            <a:pt x="5058" y="9823"/>
                            <a:pt x="3223" y="1257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49"/>
                          </a:cubicBezTo>
                          <a:cubicBezTo>
                            <a:pt x="3223" y="38249"/>
                            <a:pt x="5058" y="41003"/>
                            <a:pt x="7440" y="43359"/>
                          </a:cubicBezTo>
                          <a:cubicBezTo>
                            <a:pt x="9822" y="45765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65"/>
                            <a:pt x="43361" y="43359"/>
                          </a:cubicBezTo>
                          <a:cubicBezTo>
                            <a:pt x="45743" y="41003"/>
                            <a:pt x="47578" y="38249"/>
                            <a:pt x="48867" y="35149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自我实战的时候慢一点没关系哈，关键是坚持到最后，偷偷地努力，最后惊艳身边所有人。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🐮🍺</w:t>
      </w:r>
      <w:r>
        <w:rPr>
          <w:rFonts w:ascii="Times New Roman" w:hAnsi="Times New Roman" w:cs="Times New Roman"/>
          <w:sz w:val="19"/>
          <w:szCs w:val="19"/>
        </w:rPr>
        <w:t>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86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页面组件分析	</w:t>
      </w:r>
      <w:r>
        <w:rPr sz="27" baseline="0" dirty="0">
          <w:jc w:val="left"/>
          <w:rFonts w:ascii="Arial" w:hAnsi="Arial" w:cs="Arial"/>
          <w:color w:val="34495E"/>
          <w:sz w:val="27"/>
          <w:szCs w:val="27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49" behindDoc="0" locked="0" layoutInCell="1" allowOverlap="1">
            <wp:simplePos x="0" y="0"/>
            <wp:positionH relativeFrom="page">
              <wp:posOffset>959124</wp:posOffset>
            </wp:positionH>
            <wp:positionV relativeFrom="paragraph">
              <wp:posOffset>116125</wp:posOffset>
            </wp:positionV>
            <wp:extent cx="5650950" cy="5460362"/>
            <wp:effectExtent l="0" t="0" r="0" b="0"/>
            <wp:wrapNone/>
            <wp:docPr id="551" name="Picture 55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>
                      <a:picLocks noChangeAspect="0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0950" cy="5460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0" w:after="0" w:line="450" w:lineRule="exact"/>
        <w:ind w:left="990" w:right="0" w:firstLine="0"/>
      </w:pPr>
      <w:r/>
      <w:r>
        <w:rPr sz="34" baseline="0" dirty="0">
          <w:jc w:val="left"/>
          <w:rFonts w:ascii="微软雅黑" w:hAnsi="微软雅黑" w:cs="微软雅黑"/>
          <w:color w:val="34495E"/>
          <w:sz w:val="34"/>
          <w:szCs w:val="34"/>
        </w:rPr>
        <w:t>最后	</w:t>
      </w:r>
      <w:hyperlink r:id="rId547" w:history="1">
        <w:r>
          <w:rPr sz="34" baseline="0" dirty="0">
            <w:jc w:val="left"/>
            <w:rFonts w:ascii="Arial" w:hAnsi="Arial" w:cs="Arial"/>
            <w:color w:val="34495E"/>
            <w:sz w:val="34"/>
            <w:szCs w:val="34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400" w:after="0" w:line="360" w:lineRule="exact"/>
        <w:ind w:left="990" w:right="0" w:firstLine="0"/>
      </w:pPr>
      <w:r>
        <w:drawing>
          <wp:anchor simplePos="0" relativeHeight="251658251" behindDoc="0" locked="0" layoutInCell="1" allowOverlap="1">
            <wp:simplePos x="0" y="0"/>
            <wp:positionH relativeFrom="page">
              <wp:posOffset>959124</wp:posOffset>
            </wp:positionH>
            <wp:positionV relativeFrom="line">
              <wp:posOffset>56336</wp:posOffset>
            </wp:positionV>
            <wp:extent cx="5650950" cy="9529"/>
            <wp:effectExtent l="0" t="0" r="0" b="0"/>
            <wp:wrapNone/>
            <wp:docPr id="552" name="Freeform 5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5650950" cy="9529"/>
                    </a:xfrm>
                    <a:custGeom>
                      <a:rect l="l" t="t" r="r" b="b"/>
                      <a:pathLst>
                        <a:path w="7531100" h="12700">
                          <a:moveTo>
                            <a:pt x="0" y="12700"/>
                          </a:moveTo>
                          <a:lnTo>
                            <a:pt x="7531100" y="12700"/>
                          </a:lnTo>
                          <a:lnTo>
                            <a:pt x="7531100" y="0"/>
                          </a:lnTo>
                          <a:lnTo>
                            <a:pt x="0" y="0"/>
                          </a:lnTo>
                          <a:lnTo>
                            <a:pt x="0" y="12700"/>
                          </a:lnTo>
                          <a:close/>
                        </a:path>
                      </a:pathLst>
                    </a:custGeom>
                    <a:solidFill>
                      <a:srgbClr val="DDDDDD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收获	</w:t>
      </w:r>
      <w:hyperlink r:id="rId548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990" w:right="0" w:firstLine="0"/>
      </w:pP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通过你的不懈努力，你已经成功收获：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005" w:right="0" w:firstLine="0"/>
      </w:pPr>
      <w:r/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1.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完成带数据交互的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B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站移动端；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60" w:after="0" w:line="257" w:lineRule="exact"/>
        <w:ind w:left="1005" w:right="0" w:firstLine="0"/>
      </w:pPr>
      <w:r>
        <w:drawing>
          <wp:anchor simplePos="0" relativeHeight="251658272" behindDoc="1" locked="0" layoutInCell="1" allowOverlap="1">
            <wp:simplePos x="0" y="0"/>
            <wp:positionH relativeFrom="page">
              <wp:posOffset>1502301</wp:posOffset>
            </wp:positionH>
            <wp:positionV relativeFrom="line">
              <wp:posOffset>89739</wp:posOffset>
            </wp:positionV>
            <wp:extent cx="352589" cy="190588"/>
            <wp:effectExtent l="0" t="0" r="0" b="0"/>
            <wp:wrapNone/>
            <wp:docPr id="553" name="Freeform 5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52589" cy="190588"/>
                    </a:xfrm>
                    <a:custGeom>
                      <a:rect l="l" t="t" r="r" b="b"/>
                      <a:pathLst>
                        <a:path w="4699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90"/>
                            <a:pt x="12568" y="250825"/>
                            <a:pt x="15680" y="252115"/>
                          </a:cubicBezTo>
                          <a:cubicBezTo>
                            <a:pt x="18792" y="253380"/>
                            <a:pt x="22032" y="254000"/>
                            <a:pt x="25401" y="254000"/>
                          </a:cubicBezTo>
                          <a:lnTo>
                            <a:pt x="444501" y="254000"/>
                          </a:lnTo>
                          <a:cubicBezTo>
                            <a:pt x="447869" y="254000"/>
                            <a:pt x="451108" y="253380"/>
                            <a:pt x="454220" y="252115"/>
                          </a:cubicBezTo>
                          <a:cubicBezTo>
                            <a:pt x="457332" y="250825"/>
                            <a:pt x="460079" y="248990"/>
                            <a:pt x="462461" y="246584"/>
                          </a:cubicBezTo>
                          <a:cubicBezTo>
                            <a:pt x="464842" y="244227"/>
                            <a:pt x="466678" y="241474"/>
                            <a:pt x="467967" y="238349"/>
                          </a:cubicBezTo>
                          <a:cubicBezTo>
                            <a:pt x="469256" y="235223"/>
                            <a:pt x="469900" y="231974"/>
                            <a:pt x="469901" y="228600"/>
                          </a:cubicBezTo>
                          <a:lnTo>
                            <a:pt x="469901" y="25400"/>
                          </a:lnTo>
                          <a:cubicBezTo>
                            <a:pt x="469900" y="22052"/>
                            <a:pt x="469256" y="18827"/>
                            <a:pt x="467967" y="15727"/>
                          </a:cubicBezTo>
                          <a:cubicBezTo>
                            <a:pt x="466678" y="12626"/>
                            <a:pt x="464842" y="9873"/>
                            <a:pt x="462461" y="7467"/>
                          </a:cubicBezTo>
                          <a:cubicBezTo>
                            <a:pt x="460079" y="5110"/>
                            <a:pt x="457332" y="3275"/>
                            <a:pt x="454220" y="1985"/>
                          </a:cubicBezTo>
                          <a:cubicBezTo>
                            <a:pt x="451108" y="695"/>
                            <a:pt x="447869" y="25"/>
                            <a:pt x="4445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81" behindDoc="1" locked="0" layoutInCell="1" allowOverlap="1">
            <wp:simplePos x="0" y="0"/>
            <wp:positionH relativeFrom="page">
              <wp:posOffset>1978773</wp:posOffset>
            </wp:positionH>
            <wp:positionV relativeFrom="line">
              <wp:posOffset>89739</wp:posOffset>
            </wp:positionV>
            <wp:extent cx="762354" cy="190588"/>
            <wp:effectExtent l="0" t="0" r="0" b="0"/>
            <wp:wrapNone/>
            <wp:docPr id="554" name="Freeform 5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762354" cy="190588"/>
                    </a:xfrm>
                    <a:custGeom>
                      <a:rect l="l" t="t" r="r" b="b"/>
                      <a:pathLst>
                        <a:path w="10160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1" y="248990"/>
                            <a:pt x="12568" y="250825"/>
                            <a:pt x="15680" y="252115"/>
                          </a:cubicBezTo>
                          <a:cubicBezTo>
                            <a:pt x="18792" y="253380"/>
                            <a:pt x="22032" y="254000"/>
                            <a:pt x="25401" y="254000"/>
                          </a:cubicBezTo>
                          <a:lnTo>
                            <a:pt x="990601" y="254000"/>
                          </a:lnTo>
                          <a:cubicBezTo>
                            <a:pt x="993969" y="254000"/>
                            <a:pt x="997208" y="253380"/>
                            <a:pt x="1000320" y="252115"/>
                          </a:cubicBezTo>
                          <a:cubicBezTo>
                            <a:pt x="1003432" y="250825"/>
                            <a:pt x="1006179" y="248990"/>
                            <a:pt x="1008561" y="246584"/>
                          </a:cubicBezTo>
                          <a:cubicBezTo>
                            <a:pt x="1010942" y="244227"/>
                            <a:pt x="1012778" y="241474"/>
                            <a:pt x="1014067" y="238349"/>
                          </a:cubicBezTo>
                          <a:cubicBezTo>
                            <a:pt x="1015356" y="235223"/>
                            <a:pt x="1016000" y="231974"/>
                            <a:pt x="1016001" y="228600"/>
                          </a:cubicBezTo>
                          <a:lnTo>
                            <a:pt x="1016001" y="25400"/>
                          </a:lnTo>
                          <a:cubicBezTo>
                            <a:pt x="1016000" y="22052"/>
                            <a:pt x="1015356" y="18827"/>
                            <a:pt x="1014067" y="15727"/>
                          </a:cubicBezTo>
                          <a:cubicBezTo>
                            <a:pt x="1012778" y="12626"/>
                            <a:pt x="1010942" y="9873"/>
                            <a:pt x="1008561" y="7467"/>
                          </a:cubicBezTo>
                          <a:cubicBezTo>
                            <a:pt x="1006179" y="5110"/>
                            <a:pt x="1003432" y="3275"/>
                            <a:pt x="1000320" y="1985"/>
                          </a:cubicBezTo>
                          <a:cubicBezTo>
                            <a:pt x="997208" y="695"/>
                            <a:pt x="993969" y="25"/>
                            <a:pt x="9906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1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96" behindDoc="1" locked="0" layoutInCell="1" allowOverlap="1">
            <wp:simplePos x="0" y="0"/>
            <wp:positionH relativeFrom="page">
              <wp:posOffset>3665481</wp:posOffset>
            </wp:positionH>
            <wp:positionV relativeFrom="line">
              <wp:posOffset>89739</wp:posOffset>
            </wp:positionV>
            <wp:extent cx="419295" cy="190588"/>
            <wp:effectExtent l="0" t="0" r="0" b="0"/>
            <wp:wrapNone/>
            <wp:docPr id="555" name="Freeform 5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3" y="238349"/>
                          </a:cubicBezTo>
                          <a:cubicBezTo>
                            <a:pt x="3222" y="241474"/>
                            <a:pt x="5058" y="244227"/>
                            <a:pt x="7440" y="246584"/>
                          </a:cubicBezTo>
                          <a:cubicBezTo>
                            <a:pt x="9821" y="248990"/>
                            <a:pt x="12568" y="250825"/>
                            <a:pt x="15680" y="252115"/>
                          </a:cubicBezTo>
                          <a:cubicBezTo>
                            <a:pt x="18792" y="253380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8" y="254000"/>
                            <a:pt x="540008" y="253380"/>
                            <a:pt x="543120" y="252115"/>
                          </a:cubicBezTo>
                          <a:cubicBezTo>
                            <a:pt x="546232" y="250825"/>
                            <a:pt x="548979" y="248990"/>
                            <a:pt x="551360" y="246584"/>
                          </a:cubicBezTo>
                          <a:cubicBezTo>
                            <a:pt x="553742" y="244227"/>
                            <a:pt x="555577" y="241474"/>
                            <a:pt x="556867" y="238349"/>
                          </a:cubicBezTo>
                          <a:cubicBezTo>
                            <a:pt x="558155" y="235223"/>
                            <a:pt x="558800" y="231974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52"/>
                            <a:pt x="558155" y="18827"/>
                            <a:pt x="556867" y="15727"/>
                          </a:cubicBezTo>
                          <a:cubicBezTo>
                            <a:pt x="555577" y="12626"/>
                            <a:pt x="553742" y="9873"/>
                            <a:pt x="551360" y="7467"/>
                          </a:cubicBezTo>
                          <a:cubicBezTo>
                            <a:pt x="548979" y="5110"/>
                            <a:pt x="546232" y="3275"/>
                            <a:pt x="543120" y="1985"/>
                          </a:cubicBezTo>
                          <a:cubicBezTo>
                            <a:pt x="540008" y="695"/>
                            <a:pt x="536768" y="25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1" y="5110"/>
                            <a:pt x="7440" y="7467"/>
                          </a:cubicBezTo>
                          <a:cubicBezTo>
                            <a:pt x="5058" y="9873"/>
                            <a:pt x="3222" y="12626"/>
                            <a:pt x="1933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06" behindDoc="1" locked="0" layoutInCell="1" allowOverlap="1">
            <wp:simplePos x="0" y="0"/>
            <wp:positionH relativeFrom="page">
              <wp:posOffset>4208658</wp:posOffset>
            </wp:positionH>
            <wp:positionV relativeFrom="line">
              <wp:posOffset>89739</wp:posOffset>
            </wp:positionV>
            <wp:extent cx="628942" cy="190588"/>
            <wp:effectExtent l="0" t="0" r="0" b="0"/>
            <wp:wrapNone/>
            <wp:docPr id="556" name="Freeform 5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628942" cy="190588"/>
                    </a:xfrm>
                    <a:custGeom>
                      <a:rect l="l" t="t" r="r" b="b"/>
                      <a:pathLst>
                        <a:path w="8382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4" y="235223"/>
                            <a:pt x="1933" y="238349"/>
                          </a:cubicBezTo>
                          <a:cubicBezTo>
                            <a:pt x="3222" y="241474"/>
                            <a:pt x="5057" y="244227"/>
                            <a:pt x="7439" y="246584"/>
                          </a:cubicBezTo>
                          <a:cubicBezTo>
                            <a:pt x="9821" y="248990"/>
                            <a:pt x="12568" y="250825"/>
                            <a:pt x="15679" y="252115"/>
                          </a:cubicBezTo>
                          <a:cubicBezTo>
                            <a:pt x="18791" y="253380"/>
                            <a:pt x="22032" y="254000"/>
                            <a:pt x="25401" y="254000"/>
                          </a:cubicBezTo>
                          <a:lnTo>
                            <a:pt x="812801" y="254000"/>
                          </a:lnTo>
                          <a:cubicBezTo>
                            <a:pt x="816168" y="254000"/>
                            <a:pt x="819408" y="253380"/>
                            <a:pt x="822520" y="252115"/>
                          </a:cubicBezTo>
                          <a:cubicBezTo>
                            <a:pt x="825632" y="250825"/>
                            <a:pt x="828379" y="248990"/>
                            <a:pt x="830761" y="246584"/>
                          </a:cubicBezTo>
                          <a:cubicBezTo>
                            <a:pt x="833142" y="244227"/>
                            <a:pt x="834977" y="241474"/>
                            <a:pt x="836267" y="238349"/>
                          </a:cubicBezTo>
                          <a:cubicBezTo>
                            <a:pt x="837556" y="235223"/>
                            <a:pt x="838200" y="231974"/>
                            <a:pt x="838201" y="228600"/>
                          </a:cubicBezTo>
                          <a:lnTo>
                            <a:pt x="838201" y="25400"/>
                          </a:lnTo>
                          <a:cubicBezTo>
                            <a:pt x="838200" y="22052"/>
                            <a:pt x="837556" y="18827"/>
                            <a:pt x="836267" y="15727"/>
                          </a:cubicBezTo>
                          <a:cubicBezTo>
                            <a:pt x="834977" y="12626"/>
                            <a:pt x="833142" y="9873"/>
                            <a:pt x="830761" y="7467"/>
                          </a:cubicBezTo>
                          <a:cubicBezTo>
                            <a:pt x="828379" y="5110"/>
                            <a:pt x="825632" y="3275"/>
                            <a:pt x="822520" y="1985"/>
                          </a:cubicBezTo>
                          <a:cubicBezTo>
                            <a:pt x="819408" y="695"/>
                            <a:pt x="816168" y="25"/>
                            <a:pt x="8128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1" y="695"/>
                            <a:pt x="15679" y="1985"/>
                          </a:cubicBezTo>
                          <a:cubicBezTo>
                            <a:pt x="12567" y="3275"/>
                            <a:pt x="9821" y="5110"/>
                            <a:pt x="7439" y="7467"/>
                          </a:cubicBezTo>
                          <a:cubicBezTo>
                            <a:pt x="5057" y="9873"/>
                            <a:pt x="3222" y="12626"/>
                            <a:pt x="1933" y="15727"/>
                          </a:cubicBezTo>
                          <a:cubicBezTo>
                            <a:pt x="644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3" behindDoc="1" locked="0" layoutInCell="1" allowOverlap="1">
            <wp:simplePos x="0" y="0"/>
            <wp:positionH relativeFrom="page">
              <wp:posOffset>1527900</wp:posOffset>
            </wp:positionH>
            <wp:positionV relativeFrom="line">
              <wp:posOffset>136059</wp:posOffset>
            </wp:positionV>
            <wp:extent cx="287438" cy="112207"/>
            <wp:effectExtent l="0" t="0" r="0" b="0"/>
            <wp:wrapNone/>
            <wp:docPr id="557" name="Picture 55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>
                      <a:picLocks noChangeAspect="0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7438" cy="112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82" behindDoc="1" locked="0" layoutInCell="1" allowOverlap="1">
            <wp:simplePos x="0" y="0"/>
            <wp:positionH relativeFrom="page">
              <wp:posOffset>2005150</wp:posOffset>
            </wp:positionH>
            <wp:positionV relativeFrom="line">
              <wp:posOffset>136059</wp:posOffset>
            </wp:positionV>
            <wp:extent cx="699755" cy="135416"/>
            <wp:effectExtent l="0" t="0" r="0" b="0"/>
            <wp:wrapNone/>
            <wp:docPr id="558" name="Picture 55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>
                      <a:picLocks noChangeAspect="0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9755" cy="135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297" behindDoc="1" locked="0" layoutInCell="1" allowOverlap="1">
            <wp:simplePos x="0" y="0"/>
            <wp:positionH relativeFrom="page">
              <wp:posOffset>3694505</wp:posOffset>
            </wp:positionH>
            <wp:positionV relativeFrom="line">
              <wp:posOffset>132727</wp:posOffset>
            </wp:positionV>
            <wp:extent cx="359118" cy="115538"/>
            <wp:effectExtent l="0" t="0" r="0" b="0"/>
            <wp:wrapNone/>
            <wp:docPr id="559" name="Picture 559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>
                      <a:picLocks noChangeAspect="0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118" cy="115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07" behindDoc="1" locked="0" layoutInCell="1" allowOverlap="1">
            <wp:simplePos x="0" y="0"/>
            <wp:positionH relativeFrom="page">
              <wp:posOffset>4244495</wp:posOffset>
            </wp:positionH>
            <wp:positionV relativeFrom="line">
              <wp:posOffset>132727</wp:posOffset>
            </wp:positionV>
            <wp:extent cx="559086" cy="115538"/>
            <wp:effectExtent l="0" t="0" r="0" b="0"/>
            <wp:wrapNone/>
            <wp:docPr id="560" name="Picture 56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>
                      <a:picLocks noChangeAspect="0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9086" cy="115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2.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学习到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Vue</w:t>
      </w:r>
      <w:r>
        <w:rPr sz="17" baseline="0" dirty="0">
          <w:jc w:val="left"/>
          <w:rFonts w:ascii="Arial" w:hAnsi="Arial" w:cs="Arial"/>
          <w:color w:val="000000"/>
          <w:spacing w:val="17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TypeScrip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t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的开发环境配置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Vola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r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DevTool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s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；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140" w:after="0" w:line="257" w:lineRule="exact"/>
        <w:ind w:left="1005" w:right="0" w:firstLine="0"/>
      </w:pPr>
      <w:r>
        <w:drawing>
          <wp:anchor simplePos="0" relativeHeight="251658323" behindDoc="1" locked="0" layoutInCell="1" allowOverlap="1">
            <wp:simplePos x="0" y="0"/>
            <wp:positionH relativeFrom="page">
              <wp:posOffset>1502301</wp:posOffset>
            </wp:positionH>
            <wp:positionV relativeFrom="line">
              <wp:posOffset>77040</wp:posOffset>
            </wp:positionV>
            <wp:extent cx="419295" cy="190588"/>
            <wp:effectExtent l="0" t="0" r="0" b="0"/>
            <wp:wrapNone/>
            <wp:docPr id="561" name="Freeform 5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5" cy="190588"/>
                    </a:xfrm>
                    <a:custGeom>
                      <a:rect l="l" t="t" r="r" b="b"/>
                      <a:pathLst>
                        <a:path w="558801" h="254000">
                          <a:moveTo>
                            <a:pt x="1" y="25400"/>
                          </a:moveTo>
                          <a:lnTo>
                            <a:pt x="1" y="228600"/>
                          </a:lnTo>
                          <a:cubicBezTo>
                            <a:pt x="0" y="231974"/>
                            <a:pt x="645" y="235223"/>
                            <a:pt x="1934" y="238349"/>
                          </a:cubicBezTo>
                          <a:cubicBezTo>
                            <a:pt x="3223" y="241474"/>
                            <a:pt x="5058" y="244227"/>
                            <a:pt x="7440" y="246584"/>
                          </a:cubicBezTo>
                          <a:cubicBezTo>
                            <a:pt x="9822" y="248990"/>
                            <a:pt x="12568" y="250825"/>
                            <a:pt x="15680" y="252091"/>
                          </a:cubicBezTo>
                          <a:cubicBezTo>
                            <a:pt x="18792" y="253356"/>
                            <a:pt x="22032" y="254000"/>
                            <a:pt x="25401" y="254000"/>
                          </a:cubicBezTo>
                          <a:lnTo>
                            <a:pt x="533401" y="254000"/>
                          </a:lnTo>
                          <a:cubicBezTo>
                            <a:pt x="536769" y="254000"/>
                            <a:pt x="540008" y="253356"/>
                            <a:pt x="543120" y="252091"/>
                          </a:cubicBezTo>
                          <a:cubicBezTo>
                            <a:pt x="546232" y="250825"/>
                            <a:pt x="548979" y="248990"/>
                            <a:pt x="551361" y="246584"/>
                          </a:cubicBezTo>
                          <a:cubicBezTo>
                            <a:pt x="553742" y="244227"/>
                            <a:pt x="555578" y="241474"/>
                            <a:pt x="556867" y="238349"/>
                          </a:cubicBezTo>
                          <a:cubicBezTo>
                            <a:pt x="558156" y="235223"/>
                            <a:pt x="558800" y="231974"/>
                            <a:pt x="558801" y="228600"/>
                          </a:cubicBezTo>
                          <a:lnTo>
                            <a:pt x="558801" y="25400"/>
                          </a:lnTo>
                          <a:cubicBezTo>
                            <a:pt x="558800" y="22052"/>
                            <a:pt x="558156" y="18827"/>
                            <a:pt x="556867" y="15727"/>
                          </a:cubicBezTo>
                          <a:cubicBezTo>
                            <a:pt x="555578" y="12601"/>
                            <a:pt x="553742" y="9848"/>
                            <a:pt x="551361" y="7442"/>
                          </a:cubicBezTo>
                          <a:cubicBezTo>
                            <a:pt x="548979" y="5085"/>
                            <a:pt x="546232" y="3250"/>
                            <a:pt x="543120" y="1960"/>
                          </a:cubicBezTo>
                          <a:cubicBezTo>
                            <a:pt x="540008" y="670"/>
                            <a:pt x="536769" y="25"/>
                            <a:pt x="533401" y="0"/>
                          </a:cubicBezTo>
                          <a:lnTo>
                            <a:pt x="25401" y="0"/>
                          </a:ln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42"/>
                          </a:cubicBezTo>
                          <a:cubicBezTo>
                            <a:pt x="5058" y="9848"/>
                            <a:pt x="3223" y="12601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lose/>
                          <a:moveTo>
                            <a:pt x="1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5" behindDoc="1" locked="0" layoutInCell="1" allowOverlap="1">
            <wp:simplePos x="0" y="0"/>
            <wp:positionH relativeFrom="page">
              <wp:posOffset>2445715</wp:posOffset>
            </wp:positionH>
            <wp:positionV relativeFrom="line">
              <wp:posOffset>77040</wp:posOffset>
            </wp:positionV>
            <wp:extent cx="419294" cy="190588"/>
            <wp:effectExtent l="0" t="0" r="0" b="0"/>
            <wp:wrapNone/>
            <wp:docPr id="562" name="Freeform 5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419294" cy="190588"/>
                    </a:xfrm>
                    <a:custGeom>
                      <a:rect l="l" t="t" r="r" b="b"/>
                      <a:pathLst>
                        <a:path w="558800" h="254000">
                          <a:moveTo>
                            <a:pt x="0" y="25400"/>
                          </a:moveTo>
                          <a:lnTo>
                            <a:pt x="0" y="228600"/>
                          </a:lnTo>
                          <a:cubicBezTo>
                            <a:pt x="0" y="231974"/>
                            <a:pt x="644" y="235223"/>
                            <a:pt x="1933" y="238349"/>
                          </a:cubicBezTo>
                          <a:cubicBezTo>
                            <a:pt x="3222" y="241474"/>
                            <a:pt x="5057" y="244227"/>
                            <a:pt x="7439" y="246584"/>
                          </a:cubicBezTo>
                          <a:cubicBezTo>
                            <a:pt x="9820" y="248990"/>
                            <a:pt x="12567" y="250825"/>
                            <a:pt x="15679" y="252091"/>
                          </a:cubicBezTo>
                          <a:cubicBezTo>
                            <a:pt x="18791" y="253356"/>
                            <a:pt x="22031" y="254000"/>
                            <a:pt x="25400" y="254000"/>
                          </a:cubicBezTo>
                          <a:lnTo>
                            <a:pt x="533400" y="254000"/>
                          </a:lnTo>
                          <a:cubicBezTo>
                            <a:pt x="536768" y="254000"/>
                            <a:pt x="540007" y="253356"/>
                            <a:pt x="543119" y="252091"/>
                          </a:cubicBezTo>
                          <a:cubicBezTo>
                            <a:pt x="546231" y="250825"/>
                            <a:pt x="548978" y="248990"/>
                            <a:pt x="551360" y="246584"/>
                          </a:cubicBezTo>
                          <a:cubicBezTo>
                            <a:pt x="553741" y="244227"/>
                            <a:pt x="555576" y="241474"/>
                            <a:pt x="556866" y="238349"/>
                          </a:cubicBezTo>
                          <a:cubicBezTo>
                            <a:pt x="558155" y="235223"/>
                            <a:pt x="558799" y="231974"/>
                            <a:pt x="558800" y="228600"/>
                          </a:cubicBezTo>
                          <a:lnTo>
                            <a:pt x="558800" y="25400"/>
                          </a:lnTo>
                          <a:cubicBezTo>
                            <a:pt x="558799" y="22052"/>
                            <a:pt x="558155" y="18827"/>
                            <a:pt x="556866" y="15727"/>
                          </a:cubicBezTo>
                          <a:cubicBezTo>
                            <a:pt x="555576" y="12601"/>
                            <a:pt x="553741" y="9848"/>
                            <a:pt x="551360" y="7442"/>
                          </a:cubicBezTo>
                          <a:cubicBezTo>
                            <a:pt x="548978" y="5085"/>
                            <a:pt x="546231" y="3250"/>
                            <a:pt x="543119" y="1960"/>
                          </a:cubicBezTo>
                          <a:cubicBezTo>
                            <a:pt x="540007" y="670"/>
                            <a:pt x="536768" y="25"/>
                            <a:pt x="533400" y="0"/>
                          </a:cubicBezTo>
                          <a:lnTo>
                            <a:pt x="25400" y="0"/>
                          </a:lnTo>
                          <a:cubicBezTo>
                            <a:pt x="22031" y="25"/>
                            <a:pt x="18791" y="670"/>
                            <a:pt x="15679" y="1960"/>
                          </a:cubicBezTo>
                          <a:cubicBezTo>
                            <a:pt x="12567" y="3250"/>
                            <a:pt x="9820" y="5085"/>
                            <a:pt x="7439" y="7442"/>
                          </a:cubicBezTo>
                          <a:cubicBezTo>
                            <a:pt x="5057" y="9848"/>
                            <a:pt x="3222" y="12601"/>
                            <a:pt x="1933" y="15727"/>
                          </a:cubicBezTo>
                          <a:cubicBezTo>
                            <a:pt x="644" y="18827"/>
                            <a:pt x="0" y="22052"/>
                            <a:pt x="0" y="25400"/>
                          </a:cubicBezTo>
                          <a:close/>
                          <a:moveTo>
                            <a:pt x="0" y="25400"/>
                          </a:moveTo>
                        </a:path>
                      </a:pathLst>
                    </a:custGeom>
                    <a:solidFill>
                      <a:srgbClr val="F8F8F8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4" behindDoc="1" locked="0" layoutInCell="1" allowOverlap="1">
            <wp:simplePos x="0" y="0"/>
            <wp:positionH relativeFrom="page">
              <wp:posOffset>1527900</wp:posOffset>
            </wp:positionH>
            <wp:positionV relativeFrom="line">
              <wp:posOffset>123359</wp:posOffset>
            </wp:positionV>
            <wp:extent cx="355833" cy="112207"/>
            <wp:effectExtent l="0" t="0" r="0" b="0"/>
            <wp:wrapNone/>
            <wp:docPr id="563" name="Picture 56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>
                      <a:picLocks noChangeAspect="0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5833" cy="112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8336" behindDoc="1" locked="0" layoutInCell="1" allowOverlap="1">
            <wp:simplePos x="0" y="0"/>
            <wp:positionH relativeFrom="page">
              <wp:posOffset>2476321</wp:posOffset>
            </wp:positionH>
            <wp:positionV relativeFrom="line">
              <wp:posOffset>123415</wp:posOffset>
            </wp:positionV>
            <wp:extent cx="358687" cy="112151"/>
            <wp:effectExtent l="0" t="0" r="0" b="0"/>
            <wp:wrapNone/>
            <wp:docPr id="564" name="Picture 56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>
                      <a:picLocks noChangeAspect="0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8687" cy="112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3.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学习到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Vant</w:t>
      </w:r>
      <w:r>
        <w:rPr sz="17" baseline="0" dirty="0">
          <w:jc w:val="left"/>
          <w:rFonts w:ascii="Arial" w:hAnsi="Arial" w:cs="Arial"/>
          <w:color w:val="000000"/>
          <w:spacing w:val="17"/>
          <w:sz w:val="17"/>
          <w:szCs w:val="17"/>
        </w:rPr>
        <w:t>3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组件库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+</w:t>
      </w:r>
      <w:r>
        <w:rPr sz="19" baseline="0" dirty="0">
          <w:jc w:val="left"/>
          <w:rFonts w:ascii="Arial" w:hAnsi="Arial" w:cs="Arial"/>
          <w:color w:val="34495E"/>
          <w:spacing w:val="17"/>
          <w:sz w:val="19"/>
          <w:szCs w:val="19"/>
        </w:rPr>
        <w:t>  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Axio</w:t>
      </w:r>
      <w:r>
        <w:rPr sz="17" baseline="0" dirty="0">
          <w:jc w:val="left"/>
          <w:rFonts w:ascii="Arial" w:hAnsi="Arial" w:cs="Arial"/>
          <w:color w:val="000000"/>
          <w:sz w:val="17"/>
          <w:szCs w:val="17"/>
        </w:rPr>
        <w:t>s 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请求库在项目实战中使用。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9859"/>
        </w:tabs>
        <w:spacing w:before="260" w:after="0" w:line="360" w:lineRule="exact"/>
        <w:ind w:left="990" w:right="0" w:firstLine="0"/>
      </w:pPr>
      <w:r/>
      <w:r>
        <w:rPr sz="27" baseline="0" dirty="0">
          <w:jc w:val="left"/>
          <w:rFonts w:ascii="微软雅黑" w:hAnsi="微软雅黑" w:cs="微软雅黑"/>
          <w:color w:val="34495E"/>
          <w:sz w:val="27"/>
          <w:szCs w:val="27"/>
        </w:rPr>
        <w:t>感言	</w:t>
      </w:r>
      <w:hyperlink r:id="rId549" w:history="1">
        <w:r>
          <w:rPr sz="27" baseline="0" dirty="0">
            <w:jc w:val="left"/>
            <w:rFonts w:ascii="Arial" w:hAnsi="Arial" w:cs="Arial"/>
            <w:color w:val="34495E"/>
            <w:sz w:val="27"/>
            <w:szCs w:val="27"/>
          </w:rPr>
          <w:t>  </w:t>
        </w:r>
      </w:hyperlink>
      <w:r/>
    </w:p>
    <w:p>
      <w:pPr>
        <w:rPr>
          <w:rFonts w:ascii="Times New Roman" w:hAnsi="Times New Roman" w:cs="Times New Roman"/>
          <w:color w:val="010302"/>
        </w:rPr>
        <w:spacing w:before="87" w:after="0" w:line="300" w:lineRule="exact"/>
        <w:ind w:left="1440" w:right="880" w:firstLine="0"/>
      </w:pPr>
      <w:r>
        <w:drawing>
          <wp:anchor simplePos="0" relativeHeight="251658347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152705</wp:posOffset>
            </wp:positionV>
            <wp:extent cx="38118" cy="38117"/>
            <wp:effectExtent l="0" t="0" r="0" b="0"/>
            <wp:wrapNone/>
            <wp:docPr id="565" name="Freeform 5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为自己的努力点个赞吧，也为黑马前端用心提供的直播分享点个赞，一键三连。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👍</w:t>
      </w:r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50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97460</wp:posOffset>
            </wp:positionV>
            <wp:extent cx="38118" cy="38117"/>
            <wp:effectExtent l="0" t="0" r="0" b="0"/>
            <wp:wrapNone/>
            <wp:docPr id="566" name="Freeform 5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02"/>
                          </a:cubicBezTo>
                          <a:cubicBezTo>
                            <a:pt x="47578" y="12601"/>
                            <a:pt x="45743" y="9873"/>
                            <a:pt x="43361" y="7467"/>
                          </a:cubicBezTo>
                          <a:cubicBezTo>
                            <a:pt x="40979" y="5085"/>
                            <a:pt x="38232" y="3250"/>
                            <a:pt x="35121" y="1960"/>
                          </a:cubicBezTo>
                          <a:cubicBezTo>
                            <a:pt x="32009" y="670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70"/>
                            <a:pt x="15680" y="1960"/>
                          </a:cubicBezTo>
                          <a:cubicBezTo>
                            <a:pt x="12568" y="3250"/>
                            <a:pt x="9822" y="5085"/>
                            <a:pt x="7440" y="7467"/>
                          </a:cubicBezTo>
                          <a:cubicBezTo>
                            <a:pt x="5058" y="9873"/>
                            <a:pt x="3223" y="12601"/>
                            <a:pt x="1934" y="15702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49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65"/>
                            <a:pt x="12568" y="47601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01"/>
                            <a:pt x="40979" y="45765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49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如果你觉得很棒，可以分享给你身边的小伙伴，大家一起学习会更快乐哦。</w:t>
      </w:r>
      <w:r>
        <w:rPr sz="19" baseline="0" dirty="0">
          <w:jc w:val="left"/>
          <w:rFonts w:ascii="Segoe UI Emoji" w:hAnsi="Segoe UI Emoji" w:cs="Segoe UI Emoji"/>
          <w:color w:val="34495E"/>
          <w:sz w:val="19"/>
          <w:szCs w:val="19"/>
        </w:rPr>
        <w:t>😘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09" w:h="16848"/>
          <w:pgMar w:top="500" w:right="500" w:bottom="400" w:left="500" w:header="708" w:footer="708" w:gutter="0"/>
          <w:docGrid w:linePitch="360"/>
        </w:sectPr>
        <w:spacing w:before="0" w:after="0" w:line="300" w:lineRule="exact"/>
        <w:ind w:left="1440" w:right="880" w:firstLine="0"/>
      </w:pPr>
      <w:r>
        <w:drawing>
          <wp:anchor simplePos="0" relativeHeight="251658353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96764</wp:posOffset>
            </wp:positionV>
            <wp:extent cx="38118" cy="38117"/>
            <wp:effectExtent l="0" t="0" r="0" b="0"/>
            <wp:wrapNone/>
            <wp:docPr id="567" name="Freeform 5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85"/>
                          </a:cubicBezTo>
                          <a:cubicBezTo>
                            <a:pt x="32009" y="695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74"/>
                            <a:pt x="645" y="32023"/>
                            <a:pt x="1934" y="35174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90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90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74"/>
                          </a:cubicBezTo>
                          <a:cubicBezTo>
                            <a:pt x="50156" y="32023"/>
                            <a:pt x="50800" y="28774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黑马前端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 B 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站账号，前端程序员聚集地</w:t>
      </w:r>
      <w:r>
        <w:rPr sz="19" baseline="0" dirty="0">
          <w:jc w:val="left"/>
          <w:rFonts w:ascii="微软雅黑" w:hAnsi="微软雅黑" w:cs="微软雅黑"/>
          <w:color w:val="34495E"/>
          <w:spacing w:val="29"/>
          <w:sz w:val="19"/>
          <w:szCs w:val="19"/>
        </w:rPr>
        <w:t>：</w:t>
      </w:r>
      <w:hyperlink r:id="rId550" w:history="1"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https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: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s</w:t>
        </w:r>
        <w:r>
          <w:rPr sz="19" baseline="0" dirty="0">
            <w:jc w:val="left"/>
            <w:rFonts w:ascii="Arial" w:hAnsi="Arial" w:cs="Arial"/>
            <w:color w:val="42B983"/>
            <w:spacing w:val="-3"/>
            <w:sz w:val="19"/>
            <w:szCs w:val="19"/>
          </w:rPr>
          <w:t>p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a</w:t>
        </w:r>
        <w:r>
          <w:rPr sz="19" baseline="0" dirty="0">
            <w:jc w:val="left"/>
            <w:rFonts w:ascii="Arial" w:hAnsi="Arial" w:cs="Arial"/>
            <w:color w:val="42B983"/>
            <w:spacing w:val="-5"/>
            <w:sz w:val="19"/>
            <w:szCs w:val="19"/>
          </w:rPr>
          <w:t>c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e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bilibili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.</w:t>
        </w:r>
        <w:r>
          <w:rPr sz="19" baseline="0" dirty="0">
            <w:jc w:val="left"/>
            <w:rFonts w:ascii="Arial" w:hAnsi="Arial" w:cs="Arial"/>
            <w:color w:val="42B983"/>
            <w:spacing w:val="-5"/>
            <w:sz w:val="19"/>
            <w:szCs w:val="19"/>
          </w:rPr>
          <w:t>c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om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/</w:t>
        </w:r>
        <w:r>
          <w:rPr sz="19" baseline="0" dirty="0">
            <w:jc w:val="left"/>
            <w:rFonts w:ascii="Arial" w:hAnsi="Arial" w:cs="Arial"/>
            <w:color w:val="42B983"/>
            <w:sz w:val="19"/>
            <w:szCs w:val="19"/>
          </w:rPr>
          <w:t>415434293</w:t>
        </w:r>
      </w:hyperlink>
      <w:r>
        <w:rPr>
          <w:rFonts w:ascii="Times New Roman" w:hAnsi="Times New Roman" w:cs="Times New Roman"/>
          <w:sz w:val="19"/>
          <w:szCs w:val="19"/>
        </w:rPr>
        <w:t> </w:t>
      </w:r>
      <w:r>
        <w:br w:type="textWrapping" w:clear="all"/>
      </w:r>
      <w:r>
        <w:drawing>
          <wp:anchor simplePos="0" relativeHeight="251658394" behindDoc="0" locked="0" layoutInCell="1" allowOverlap="1">
            <wp:simplePos x="0" y="0"/>
            <wp:positionH relativeFrom="page">
              <wp:posOffset>1102065</wp:posOffset>
            </wp:positionH>
            <wp:positionV relativeFrom="line">
              <wp:posOffset>96765</wp:posOffset>
            </wp:positionV>
            <wp:extent cx="38118" cy="38117"/>
            <wp:effectExtent l="0" t="0" r="0" b="0"/>
            <wp:wrapNone/>
            <wp:docPr id="568" name="Freeform 5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1">
                      <a:off x="0" y="0"/>
                      <a:ext cx="38118" cy="38117"/>
                    </a:xfrm>
                    <a:custGeom>
                      <a:rect l="l" t="t" r="r" b="b"/>
                      <a:pathLst>
                        <a:path w="50801" h="50800">
                          <a:moveTo>
                            <a:pt x="50801" y="25400"/>
                          </a:moveTo>
                          <a:cubicBezTo>
                            <a:pt x="50800" y="22052"/>
                            <a:pt x="50156" y="18827"/>
                            <a:pt x="48867" y="15727"/>
                          </a:cubicBezTo>
                          <a:cubicBezTo>
                            <a:pt x="47578" y="12626"/>
                            <a:pt x="45743" y="9873"/>
                            <a:pt x="43361" y="7467"/>
                          </a:cubicBezTo>
                          <a:cubicBezTo>
                            <a:pt x="40979" y="5110"/>
                            <a:pt x="38232" y="3275"/>
                            <a:pt x="35121" y="1985"/>
                          </a:cubicBezTo>
                          <a:cubicBezTo>
                            <a:pt x="32009" y="695"/>
                            <a:pt x="28769" y="25"/>
                            <a:pt x="25401" y="0"/>
                          </a:cubicBezTo>
                          <a:cubicBezTo>
                            <a:pt x="22032" y="25"/>
                            <a:pt x="18792" y="695"/>
                            <a:pt x="15680" y="1985"/>
                          </a:cubicBezTo>
                          <a:cubicBezTo>
                            <a:pt x="12568" y="3275"/>
                            <a:pt x="9822" y="5110"/>
                            <a:pt x="7440" y="7467"/>
                          </a:cubicBezTo>
                          <a:cubicBezTo>
                            <a:pt x="5058" y="9873"/>
                            <a:pt x="3223" y="12626"/>
                            <a:pt x="1934" y="15727"/>
                          </a:cubicBezTo>
                          <a:cubicBezTo>
                            <a:pt x="645" y="18827"/>
                            <a:pt x="0" y="22052"/>
                            <a:pt x="1" y="25400"/>
                          </a:cubicBezTo>
                          <a:cubicBezTo>
                            <a:pt x="0" y="28799"/>
                            <a:pt x="645" y="32048"/>
                            <a:pt x="1934" y="35174"/>
                          </a:cubicBezTo>
                          <a:cubicBezTo>
                            <a:pt x="3223" y="38274"/>
                            <a:pt x="5058" y="41027"/>
                            <a:pt x="7440" y="43384"/>
                          </a:cubicBezTo>
                          <a:cubicBezTo>
                            <a:pt x="9822" y="45790"/>
                            <a:pt x="12568" y="47625"/>
                            <a:pt x="15680" y="48891"/>
                          </a:cubicBezTo>
                          <a:cubicBezTo>
                            <a:pt x="18792" y="50156"/>
                            <a:pt x="22032" y="50800"/>
                            <a:pt x="25401" y="50800"/>
                          </a:cubicBezTo>
                          <a:cubicBezTo>
                            <a:pt x="28769" y="50800"/>
                            <a:pt x="32009" y="50156"/>
                            <a:pt x="35121" y="48891"/>
                          </a:cubicBezTo>
                          <a:cubicBezTo>
                            <a:pt x="38232" y="47625"/>
                            <a:pt x="40979" y="45790"/>
                            <a:pt x="43361" y="43384"/>
                          </a:cubicBezTo>
                          <a:cubicBezTo>
                            <a:pt x="45743" y="41027"/>
                            <a:pt x="47578" y="38274"/>
                            <a:pt x="48867" y="35174"/>
                          </a:cubicBezTo>
                          <a:cubicBezTo>
                            <a:pt x="50156" y="32048"/>
                            <a:pt x="50800" y="28799"/>
                            <a:pt x="50801" y="25400"/>
                          </a:cubicBezTo>
                          <a:close/>
                          <a:moveTo>
                            <a:pt x="50801" y="25400"/>
                          </a:moveTo>
                        </a:path>
                      </a:pathLst>
                    </a:custGeom>
                    <a:solidFill>
                      <a:srgbClr val="34495E">
                        <a:alpha val="100000"/>
                      </a:srgbClr>
                    </a:solidFill>
                    <a:ln w="9529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本次直播来自广州黑马前端苏老师，欢迎各位小伙伴来广州黑马吃喝玩乐。（</w:t>
      </w:r>
      <w:r>
        <w:rPr sz="19" baseline="0" dirty="0">
          <w:jc w:val="left"/>
          <w:rFonts w:ascii="Arial" w:hAnsi="Arial" w:cs="Arial"/>
          <w:color w:val="34495E"/>
          <w:sz w:val="19"/>
          <w:szCs w:val="19"/>
        </w:rPr>
        <w:t>PS</w:t>
      </w:r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：我能教你们几句</w:t>
      </w:r>
      <w:r>
        <w:rPr>
          <w:rFonts w:ascii="Times New Roman" w:hAnsi="Times New Roman" w:cs="Times New Roman"/>
          <w:sz w:val="19"/>
          <w:szCs w:val="19"/>
        </w:rPr>
        <w:t> </w:t>
      </w:r>
      <w:r/>
      <w:r>
        <w:rPr sz="19" baseline="0" dirty="0">
          <w:jc w:val="left"/>
          <w:rFonts w:ascii="微软雅黑" w:hAnsi="微软雅黑" w:cs="微软雅黑"/>
          <w:color w:val="34495E"/>
          <w:sz w:val="19"/>
          <w:szCs w:val="19"/>
        </w:rPr>
        <w:t>粤语哦）</w:t>
      </w:r>
      <w:r>
        <w:rPr>
          <w:rFonts w:ascii="Times New Roman" w:hAnsi="Times New Roman" w:cs="Times New Roman"/>
          <w:sz w:val="19"/>
          <w:szCs w:val="19"/>
        </w:rPr>
        <w:t> </w:t>
      </w:r>
      <w:r/>
      <w:r/>
      <w:r>
        <w:br w:type="page"/>
      </w:r>
    </w:p>
    <w:p>
      <w:r/>
    </w:p>
    <w:sectPr>
      <w:type w:val="continuous"/>
      <w:pgSz w:w="11909" w:h="16848"/>
      <w:pgMar w:top="500" w:right="500" w:bottom="400" w:left="4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59"/>
      <w:ind w:left="511"/>
    </w:pPr>
    <w:rPr>
      <w:rFonts w:ascii="Algerian" w:hAnsi="Algerian" w:eastAsia="Algerian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  <w:style w:type="table" w:styleId="TableGrid">
    <w:name w:val="Table Grid"/>
    <w:basedOn w:val="TableNormal"/>
    <w:uiPriority w:val="59"/>
    <w:rsid w:val="00D96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100" Type="http://schemas.openxmlformats.org/officeDocument/2006/relationships/hyperlink" TargetMode="External" Target="af://n0/"/><Relationship Id="rId101" Type="http://schemas.openxmlformats.org/officeDocument/2006/relationships/hyperlink" TargetMode="External" Target="af://n2/"/><Relationship Id="rId102" Type="http://schemas.openxmlformats.org/officeDocument/2006/relationships/hyperlink" TargetMode="External" Target="af://n7/"/><Relationship Id="rId103" Type="http://schemas.openxmlformats.org/officeDocument/2006/relationships/hyperlink" TargetMode="External" Target="af://n8/"/><Relationship Id="rId104" Type="http://schemas.openxmlformats.org/officeDocument/2006/relationships/hyperlink" TargetMode="External" Target="http://javascript.zbztb.cn/tsbilibili/#/"/><Relationship Id="rId105" Type="http://schemas.openxmlformats.org/officeDocument/2006/relationships/hyperlink" TargetMode="External" Target="af://n10/"/><Relationship Id="rId106" Type="http://schemas.openxmlformats.org/officeDocument/2006/relationships/hyperlink" TargetMode="External" Target="af://n12/"/><Relationship Id="rId111" Type="http://schemas.openxmlformats.org/officeDocument/2006/relationships/image" Target="media/image111.png"/><Relationship Id="rId113" Type="http://schemas.openxmlformats.org/officeDocument/2006/relationships/image" Target="media/image113.png"/><Relationship Id="rId115" Type="http://schemas.openxmlformats.org/officeDocument/2006/relationships/image" Target="media/image115.png"/><Relationship Id="rId116" Type="http://schemas.openxmlformats.org/officeDocument/2006/relationships/hyperlink" TargetMode="External" Target="af://n14/"/><Relationship Id="rId117" Type="http://schemas.openxmlformats.org/officeDocument/2006/relationships/hyperlink" TargetMode="External" Target="af://n19/"/><Relationship Id="rId118" Type="http://schemas.openxmlformats.org/officeDocument/2006/relationships/hyperlink" TargetMode="External" Target="https://cli.vuejs.org/zh/guide/installation.html"/><Relationship Id="rId119" Type="http://schemas.openxmlformats.org/officeDocument/2006/relationships/hyperlink" TargetMode="External" Target="https://v3.cn.vuejs.org/"/><Relationship Id="rId120" Type="http://schemas.openxmlformats.org/officeDocument/2006/relationships/hyperlink" TargetMode="External" Target="https://next.router.vuejs.org/zh/guide/"/><Relationship Id="rId121" Type="http://schemas.openxmlformats.org/officeDocument/2006/relationships/hyperlink" TargetMode="External" Target="https://vant-contrib.gitee.io/vant/v3/#/zh-CN"/><Relationship Id="rId122" Type="http://schemas.openxmlformats.org/officeDocument/2006/relationships/hyperlink" TargetMode="External" Target="https://www.typescriptlang.org/zh/play"/><Relationship Id="rId123" Type="http://schemas.openxmlformats.org/officeDocument/2006/relationships/hyperlink" TargetMode="External" Target="af://n38/"/><Relationship Id="rId124" Type="http://schemas.openxmlformats.org/officeDocument/2006/relationships/image" Target="media/image124.png"/><Relationship Id="rId130" Type="http://schemas.openxmlformats.org/officeDocument/2006/relationships/image" Target="media/image130.png"/><Relationship Id="rId131" Type="http://schemas.openxmlformats.org/officeDocument/2006/relationships/image" Target="media/image131.png"/><Relationship Id="rId132" Type="http://schemas.openxmlformats.org/officeDocument/2006/relationships/image" Target="media/image132.png"/><Relationship Id="rId133" Type="http://schemas.openxmlformats.org/officeDocument/2006/relationships/image" Target="media/image133.png"/><Relationship Id="rId136" Type="http://schemas.openxmlformats.org/officeDocument/2006/relationships/image" Target="media/image136.png"/><Relationship Id="rId137" Type="http://schemas.openxmlformats.org/officeDocument/2006/relationships/image" Target="media/image137.png"/><Relationship Id="rId149" Type="http://schemas.openxmlformats.org/officeDocument/2006/relationships/image" Target="media/image149.png"/><Relationship Id="rId150" Type="http://schemas.openxmlformats.org/officeDocument/2006/relationships/image" Target="media/image150.png"/><Relationship Id="rId152" Type="http://schemas.openxmlformats.org/officeDocument/2006/relationships/image" Target="media/image152.png"/><Relationship Id="rId153" Type="http://schemas.openxmlformats.org/officeDocument/2006/relationships/image" Target="media/image153.png"/><Relationship Id="rId154" Type="http://schemas.openxmlformats.org/officeDocument/2006/relationships/hyperlink" TargetMode="External" Target="af://n39/"/><Relationship Id="rId155" Type="http://schemas.openxmlformats.org/officeDocument/2006/relationships/hyperlink" TargetMode="External" Target="af://n44/"/><Relationship Id="rId156" Type="http://schemas.openxmlformats.org/officeDocument/2006/relationships/hyperlink" TargetMode="External" Target="af://n53/"/><Relationship Id="rId157" Type="http://schemas.openxmlformats.org/officeDocument/2006/relationships/hyperlink" TargetMode="External" Target="af://n54/"/><Relationship Id="rId158" Type="http://schemas.openxmlformats.org/officeDocument/2006/relationships/hyperlink" TargetMode="External" Target="af://n63/"/><Relationship Id="rId161" Type="http://schemas.openxmlformats.org/officeDocument/2006/relationships/image" Target="media/image161.png"/><Relationship Id="rId162" Type="http://schemas.openxmlformats.org/officeDocument/2006/relationships/image" Target="media/image162.png"/><Relationship Id="rId165" Type="http://schemas.openxmlformats.org/officeDocument/2006/relationships/image" Target="media/image165.png"/><Relationship Id="rId168" Type="http://schemas.openxmlformats.org/officeDocument/2006/relationships/image" Target="media/image168.png"/><Relationship Id="rId169" Type="http://schemas.openxmlformats.org/officeDocument/2006/relationships/image" Target="media/image169.png"/><Relationship Id="rId173" Type="http://schemas.openxmlformats.org/officeDocument/2006/relationships/image" Target="media/image173.png"/><Relationship Id="rId176" Type="http://schemas.openxmlformats.org/officeDocument/2006/relationships/image" Target="media/image176.png"/><Relationship Id="rId189" Type="http://schemas.openxmlformats.org/officeDocument/2006/relationships/image" Target="media/image189.png"/><Relationship Id="rId190" Type="http://schemas.openxmlformats.org/officeDocument/2006/relationships/image" Target="media/image190.png"/><Relationship Id="rId191" Type="http://schemas.openxmlformats.org/officeDocument/2006/relationships/image" Target="media/image191.png"/><Relationship Id="rId192" Type="http://schemas.openxmlformats.org/officeDocument/2006/relationships/image" Target="media/image192.png"/><Relationship Id="rId193" Type="http://schemas.openxmlformats.org/officeDocument/2006/relationships/image" Target="media/image193.png"/><Relationship Id="rId194" Type="http://schemas.openxmlformats.org/officeDocument/2006/relationships/image" Target="media/image194.png"/><Relationship Id="rId195" Type="http://schemas.openxmlformats.org/officeDocument/2006/relationships/image" Target="media/image195.png"/><Relationship Id="rId196" Type="http://schemas.openxmlformats.org/officeDocument/2006/relationships/image" Target="media/image196.png"/><Relationship Id="rId197" Type="http://schemas.openxmlformats.org/officeDocument/2006/relationships/hyperlink" TargetMode="External" Target="af://n72/"/><Relationship Id="rId198" Type="http://schemas.openxmlformats.org/officeDocument/2006/relationships/hyperlink" TargetMode="External" Target="af://n75/"/><Relationship Id="rId199" Type="http://schemas.openxmlformats.org/officeDocument/2006/relationships/hyperlink" TargetMode="External" Target="af://n76/"/><Relationship Id="rId200" Type="http://schemas.openxmlformats.org/officeDocument/2006/relationships/image" Target="media/image200.png"/><Relationship Id="rId201" Type="http://schemas.openxmlformats.org/officeDocument/2006/relationships/image" Target="media/image201.png"/><Relationship Id="rId216" Type="http://schemas.openxmlformats.org/officeDocument/2006/relationships/hyperlink" TargetMode="External" Target="af://n90/"/><Relationship Id="rId217" Type="http://schemas.openxmlformats.org/officeDocument/2006/relationships/hyperlink" TargetMode="External" Target="af://n100/"/><Relationship Id="rId231" Type="http://schemas.openxmlformats.org/officeDocument/2006/relationships/image" Target="media/image231.png"/><Relationship Id="rId238" Type="http://schemas.openxmlformats.org/officeDocument/2006/relationships/image" Target="media/image238.png"/><Relationship Id="rId239" Type="http://schemas.openxmlformats.org/officeDocument/2006/relationships/hyperlink" TargetMode="External" Target="af://n105/"/><Relationship Id="rId240" Type="http://schemas.openxmlformats.org/officeDocument/2006/relationships/hyperlink" TargetMode="External" Target="af://n107/"/><Relationship Id="rId241" Type="http://schemas.openxmlformats.org/officeDocument/2006/relationships/hyperlink" TargetMode="External" Target="af://n108/"/><Relationship Id="rId242" Type="http://schemas.openxmlformats.org/officeDocument/2006/relationships/hyperlink" TargetMode="External" Target="af://n112/"/><Relationship Id="rId244" Type="http://schemas.openxmlformats.org/officeDocument/2006/relationships/image" Target="media/image244.png"/><Relationship Id="rId250" Type="http://schemas.openxmlformats.org/officeDocument/2006/relationships/image" Target="media/image250.png"/><Relationship Id="rId253" Type="http://schemas.openxmlformats.org/officeDocument/2006/relationships/image" Target="media/image253.png"/><Relationship Id="rId260" Type="http://schemas.openxmlformats.org/officeDocument/2006/relationships/image" Target="media/image260.png"/><Relationship Id="rId266" Type="http://schemas.openxmlformats.org/officeDocument/2006/relationships/hyperlink" TargetMode="External" Target="af://n115/"/><Relationship Id="rId267" Type="http://schemas.openxmlformats.org/officeDocument/2006/relationships/hyperlink" TargetMode="External" Target="af://n117/"/><Relationship Id="rId268" Type="http://schemas.openxmlformats.org/officeDocument/2006/relationships/hyperlink" TargetMode="External" Target="af://n119/"/><Relationship Id="rId269" Type="http://schemas.openxmlformats.org/officeDocument/2006/relationships/hyperlink" TargetMode="External" Target="af://n120/"/><Relationship Id="rId270" Type="http://schemas.openxmlformats.org/officeDocument/2006/relationships/hyperlink" TargetMode="External" Target="af://n124/"/><Relationship Id="rId271" Type="http://schemas.openxmlformats.org/officeDocument/2006/relationships/hyperlink" TargetMode="External" Target="af://n128/"/><Relationship Id="rId272" Type="http://schemas.openxmlformats.org/officeDocument/2006/relationships/image" Target="media/image272.png"/><Relationship Id="rId273" Type="http://schemas.openxmlformats.org/officeDocument/2006/relationships/image" Target="media/image273.png"/><Relationship Id="rId280" Type="http://schemas.openxmlformats.org/officeDocument/2006/relationships/hyperlink" TargetMode="External" Target="af://n132/"/><Relationship Id="rId281" Type="http://schemas.openxmlformats.org/officeDocument/2006/relationships/hyperlink" TargetMode="External" Target="af://n133/"/><Relationship Id="rId282" Type="http://schemas.openxmlformats.org/officeDocument/2006/relationships/hyperlink" TargetMode="External" Target="af://n137/"/><Relationship Id="rId289" Type="http://schemas.openxmlformats.org/officeDocument/2006/relationships/image" Target="media/image289.png"/><Relationship Id="rId290" Type="http://schemas.openxmlformats.org/officeDocument/2006/relationships/hyperlink" TargetMode="External" Target="af://n139/"/><Relationship Id="rId291" Type="http://schemas.openxmlformats.org/officeDocument/2006/relationships/hyperlink" TargetMode="External" Target="af://n150/"/><Relationship Id="rId292" Type="http://schemas.openxmlformats.org/officeDocument/2006/relationships/hyperlink" TargetMode="External" Target="af://n151/"/><Relationship Id="rId293" Type="http://schemas.openxmlformats.org/officeDocument/2006/relationships/hyperlink" TargetMode="External" Target="af://n159/"/><Relationship Id="rId294" Type="http://schemas.openxmlformats.org/officeDocument/2006/relationships/hyperlink" TargetMode="External" Target="af://n166/"/><Relationship Id="rId295" Type="http://schemas.openxmlformats.org/officeDocument/2006/relationships/hyperlink" TargetMode="External" Target="af://n172/"/><Relationship Id="rId303" Type="http://schemas.openxmlformats.org/officeDocument/2006/relationships/image" Target="media/image303.png"/><Relationship Id="rId319" Type="http://schemas.openxmlformats.org/officeDocument/2006/relationships/image" Target="media/image319.png"/><Relationship Id="rId320" Type="http://schemas.openxmlformats.org/officeDocument/2006/relationships/hyperlink" TargetMode="External" Target="af://n173/"/><Relationship Id="rId321" Type="http://schemas.openxmlformats.org/officeDocument/2006/relationships/hyperlink" TargetMode="External" Target="af://n179/"/><Relationship Id="rId322" Type="http://schemas.openxmlformats.org/officeDocument/2006/relationships/hyperlink" TargetMode="External" Target="af://n184/"/><Relationship Id="rId323" Type="http://schemas.openxmlformats.org/officeDocument/2006/relationships/hyperlink" TargetMode="External" Target="af://n197/"/><Relationship Id="rId355" Type="http://schemas.openxmlformats.org/officeDocument/2006/relationships/image" Target="media/image355.png"/><Relationship Id="rId358" Type="http://schemas.openxmlformats.org/officeDocument/2006/relationships/image" Target="media/image358.png"/><Relationship Id="rId359" Type="http://schemas.openxmlformats.org/officeDocument/2006/relationships/image" Target="media/image359.png"/><Relationship Id="rId360" Type="http://schemas.openxmlformats.org/officeDocument/2006/relationships/hyperlink" TargetMode="External" Target="af://n210/"/><Relationship Id="rId361" Type="http://schemas.openxmlformats.org/officeDocument/2006/relationships/hyperlink" TargetMode="External" Target="af://n216/"/><Relationship Id="rId362" Type="http://schemas.openxmlformats.org/officeDocument/2006/relationships/image" Target="media/image362.png"/><Relationship Id="rId363" Type="http://schemas.openxmlformats.org/officeDocument/2006/relationships/image" Target="media/image363.png"/><Relationship Id="rId379" Type="http://schemas.openxmlformats.org/officeDocument/2006/relationships/image" Target="media/image379.png"/><Relationship Id="rId380" Type="http://schemas.openxmlformats.org/officeDocument/2006/relationships/image" Target="media/image380.png"/><Relationship Id="rId381" Type="http://schemas.openxmlformats.org/officeDocument/2006/relationships/hyperlink" TargetMode="External" Target="af://n217/"/><Relationship Id="rId382" Type="http://schemas.openxmlformats.org/officeDocument/2006/relationships/hyperlink" TargetMode="External" Target="af://n223/"/><Relationship Id="rId383" Type="http://schemas.openxmlformats.org/officeDocument/2006/relationships/hyperlink" TargetMode="External" Target="af://n234/"/><Relationship Id="rId384" Type="http://schemas.openxmlformats.org/officeDocument/2006/relationships/image" Target="media/image384.png"/><Relationship Id="rId391" Type="http://schemas.openxmlformats.org/officeDocument/2006/relationships/image" Target="media/image391.png"/><Relationship Id="rId409" Type="http://schemas.openxmlformats.org/officeDocument/2006/relationships/image" Target="media/image409.png"/><Relationship Id="rId417" Type="http://schemas.openxmlformats.org/officeDocument/2006/relationships/image" Target="media/image417.png"/><Relationship Id="rId418" Type="http://schemas.openxmlformats.org/officeDocument/2006/relationships/image" Target="media/image418.png"/><Relationship Id="rId419" Type="http://schemas.openxmlformats.org/officeDocument/2006/relationships/hyperlink" TargetMode="External" Target="af://n243/"/><Relationship Id="rId420" Type="http://schemas.openxmlformats.org/officeDocument/2006/relationships/hyperlink" TargetMode="External" Target="af://n249/"/><Relationship Id="rId421" Type="http://schemas.openxmlformats.org/officeDocument/2006/relationships/hyperlink" TargetMode="External" Target="af://n250/"/><Relationship Id="rId422" Type="http://schemas.openxmlformats.org/officeDocument/2006/relationships/hyperlink" TargetMode="External" Target="af://n258/"/><Relationship Id="rId423" Type="http://schemas.openxmlformats.org/officeDocument/2006/relationships/image" Target="media/image423.png"/><Relationship Id="rId424" Type="http://schemas.openxmlformats.org/officeDocument/2006/relationships/image" Target="media/image424.png"/><Relationship Id="rId428" Type="http://schemas.openxmlformats.org/officeDocument/2006/relationships/image" Target="media/image428.png"/><Relationship Id="rId437" Type="http://schemas.openxmlformats.org/officeDocument/2006/relationships/image" Target="media/image437.png"/><Relationship Id="rId438" Type="http://schemas.openxmlformats.org/officeDocument/2006/relationships/image" Target="media/image438.png"/><Relationship Id="rId439" Type="http://schemas.openxmlformats.org/officeDocument/2006/relationships/hyperlink" TargetMode="External" Target="af://n261/"/><Relationship Id="rId440" Type="http://schemas.openxmlformats.org/officeDocument/2006/relationships/hyperlink" TargetMode="External" Target="af://n267/"/><Relationship Id="rId441" Type="http://schemas.openxmlformats.org/officeDocument/2006/relationships/hyperlink" TargetMode="External" Target="af://n268/"/><Relationship Id="rId442" Type="http://schemas.openxmlformats.org/officeDocument/2006/relationships/hyperlink" TargetMode="External" Target="af://n276/"/><Relationship Id="rId443" Type="http://schemas.openxmlformats.org/officeDocument/2006/relationships/image" Target="media/image443.png"/><Relationship Id="rId444" Type="http://schemas.openxmlformats.org/officeDocument/2006/relationships/image" Target="media/image444.png"/><Relationship Id="rId448" Type="http://schemas.openxmlformats.org/officeDocument/2006/relationships/image" Target="media/image448.png"/><Relationship Id="rId459" Type="http://schemas.openxmlformats.org/officeDocument/2006/relationships/image" Target="media/image459.png"/><Relationship Id="rId460" Type="http://schemas.openxmlformats.org/officeDocument/2006/relationships/image" Target="media/image460.png"/><Relationship Id="rId461" Type="http://schemas.openxmlformats.org/officeDocument/2006/relationships/image" Target="media/image461.png"/><Relationship Id="rId462" Type="http://schemas.openxmlformats.org/officeDocument/2006/relationships/image" Target="media/image462.png"/><Relationship Id="rId471" Type="http://schemas.openxmlformats.org/officeDocument/2006/relationships/image" Target="media/image471.png"/><Relationship Id="rId472" Type="http://schemas.openxmlformats.org/officeDocument/2006/relationships/image" Target="media/image472.png"/><Relationship Id="rId473" Type="http://schemas.openxmlformats.org/officeDocument/2006/relationships/hyperlink" TargetMode="External" Target="af://n289/"/><Relationship Id="rId474" Type="http://schemas.openxmlformats.org/officeDocument/2006/relationships/hyperlink" TargetMode="External" Target="af://n299/"/><Relationship Id="rId475" Type="http://schemas.openxmlformats.org/officeDocument/2006/relationships/hyperlink" TargetMode="External" Target="af://n300/"/><Relationship Id="rId476" Type="http://schemas.openxmlformats.org/officeDocument/2006/relationships/hyperlink" TargetMode="External" Target="af://n306/"/><Relationship Id="rId477" Type="http://schemas.openxmlformats.org/officeDocument/2006/relationships/image" Target="media/image477.png"/><Relationship Id="rId478" Type="http://schemas.openxmlformats.org/officeDocument/2006/relationships/image" Target="media/image478.png"/><Relationship Id="rId484" Type="http://schemas.openxmlformats.org/officeDocument/2006/relationships/image" Target="media/image484.png"/><Relationship Id="rId489" Type="http://schemas.openxmlformats.org/officeDocument/2006/relationships/hyperlink" TargetMode="External" Target="af://n310/"/><Relationship Id="rId490" Type="http://schemas.openxmlformats.org/officeDocument/2006/relationships/hyperlink" TargetMode="External" Target="af://n311/"/><Relationship Id="rId491" Type="http://schemas.openxmlformats.org/officeDocument/2006/relationships/hyperlink" TargetMode="External" Target="af://n319/"/><Relationship Id="rId511" Type="http://schemas.openxmlformats.org/officeDocument/2006/relationships/image" Target="media/image511.png"/><Relationship Id="rId512" Type="http://schemas.openxmlformats.org/officeDocument/2006/relationships/image" Target="media/image512.png"/><Relationship Id="rId513" Type="http://schemas.openxmlformats.org/officeDocument/2006/relationships/image" Target="media/image513.png"/><Relationship Id="rId514" Type="http://schemas.openxmlformats.org/officeDocument/2006/relationships/image" Target="media/image514.png"/><Relationship Id="rId524" Type="http://schemas.openxmlformats.org/officeDocument/2006/relationships/image" Target="media/image524.png"/><Relationship Id="rId525" Type="http://schemas.openxmlformats.org/officeDocument/2006/relationships/hyperlink" TargetMode="External" Target="af://n339/"/><Relationship Id="rId526" Type="http://schemas.openxmlformats.org/officeDocument/2006/relationships/image" Target="media/image526.png"/><Relationship Id="rId527" Type="http://schemas.openxmlformats.org/officeDocument/2006/relationships/image" Target="media/image527.png"/><Relationship Id="rId539" Type="http://schemas.openxmlformats.org/officeDocument/2006/relationships/hyperlink" TargetMode="External" Target="af://n347/"/><Relationship Id="rId540" Type="http://schemas.openxmlformats.org/officeDocument/2006/relationships/hyperlink" TargetMode="External" Target="af://n348/"/><Relationship Id="rId541" Type="http://schemas.openxmlformats.org/officeDocument/2006/relationships/image" Target="media/image541.png"/><Relationship Id="rId546" Type="http://schemas.openxmlformats.org/officeDocument/2006/relationships/hyperlink" TargetMode="External" Target="af://n356/"/><Relationship Id="rId547" Type="http://schemas.openxmlformats.org/officeDocument/2006/relationships/hyperlink" TargetMode="External" Target="af://n359/"/><Relationship Id="rId548" Type="http://schemas.openxmlformats.org/officeDocument/2006/relationships/hyperlink" TargetMode="External" Target="af://n360/"/><Relationship Id="rId549" Type="http://schemas.openxmlformats.org/officeDocument/2006/relationships/hyperlink" TargetMode="External" Target="af://n365/"/><Relationship Id="rId550" Type="http://schemas.openxmlformats.org/officeDocument/2006/relationships/hyperlink" TargetMode="External" Target="https://space.bilibili.com/415434293"/><Relationship Id="rId551" Type="http://schemas.openxmlformats.org/officeDocument/2006/relationships/image" Target="media/image551.png"/><Relationship Id="rId557" Type="http://schemas.openxmlformats.org/officeDocument/2006/relationships/image" Target="media/image557.png"/><Relationship Id="rId558" Type="http://schemas.openxmlformats.org/officeDocument/2006/relationships/image" Target="media/image558.png"/><Relationship Id="rId559" Type="http://schemas.openxmlformats.org/officeDocument/2006/relationships/image" Target="media/image559.png"/><Relationship Id="rId560" Type="http://schemas.openxmlformats.org/officeDocument/2006/relationships/image" Target="media/image560.png"/><Relationship Id="rId563" Type="http://schemas.openxmlformats.org/officeDocument/2006/relationships/image" Target="media/image563.png"/><Relationship Id="rId564" Type="http://schemas.openxmlformats.org/officeDocument/2006/relationships/image" Target="media/image5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2023-01-30T02:26:25Z</dcterms:created>
  <dcterms:modified xsi:type="dcterms:W3CDTF">2023-01-30T02:26:25Z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